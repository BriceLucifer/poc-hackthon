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FDEB6" w14:textId="12EF1615" w:rsidR="00F1770B" w:rsidRPr="0036486A" w:rsidRDefault="00F1770B" w:rsidP="00B75210">
      <w:pPr>
        <w:pStyle w:val="Title"/>
      </w:pPr>
      <w:r w:rsidRPr="0036486A">
        <w:t>CONFIDENTIAL DISCLOSURE AGREEMENT</w:t>
      </w:r>
    </w:p>
    <w:p w14:paraId="26FCE34D" w14:textId="77777777" w:rsidR="00E440F6" w:rsidRDefault="00E440F6" w:rsidP="0056728E">
      <w:pPr>
        <w:pStyle w:val="Heading1"/>
      </w:pPr>
      <w:r>
        <w:t>PARTIES</w:t>
      </w:r>
    </w:p>
    <w:p w14:paraId="3D3E61FD" w14:textId="77777777" w:rsidR="00E440F6" w:rsidRPr="00751687" w:rsidRDefault="00E440F6" w:rsidP="005E5BF8">
      <w:pPr>
        <w:pStyle w:val="Parties"/>
        <w:spacing w:line="320" w:lineRule="atLeast"/>
      </w:pPr>
      <w:r w:rsidRPr="009462C7">
        <w:t xml:space="preserve">The </w:t>
      </w:r>
      <w:r w:rsidRPr="009462C7">
        <w:rPr>
          <w:b/>
          <w:bCs/>
        </w:rPr>
        <w:t>UNIVERSITY OF AUCKLAND</w:t>
      </w:r>
      <w:r w:rsidRPr="009462C7">
        <w:t xml:space="preserve">, a university constituted under the University of Auckland </w:t>
      </w:r>
      <w:r w:rsidRPr="00AD11DA">
        <w:t>Act</w:t>
      </w:r>
      <w:r w:rsidRPr="009462C7">
        <w:t xml:space="preserve"> 1961 and a tertiary education provider under the Education and Training Act 2020, of 22 Princes Street, Auckland, New Zealand (</w:t>
      </w:r>
      <w:r w:rsidRPr="009462C7">
        <w:rPr>
          <w:b/>
          <w:bCs/>
        </w:rPr>
        <w:t>University</w:t>
      </w:r>
      <w:r w:rsidRPr="009462C7">
        <w:t>)</w:t>
      </w:r>
    </w:p>
    <w:p w14:paraId="324374DC" w14:textId="230664A2" w:rsidR="00F1770B" w:rsidRPr="0036486A" w:rsidRDefault="00E440F6" w:rsidP="005E5BF8">
      <w:pPr>
        <w:pStyle w:val="Parties"/>
        <w:spacing w:line="320" w:lineRule="atLeast"/>
      </w:pPr>
      <w:r>
        <w:t>[</w:t>
      </w:r>
      <w:r w:rsidRPr="0056728E">
        <w:rPr>
          <w:b/>
          <w:bCs/>
          <w:highlight w:val="yellow"/>
        </w:rPr>
        <w:t>INSERT FULL LEGAL NAME</w:t>
      </w:r>
      <w:r w:rsidRPr="0056728E">
        <w:rPr>
          <w:highlight w:val="yellow"/>
        </w:rPr>
        <w:t xml:space="preserve"> and address of the other party, including </w:t>
      </w:r>
      <w:r w:rsidR="00820862">
        <w:rPr>
          <w:highlight w:val="yellow"/>
        </w:rPr>
        <w:t>NZBN</w:t>
      </w:r>
      <w:r w:rsidRPr="0056728E">
        <w:rPr>
          <w:highlight w:val="yellow"/>
        </w:rPr>
        <w:t xml:space="preserve"> number and registered office, if applicable</w:t>
      </w:r>
      <w:r>
        <w:t>] ([</w:t>
      </w:r>
      <w:r w:rsidR="009A155E" w:rsidRPr="00FA0366">
        <w:rPr>
          <w:b/>
          <w:bCs/>
          <w:highlight w:val="yellow"/>
        </w:rPr>
        <w:t>XXX</w:t>
      </w:r>
      <w:r>
        <w:t>])</w:t>
      </w:r>
    </w:p>
    <w:p w14:paraId="60E6EF8A" w14:textId="77777777" w:rsidR="00F1770B" w:rsidRPr="0036486A" w:rsidRDefault="00F1770B" w:rsidP="009632E0">
      <w:pPr>
        <w:pStyle w:val="Heading1"/>
      </w:pPr>
      <w:r w:rsidRPr="0036486A">
        <w:t>contract details</w:t>
      </w:r>
    </w:p>
    <w:tbl>
      <w:tblPr>
        <w:tblStyle w:val="TableGrid"/>
        <w:tblW w:w="0" w:type="auto"/>
        <w:tblLook w:val="04A0" w:firstRow="1" w:lastRow="0" w:firstColumn="1" w:lastColumn="0" w:noHBand="0" w:noVBand="1"/>
      </w:tblPr>
      <w:tblGrid>
        <w:gridCol w:w="2551"/>
        <w:gridCol w:w="7087"/>
      </w:tblGrid>
      <w:tr w:rsidR="00F1770B" w:rsidRPr="0036486A" w14:paraId="4CAB5F94" w14:textId="77777777" w:rsidTr="177C6F89">
        <w:tc>
          <w:tcPr>
            <w:tcW w:w="2551" w:type="dxa"/>
          </w:tcPr>
          <w:p w14:paraId="16807640" w14:textId="77777777" w:rsidR="00F1770B" w:rsidRPr="0036486A" w:rsidRDefault="00F1770B">
            <w:pPr>
              <w:pStyle w:val="Tabletextbold"/>
            </w:pPr>
            <w:r w:rsidRPr="0036486A">
              <w:t>Purpose</w:t>
            </w:r>
          </w:p>
        </w:tc>
        <w:tc>
          <w:tcPr>
            <w:tcW w:w="7087" w:type="dxa"/>
          </w:tcPr>
          <w:p w14:paraId="72B755E1" w14:textId="36706DF4" w:rsidR="00927E2F" w:rsidRDefault="002C1571">
            <w:pPr>
              <w:pStyle w:val="TableText"/>
            </w:pPr>
            <w:r>
              <w:t>[</w:t>
            </w:r>
            <w:r w:rsidR="001E738B" w:rsidRPr="001E738B">
              <w:rPr>
                <w:highlight w:val="yellow"/>
              </w:rPr>
              <w:t>Discussions/evaluation of information</w:t>
            </w:r>
            <w:r>
              <w:t xml:space="preserve">] in connection with </w:t>
            </w:r>
            <w:r w:rsidR="00C309C1">
              <w:t>[</w:t>
            </w:r>
            <w:r w:rsidR="00C309C1" w:rsidRPr="00CB01BB">
              <w:rPr>
                <w:highlight w:val="yellow"/>
              </w:rPr>
              <w:t>subject matter</w:t>
            </w:r>
            <w:r w:rsidR="00C309C1">
              <w:t xml:space="preserve">] </w:t>
            </w:r>
          </w:p>
          <w:p w14:paraId="5945250E" w14:textId="24611CE2" w:rsidR="00F1770B" w:rsidRPr="0036486A" w:rsidRDefault="008768CD">
            <w:pPr>
              <w:pStyle w:val="TableText"/>
            </w:pPr>
            <w:r>
              <w:t>[</w:t>
            </w:r>
            <w:r w:rsidR="00C309C1" w:rsidRPr="00927E2F">
              <w:rPr>
                <w:highlight w:val="yellow"/>
              </w:rPr>
              <w:t xml:space="preserve">e.g. </w:t>
            </w:r>
            <w:r w:rsidR="006E526C" w:rsidRPr="00927E2F">
              <w:rPr>
                <w:highlight w:val="yellow"/>
              </w:rPr>
              <w:t xml:space="preserve">Discussions in connection with a potential </w:t>
            </w:r>
            <w:r w:rsidR="00355B00">
              <w:rPr>
                <w:highlight w:val="yellow"/>
              </w:rPr>
              <w:t xml:space="preserve">research </w:t>
            </w:r>
            <w:r w:rsidR="006E526C" w:rsidRPr="00927E2F">
              <w:rPr>
                <w:highlight w:val="yellow"/>
              </w:rPr>
              <w:t>agreement between the parties</w:t>
            </w:r>
            <w:r w:rsidR="00D75C05" w:rsidRPr="00927E2F">
              <w:rPr>
                <w:highlight w:val="yellow"/>
              </w:rPr>
              <w:t xml:space="preserve"> relating to</w:t>
            </w:r>
            <w:r w:rsidR="00AD37E9" w:rsidRPr="00927E2F">
              <w:rPr>
                <w:highlight w:val="yellow"/>
              </w:rPr>
              <w:t xml:space="preserve"> [</w:t>
            </w:r>
            <w:r w:rsidR="00927E2F" w:rsidRPr="00927E2F">
              <w:rPr>
                <w:highlight w:val="yellow"/>
              </w:rPr>
              <w:t>subject</w:t>
            </w:r>
            <w:r w:rsidR="00BC69C2">
              <w:rPr>
                <w:highlight w:val="yellow"/>
              </w:rPr>
              <w:t>/topic</w:t>
            </w:r>
            <w:r w:rsidR="00927E2F" w:rsidRPr="00927E2F">
              <w:rPr>
                <w:highlight w:val="yellow"/>
              </w:rPr>
              <w:t xml:space="preserve"> of research</w:t>
            </w:r>
            <w:r w:rsidR="00AD37E9" w:rsidRPr="00927E2F">
              <w:rPr>
                <w:highlight w:val="yellow"/>
              </w:rPr>
              <w:t>]</w:t>
            </w:r>
            <w:r w:rsidRPr="00FA0366">
              <w:t>]</w:t>
            </w:r>
          </w:p>
        </w:tc>
      </w:tr>
      <w:tr w:rsidR="00F1770B" w:rsidRPr="0036486A" w14:paraId="4D30B14D" w14:textId="77777777" w:rsidTr="177C6F89">
        <w:tc>
          <w:tcPr>
            <w:tcW w:w="2551" w:type="dxa"/>
          </w:tcPr>
          <w:p w14:paraId="657E9445" w14:textId="701367CC" w:rsidR="00F1770B" w:rsidRPr="0036486A" w:rsidRDefault="0090176A">
            <w:pPr>
              <w:pStyle w:val="Tabletextbold"/>
              <w:rPr>
                <w:bCs/>
              </w:rPr>
            </w:pPr>
            <w:r>
              <w:t>[</w:t>
            </w:r>
            <w:r w:rsidRPr="00FA0366">
              <w:rPr>
                <w:highlight w:val="yellow"/>
              </w:rPr>
              <w:t>XXX</w:t>
            </w:r>
            <w:r>
              <w:t>]</w:t>
            </w:r>
            <w:r w:rsidR="00F1770B" w:rsidRPr="0036486A">
              <w:t>’s address for notices</w:t>
            </w:r>
          </w:p>
        </w:tc>
        <w:tc>
          <w:tcPr>
            <w:tcW w:w="7087" w:type="dxa"/>
          </w:tcPr>
          <w:p w14:paraId="440AFD4C" w14:textId="04E05754" w:rsidR="00F1770B" w:rsidRPr="0036486A" w:rsidRDefault="00F1770B" w:rsidP="004C26B1">
            <w:pPr>
              <w:pStyle w:val="TableText"/>
              <w:ind w:left="2041" w:hanging="2041"/>
            </w:pPr>
            <w:r w:rsidRPr="177C6F89">
              <w:t>Physical Address:</w:t>
            </w:r>
            <w:r>
              <w:tab/>
            </w:r>
            <w:r w:rsidRPr="177C6F89">
              <w:t>[</w:t>
            </w:r>
            <w:r w:rsidRPr="177C6F89">
              <w:rPr>
                <w:highlight w:val="yellow"/>
              </w:rPr>
              <w:t>insert physical and postal addresses</w:t>
            </w:r>
            <w:r w:rsidRPr="177C6F89">
              <w:t>]</w:t>
            </w:r>
          </w:p>
          <w:p w14:paraId="74A42B77" w14:textId="77777777" w:rsidR="00F1770B" w:rsidRPr="0036486A" w:rsidRDefault="00F1770B" w:rsidP="004C26B1">
            <w:pPr>
              <w:pStyle w:val="TableText"/>
              <w:ind w:left="2041" w:hanging="2041"/>
            </w:pPr>
            <w:r w:rsidRPr="177C6F89">
              <w:t xml:space="preserve">Postal Address: </w:t>
            </w:r>
            <w:r>
              <w:tab/>
            </w:r>
            <w:r w:rsidRPr="177C6F89">
              <w:t>[</w:t>
            </w:r>
            <w:r w:rsidRPr="177C6F89">
              <w:rPr>
                <w:highlight w:val="yellow"/>
              </w:rPr>
              <w:t>insert OR same as physical address</w:t>
            </w:r>
            <w:r w:rsidRPr="177C6F89">
              <w:t>]</w:t>
            </w:r>
          </w:p>
          <w:p w14:paraId="66545AEA" w14:textId="74C5FC48" w:rsidR="00F1770B" w:rsidRPr="0036486A" w:rsidRDefault="00F1770B" w:rsidP="00347D86">
            <w:pPr>
              <w:pStyle w:val="TableText"/>
              <w:ind w:left="2041" w:hanging="2041"/>
            </w:pPr>
            <w:r w:rsidRPr="177C6F89">
              <w:t>Email:</w:t>
            </w:r>
            <w:r>
              <w:tab/>
            </w:r>
            <w:r w:rsidRPr="177C6F89">
              <w:rPr>
                <w:rFonts w:cs="Arial"/>
              </w:rPr>
              <w:t>[</w:t>
            </w:r>
            <w:r w:rsidRPr="177C6F89">
              <w:rPr>
                <w:rFonts w:cs="Arial"/>
                <w:highlight w:val="yellow"/>
              </w:rPr>
              <w:t>insert</w:t>
            </w:r>
            <w:r w:rsidRPr="177C6F89">
              <w:rPr>
                <w:rFonts w:cs="Arial"/>
              </w:rPr>
              <w:t>]</w:t>
            </w:r>
          </w:p>
        </w:tc>
      </w:tr>
      <w:tr w:rsidR="00F1770B" w:rsidRPr="0036486A" w14:paraId="5EE0939A" w14:textId="77777777" w:rsidTr="177C6F89">
        <w:tc>
          <w:tcPr>
            <w:tcW w:w="2551" w:type="dxa"/>
          </w:tcPr>
          <w:p w14:paraId="600EBF32" w14:textId="5C4C5B42" w:rsidR="00F1770B" w:rsidRPr="0036486A" w:rsidRDefault="00B91F19">
            <w:pPr>
              <w:pStyle w:val="Tabletextbold"/>
            </w:pPr>
            <w:r>
              <w:t>University</w:t>
            </w:r>
            <w:r w:rsidR="009B3D1F">
              <w:t>’s</w:t>
            </w:r>
            <w:r w:rsidRPr="0036486A">
              <w:t xml:space="preserve"> </w:t>
            </w:r>
            <w:r w:rsidR="00F1770B" w:rsidRPr="0036486A">
              <w:t>address for notices</w:t>
            </w:r>
          </w:p>
        </w:tc>
        <w:tc>
          <w:tcPr>
            <w:tcW w:w="7087" w:type="dxa"/>
          </w:tcPr>
          <w:p w14:paraId="30C9D468" w14:textId="54FE9D45" w:rsidR="00F1770B" w:rsidRPr="0036486A" w:rsidRDefault="00F1770B" w:rsidP="177C6F89">
            <w:pPr>
              <w:pStyle w:val="TableText"/>
              <w:ind w:left="2041" w:hanging="2041"/>
              <w:rPr>
                <w:rFonts w:eastAsia="Arial"/>
              </w:rPr>
            </w:pPr>
            <w:r w:rsidRPr="177C6F89">
              <w:t>Physical Address:</w:t>
            </w:r>
            <w:r>
              <w:tab/>
            </w:r>
            <w:r w:rsidR="00CC2B0A" w:rsidRPr="177C6F89">
              <w:t>22 Princes Street, Auckland 1010</w:t>
            </w:r>
            <w:r w:rsidRPr="177C6F89">
              <w:rPr>
                <w:rFonts w:eastAsia="Arial"/>
              </w:rPr>
              <w:t>, New Zealand</w:t>
            </w:r>
          </w:p>
          <w:p w14:paraId="49E65B32" w14:textId="23564C13" w:rsidR="00F1770B" w:rsidRPr="0036486A" w:rsidRDefault="00F1770B" w:rsidP="004C26B1">
            <w:pPr>
              <w:pStyle w:val="TableText"/>
              <w:ind w:left="2041" w:hanging="2041"/>
            </w:pPr>
            <w:r w:rsidRPr="0036486A">
              <w:t xml:space="preserve">Postal Address: </w:t>
            </w:r>
            <w:r w:rsidRPr="0036486A">
              <w:tab/>
            </w:r>
            <w:r w:rsidRPr="0036486A">
              <w:rPr>
                <w:rFonts w:eastAsia="Arial"/>
              </w:rPr>
              <w:t>Private Bag 92019, Auckland 1142, New Zealand</w:t>
            </w:r>
            <w:r w:rsidRPr="0036486A" w:rsidDel="00EA369B">
              <w:t xml:space="preserve"> </w:t>
            </w:r>
          </w:p>
          <w:p w14:paraId="7017DF5B" w14:textId="5B0F646F" w:rsidR="00F1770B" w:rsidRPr="0036486A" w:rsidRDefault="00F1770B" w:rsidP="00347D86">
            <w:pPr>
              <w:pStyle w:val="TableText"/>
              <w:ind w:left="2041" w:hanging="2041"/>
            </w:pPr>
            <w:r w:rsidRPr="0036486A">
              <w:t>Email:</w:t>
            </w:r>
            <w:r w:rsidRPr="0036486A">
              <w:tab/>
            </w:r>
            <w:hyperlink r:id="rId12" w:history="1">
              <w:r w:rsidRPr="0036486A">
                <w:rPr>
                  <w:rStyle w:val="Hyperlink"/>
                  <w:rFonts w:cs="Arial"/>
                </w:rPr>
                <w:t>contracts@auckland.ac.nz</w:t>
              </w:r>
            </w:hyperlink>
          </w:p>
        </w:tc>
      </w:tr>
    </w:tbl>
    <w:p w14:paraId="688B6A5D" w14:textId="77777777" w:rsidR="00F1770B" w:rsidRPr="0036486A" w:rsidRDefault="00F1770B" w:rsidP="00200302">
      <w:pPr>
        <w:pStyle w:val="Heading1"/>
      </w:pPr>
      <w:r w:rsidRPr="0036486A">
        <w:t>Introduction</w:t>
      </w:r>
    </w:p>
    <w:p w14:paraId="477C4F72" w14:textId="77777777" w:rsidR="00F1770B" w:rsidRPr="008B7B1D" w:rsidRDefault="00F1770B" w:rsidP="008B7B1D">
      <w:pPr>
        <w:pStyle w:val="ListIntroduction"/>
      </w:pPr>
      <w:r w:rsidRPr="177C6F89">
        <w:t>The parties have identified a mutual interest in sharing Confidential Information for the Purpose.</w:t>
      </w:r>
    </w:p>
    <w:p w14:paraId="0700A434" w14:textId="0C726E99" w:rsidR="00F1770B" w:rsidRDefault="00996614" w:rsidP="008B7B1D">
      <w:pPr>
        <w:pStyle w:val="ListIntroduction"/>
      </w:pPr>
      <w:r w:rsidRPr="008B7B1D">
        <w:t xml:space="preserve">Each party </w:t>
      </w:r>
      <w:r w:rsidR="00F1770B" w:rsidRPr="008B7B1D">
        <w:t>acknowledge</w:t>
      </w:r>
      <w:r w:rsidRPr="008B7B1D">
        <w:t>s</w:t>
      </w:r>
      <w:r w:rsidR="00F1770B" w:rsidRPr="008B7B1D">
        <w:t xml:space="preserve"> that </w:t>
      </w:r>
      <w:r w:rsidRPr="008B7B1D">
        <w:t xml:space="preserve">the other </w:t>
      </w:r>
      <w:r w:rsidR="00F1770B" w:rsidRPr="008B7B1D">
        <w:t xml:space="preserve">party’s Confidential Information may </w:t>
      </w:r>
      <w:r w:rsidR="00625088" w:rsidRPr="008B7B1D">
        <w:t xml:space="preserve">have </w:t>
      </w:r>
      <w:r w:rsidR="00F1770B" w:rsidRPr="008B7B1D">
        <w:t xml:space="preserve">commercial value </w:t>
      </w:r>
      <w:r w:rsidR="00625088" w:rsidRPr="008B7B1D">
        <w:t>or</w:t>
      </w:r>
      <w:r w:rsidR="00F1770B" w:rsidRPr="008B7B1D">
        <w:t xml:space="preserve"> otherwise be of a sensitive nature.</w:t>
      </w:r>
      <w:r w:rsidR="008B7B1D" w:rsidRPr="008B7B1D">
        <w:t xml:space="preserve"> </w:t>
      </w:r>
    </w:p>
    <w:p w14:paraId="3EA825EC" w14:textId="77777777" w:rsidR="00F1770B" w:rsidRPr="0036486A" w:rsidRDefault="00F1770B">
      <w:pPr>
        <w:pStyle w:val="Heading1"/>
      </w:pPr>
      <w:r w:rsidRPr="0036486A">
        <w:t>AGREEMENT</w:t>
      </w:r>
    </w:p>
    <w:p w14:paraId="53C3B011" w14:textId="4D02C17E" w:rsidR="00F1770B" w:rsidRPr="000601AE" w:rsidRDefault="00F1770B">
      <w:r w:rsidRPr="177C6F89">
        <w:t>In consideration for the disclosure of the Disclosing Party’s Confidential Information, the Recipient</w:t>
      </w:r>
      <w:r w:rsidR="0056533E">
        <w:t>s</w:t>
      </w:r>
      <w:r w:rsidRPr="177C6F89">
        <w:t xml:space="preserve"> agrees to comply with this Agreement.</w:t>
      </w:r>
    </w:p>
    <w:p w14:paraId="15465425" w14:textId="77777777" w:rsidR="00F1770B" w:rsidRPr="0036486A" w:rsidRDefault="00F1770B" w:rsidP="00B94F10">
      <w:pPr>
        <w:pStyle w:val="Heading1"/>
      </w:pPr>
      <w:r w:rsidRPr="0036486A">
        <w:lastRenderedPageBreak/>
        <w:t>EXECUTED</w:t>
      </w:r>
    </w:p>
    <w:tbl>
      <w:tblPr>
        <w:tblStyle w:val="TableGrid"/>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2"/>
        <w:gridCol w:w="2154"/>
        <w:gridCol w:w="3742"/>
      </w:tblGrid>
      <w:tr w:rsidR="00F1770B" w:rsidRPr="0036486A" w14:paraId="2EEB348A" w14:textId="77777777">
        <w:tc>
          <w:tcPr>
            <w:tcW w:w="3742" w:type="dxa"/>
            <w:tcBorders>
              <w:bottom w:val="single" w:sz="4" w:space="0" w:color="4D4D4D"/>
            </w:tcBorders>
          </w:tcPr>
          <w:p w14:paraId="4616CC5C" w14:textId="6E8D30AD" w:rsidR="00F1770B" w:rsidRPr="0036486A" w:rsidRDefault="00F1770B">
            <w:pPr>
              <w:keepNext/>
              <w:keepLines/>
              <w:tabs>
                <w:tab w:val="left" w:pos="3685"/>
                <w:tab w:val="left" w:pos="4961"/>
              </w:tabs>
              <w:outlineLvl w:val="0"/>
              <w:rPr>
                <w:rFonts w:cs="Arial"/>
                <w:color w:val="auto"/>
                <w:sz w:val="18"/>
                <w:szCs w:val="18"/>
              </w:rPr>
            </w:pPr>
            <w:r w:rsidRPr="003331C0">
              <w:rPr>
                <w:b/>
                <w:bCs/>
                <w:sz w:val="18"/>
                <w:szCs w:val="18"/>
              </w:rPr>
              <w:t>SIGNED</w:t>
            </w:r>
            <w:r w:rsidRPr="003331C0">
              <w:rPr>
                <w:sz w:val="18"/>
                <w:szCs w:val="18"/>
              </w:rPr>
              <w:t xml:space="preserve"> for and on behalf of the </w:t>
            </w:r>
            <w:r w:rsidRPr="003331C0">
              <w:rPr>
                <w:b/>
                <w:bCs/>
                <w:sz w:val="18"/>
                <w:szCs w:val="18"/>
              </w:rPr>
              <w:t>UNIVERSITY OF AUCKLAND</w:t>
            </w:r>
            <w:r w:rsidR="003331C0">
              <w:rPr>
                <w:sz w:val="18"/>
                <w:szCs w:val="18"/>
              </w:rPr>
              <w:t>:</w:t>
            </w:r>
            <w:r w:rsidRPr="0036486A">
              <w:rPr>
                <w:rFonts w:cs="Arial"/>
                <w:color w:val="auto"/>
                <w:sz w:val="18"/>
                <w:szCs w:val="18"/>
              </w:rPr>
              <w:t xml:space="preserve"> </w:t>
            </w:r>
          </w:p>
          <w:p w14:paraId="73AAB2BF" w14:textId="77777777" w:rsidR="00F1770B" w:rsidRPr="0036486A" w:rsidRDefault="00F1770B">
            <w:pPr>
              <w:keepNext/>
              <w:keepLines/>
              <w:tabs>
                <w:tab w:val="left" w:pos="3685"/>
                <w:tab w:val="left" w:pos="4961"/>
              </w:tabs>
              <w:spacing w:before="480" w:after="80" w:line="240" w:lineRule="auto"/>
              <w:outlineLvl w:val="0"/>
              <w:rPr>
                <w:rFonts w:cs="Arial"/>
                <w:color w:val="auto"/>
              </w:rPr>
            </w:pPr>
          </w:p>
        </w:tc>
        <w:tc>
          <w:tcPr>
            <w:tcW w:w="2154" w:type="dxa"/>
          </w:tcPr>
          <w:p w14:paraId="7698349B" w14:textId="77777777" w:rsidR="00F1770B" w:rsidRPr="0036486A" w:rsidRDefault="00F1770B">
            <w:pPr>
              <w:pStyle w:val="Paragraph"/>
              <w:keepNext/>
              <w:keepLines/>
              <w:spacing w:after="200"/>
              <w:rPr>
                <w:rFonts w:ascii="Verdana" w:hAnsi="Verdana" w:cs="Arial"/>
                <w:color w:val="auto"/>
              </w:rPr>
            </w:pPr>
          </w:p>
        </w:tc>
        <w:tc>
          <w:tcPr>
            <w:tcW w:w="3742" w:type="dxa"/>
            <w:tcBorders>
              <w:bottom w:val="single" w:sz="4" w:space="0" w:color="4D4D4D"/>
            </w:tcBorders>
          </w:tcPr>
          <w:p w14:paraId="48271BD0" w14:textId="17287F34" w:rsidR="00F1770B" w:rsidRPr="0036486A" w:rsidRDefault="00F1770B">
            <w:pPr>
              <w:keepNext/>
              <w:keepLines/>
              <w:tabs>
                <w:tab w:val="left" w:pos="3685"/>
                <w:tab w:val="left" w:pos="4961"/>
              </w:tabs>
              <w:outlineLvl w:val="0"/>
              <w:rPr>
                <w:rFonts w:cs="Arial"/>
                <w:color w:val="auto"/>
                <w:sz w:val="18"/>
                <w:szCs w:val="18"/>
              </w:rPr>
            </w:pPr>
            <w:r w:rsidRPr="0036486A">
              <w:rPr>
                <w:b/>
                <w:bCs/>
                <w:sz w:val="18"/>
                <w:szCs w:val="18"/>
              </w:rPr>
              <w:t>SIGNED</w:t>
            </w:r>
            <w:r w:rsidRPr="0036486A">
              <w:rPr>
                <w:sz w:val="18"/>
                <w:szCs w:val="18"/>
              </w:rPr>
              <w:t xml:space="preserve"> for and on behalf of </w:t>
            </w:r>
            <w:r w:rsidRPr="0036486A">
              <w:rPr>
                <w:b/>
                <w:bCs/>
                <w:sz w:val="18"/>
                <w:szCs w:val="18"/>
              </w:rPr>
              <w:t>[</w:t>
            </w:r>
            <w:r w:rsidRPr="0036486A">
              <w:rPr>
                <w:b/>
                <w:bCs/>
                <w:sz w:val="18"/>
                <w:szCs w:val="18"/>
                <w:highlight w:val="yellow"/>
              </w:rPr>
              <w:t xml:space="preserve">INSERT LEGAL NAME OF </w:t>
            </w:r>
            <w:r w:rsidR="00DD7474" w:rsidRPr="00015021">
              <w:rPr>
                <w:b/>
                <w:bCs/>
                <w:sz w:val="18"/>
                <w:szCs w:val="18"/>
                <w:highlight w:val="yellow"/>
              </w:rPr>
              <w:t>OTHER PARTY</w:t>
            </w:r>
            <w:r w:rsidRPr="0036486A">
              <w:rPr>
                <w:b/>
                <w:bCs/>
                <w:sz w:val="18"/>
                <w:szCs w:val="18"/>
              </w:rPr>
              <w:t>]</w:t>
            </w:r>
            <w:r w:rsidRPr="0036486A">
              <w:rPr>
                <w:sz w:val="18"/>
                <w:szCs w:val="18"/>
              </w:rPr>
              <w:t xml:space="preserve"> by</w:t>
            </w:r>
            <w:r w:rsidRPr="0036486A">
              <w:rPr>
                <w:rFonts w:cs="Arial"/>
                <w:color w:val="auto"/>
                <w:sz w:val="18"/>
                <w:szCs w:val="18"/>
              </w:rPr>
              <w:t>:</w:t>
            </w:r>
          </w:p>
          <w:p w14:paraId="1F62DDFF" w14:textId="77777777" w:rsidR="00F1770B" w:rsidRPr="0036486A" w:rsidRDefault="00F1770B">
            <w:pPr>
              <w:keepNext/>
              <w:keepLines/>
              <w:tabs>
                <w:tab w:val="left" w:pos="3685"/>
                <w:tab w:val="left" w:pos="4961"/>
              </w:tabs>
              <w:spacing w:before="160" w:after="80" w:line="240" w:lineRule="auto"/>
              <w:outlineLvl w:val="0"/>
              <w:rPr>
                <w:rFonts w:cs="Arial"/>
                <w:color w:val="auto"/>
                <w:sz w:val="18"/>
                <w:szCs w:val="18"/>
              </w:rPr>
            </w:pPr>
          </w:p>
        </w:tc>
      </w:tr>
      <w:tr w:rsidR="00F1770B" w:rsidRPr="0036486A" w14:paraId="26EDD904" w14:textId="77777777">
        <w:tc>
          <w:tcPr>
            <w:tcW w:w="3742" w:type="dxa"/>
            <w:tcBorders>
              <w:top w:val="single" w:sz="4" w:space="0" w:color="4D4D4D"/>
              <w:bottom w:val="single" w:sz="4" w:space="0" w:color="4D4D4D"/>
            </w:tcBorders>
          </w:tcPr>
          <w:p w14:paraId="104B4EC1" w14:textId="77777777" w:rsidR="00F1770B" w:rsidRPr="0036486A" w:rsidRDefault="00F1770B">
            <w:pPr>
              <w:keepNext/>
              <w:keepLines/>
              <w:tabs>
                <w:tab w:val="left" w:pos="3685"/>
                <w:tab w:val="left" w:pos="4961"/>
              </w:tabs>
              <w:spacing w:line="80" w:lineRule="atLeast"/>
              <w:rPr>
                <w:rFonts w:cs="Arial"/>
                <w:color w:val="auto"/>
                <w:sz w:val="16"/>
                <w:szCs w:val="16"/>
              </w:rPr>
            </w:pPr>
            <w:r w:rsidRPr="0036486A">
              <w:rPr>
                <w:rFonts w:cs="Arial"/>
                <w:color w:val="auto"/>
                <w:sz w:val="16"/>
                <w:szCs w:val="16"/>
              </w:rPr>
              <w:t>Signature of Authorised Signatory</w:t>
            </w:r>
          </w:p>
          <w:p w14:paraId="3418F391" w14:textId="77777777" w:rsidR="00F1770B" w:rsidRPr="0036486A" w:rsidRDefault="00F1770B">
            <w:pPr>
              <w:keepNext/>
              <w:keepLines/>
              <w:tabs>
                <w:tab w:val="left" w:pos="3685"/>
                <w:tab w:val="left" w:pos="4961"/>
              </w:tabs>
              <w:spacing w:before="160" w:after="80" w:line="240" w:lineRule="auto"/>
              <w:outlineLvl w:val="0"/>
              <w:rPr>
                <w:rFonts w:cs="Arial"/>
                <w:b/>
                <w:color w:val="auto"/>
              </w:rPr>
            </w:pPr>
          </w:p>
        </w:tc>
        <w:tc>
          <w:tcPr>
            <w:tcW w:w="2154" w:type="dxa"/>
          </w:tcPr>
          <w:p w14:paraId="3C44D705" w14:textId="77777777" w:rsidR="00F1770B" w:rsidRPr="0036486A" w:rsidRDefault="00F1770B">
            <w:pPr>
              <w:pStyle w:val="Paragraph"/>
              <w:keepNext/>
              <w:keepLines/>
              <w:spacing w:after="200"/>
              <w:rPr>
                <w:rFonts w:ascii="Verdana" w:hAnsi="Verdana" w:cs="Arial"/>
                <w:color w:val="auto"/>
              </w:rPr>
            </w:pPr>
          </w:p>
        </w:tc>
        <w:tc>
          <w:tcPr>
            <w:tcW w:w="3742" w:type="dxa"/>
            <w:tcBorders>
              <w:top w:val="single" w:sz="4" w:space="0" w:color="4D4D4D"/>
              <w:bottom w:val="single" w:sz="4" w:space="0" w:color="4D4D4D"/>
            </w:tcBorders>
          </w:tcPr>
          <w:p w14:paraId="37F9B063" w14:textId="77777777" w:rsidR="00F1770B" w:rsidRPr="0036486A" w:rsidRDefault="00F1770B">
            <w:pPr>
              <w:keepNext/>
              <w:keepLines/>
              <w:tabs>
                <w:tab w:val="left" w:pos="3685"/>
                <w:tab w:val="left" w:pos="4961"/>
              </w:tabs>
              <w:spacing w:line="80" w:lineRule="atLeast"/>
              <w:rPr>
                <w:rFonts w:cs="Arial"/>
                <w:color w:val="auto"/>
                <w:sz w:val="16"/>
                <w:szCs w:val="16"/>
              </w:rPr>
            </w:pPr>
            <w:r w:rsidRPr="0036486A">
              <w:rPr>
                <w:rFonts w:cs="Arial"/>
                <w:color w:val="auto"/>
                <w:sz w:val="16"/>
                <w:szCs w:val="16"/>
              </w:rPr>
              <w:t>Signature of Authorised Signatory</w:t>
            </w:r>
          </w:p>
          <w:p w14:paraId="00F08A14" w14:textId="77777777" w:rsidR="00F1770B" w:rsidRPr="0036486A" w:rsidRDefault="00F1770B">
            <w:pPr>
              <w:keepNext/>
              <w:keepLines/>
              <w:tabs>
                <w:tab w:val="left" w:pos="3685"/>
                <w:tab w:val="left" w:pos="4961"/>
              </w:tabs>
              <w:spacing w:before="160" w:after="80" w:line="240" w:lineRule="auto"/>
              <w:outlineLvl w:val="0"/>
              <w:rPr>
                <w:rFonts w:cs="Arial"/>
                <w:b/>
                <w:color w:val="auto"/>
              </w:rPr>
            </w:pPr>
          </w:p>
        </w:tc>
      </w:tr>
      <w:tr w:rsidR="00F1770B" w:rsidRPr="0036486A" w14:paraId="2B16B9BC" w14:textId="77777777">
        <w:tc>
          <w:tcPr>
            <w:tcW w:w="3742" w:type="dxa"/>
            <w:tcBorders>
              <w:top w:val="single" w:sz="4" w:space="0" w:color="4D4D4D"/>
              <w:bottom w:val="single" w:sz="4" w:space="0" w:color="4D4D4D"/>
            </w:tcBorders>
          </w:tcPr>
          <w:p w14:paraId="0DAB2754" w14:textId="77777777" w:rsidR="00F1770B" w:rsidRPr="0036486A" w:rsidRDefault="00F1770B">
            <w:pPr>
              <w:keepNext/>
              <w:keepLines/>
              <w:tabs>
                <w:tab w:val="left" w:pos="3685"/>
                <w:tab w:val="left" w:pos="4961"/>
              </w:tabs>
              <w:spacing w:line="80" w:lineRule="atLeast"/>
              <w:rPr>
                <w:rFonts w:cs="Arial"/>
                <w:color w:val="auto"/>
                <w:sz w:val="16"/>
                <w:szCs w:val="16"/>
              </w:rPr>
            </w:pPr>
            <w:r w:rsidRPr="0036486A">
              <w:rPr>
                <w:rFonts w:cs="Arial"/>
                <w:color w:val="auto"/>
                <w:sz w:val="16"/>
                <w:szCs w:val="16"/>
              </w:rPr>
              <w:t>Name of Authorised Signatory</w:t>
            </w:r>
          </w:p>
          <w:p w14:paraId="7A107B52" w14:textId="77777777" w:rsidR="00F1770B" w:rsidRPr="0036486A" w:rsidRDefault="00F1770B">
            <w:pPr>
              <w:keepNext/>
              <w:keepLines/>
              <w:tabs>
                <w:tab w:val="left" w:pos="3685"/>
                <w:tab w:val="left" w:pos="4961"/>
              </w:tabs>
              <w:spacing w:before="160" w:after="80" w:line="240" w:lineRule="auto"/>
              <w:outlineLvl w:val="0"/>
              <w:rPr>
                <w:rFonts w:cs="Arial"/>
                <w:b/>
                <w:color w:val="auto"/>
                <w:sz w:val="18"/>
                <w:szCs w:val="18"/>
              </w:rPr>
            </w:pPr>
          </w:p>
        </w:tc>
        <w:tc>
          <w:tcPr>
            <w:tcW w:w="2154" w:type="dxa"/>
          </w:tcPr>
          <w:p w14:paraId="6557EB04" w14:textId="77777777" w:rsidR="00F1770B" w:rsidRPr="0036486A" w:rsidRDefault="00F1770B">
            <w:pPr>
              <w:pStyle w:val="Paragraph"/>
              <w:keepNext/>
              <w:keepLines/>
              <w:spacing w:after="200"/>
              <w:rPr>
                <w:rFonts w:ascii="Verdana" w:hAnsi="Verdana" w:cs="Arial"/>
                <w:color w:val="auto"/>
              </w:rPr>
            </w:pPr>
          </w:p>
        </w:tc>
        <w:tc>
          <w:tcPr>
            <w:tcW w:w="3742" w:type="dxa"/>
            <w:tcBorders>
              <w:top w:val="single" w:sz="4" w:space="0" w:color="4D4D4D"/>
              <w:bottom w:val="single" w:sz="4" w:space="0" w:color="4D4D4D"/>
            </w:tcBorders>
          </w:tcPr>
          <w:p w14:paraId="78DFE22C" w14:textId="77777777" w:rsidR="00F1770B" w:rsidRPr="0036486A" w:rsidRDefault="00F1770B">
            <w:pPr>
              <w:keepNext/>
              <w:keepLines/>
              <w:tabs>
                <w:tab w:val="left" w:pos="3685"/>
                <w:tab w:val="left" w:pos="4961"/>
              </w:tabs>
              <w:spacing w:line="80" w:lineRule="atLeast"/>
              <w:rPr>
                <w:rFonts w:cs="Arial"/>
                <w:color w:val="auto"/>
                <w:sz w:val="16"/>
                <w:szCs w:val="16"/>
              </w:rPr>
            </w:pPr>
            <w:r w:rsidRPr="0036486A">
              <w:rPr>
                <w:rFonts w:cs="Arial"/>
                <w:color w:val="auto"/>
                <w:sz w:val="16"/>
                <w:szCs w:val="16"/>
              </w:rPr>
              <w:t>Name of Authorised Signatory</w:t>
            </w:r>
          </w:p>
          <w:p w14:paraId="3FF4BD80" w14:textId="77777777" w:rsidR="00F1770B" w:rsidRPr="0036486A" w:rsidRDefault="00F1770B">
            <w:pPr>
              <w:keepNext/>
              <w:keepLines/>
              <w:tabs>
                <w:tab w:val="left" w:pos="3685"/>
                <w:tab w:val="left" w:pos="4961"/>
              </w:tabs>
              <w:spacing w:before="160" w:after="80" w:line="240" w:lineRule="auto"/>
              <w:outlineLvl w:val="0"/>
              <w:rPr>
                <w:rFonts w:cs="Arial"/>
                <w:b/>
                <w:color w:val="auto"/>
              </w:rPr>
            </w:pPr>
          </w:p>
        </w:tc>
      </w:tr>
      <w:tr w:rsidR="00F1770B" w:rsidRPr="0036486A" w14:paraId="20681B0B" w14:textId="77777777">
        <w:tc>
          <w:tcPr>
            <w:tcW w:w="3742" w:type="dxa"/>
            <w:tcBorders>
              <w:top w:val="single" w:sz="4" w:space="0" w:color="4D4D4D"/>
              <w:bottom w:val="single" w:sz="4" w:space="0" w:color="4D4D4D"/>
            </w:tcBorders>
          </w:tcPr>
          <w:p w14:paraId="21E019CC" w14:textId="77777777" w:rsidR="00F1770B" w:rsidRPr="0036486A" w:rsidRDefault="00F1770B">
            <w:pPr>
              <w:keepNext/>
              <w:keepLines/>
              <w:tabs>
                <w:tab w:val="left" w:pos="3685"/>
                <w:tab w:val="left" w:pos="4961"/>
              </w:tabs>
              <w:spacing w:line="80" w:lineRule="atLeast"/>
              <w:rPr>
                <w:rFonts w:cs="Arial"/>
                <w:color w:val="auto"/>
                <w:sz w:val="16"/>
                <w:szCs w:val="16"/>
              </w:rPr>
            </w:pPr>
            <w:r w:rsidRPr="0036486A">
              <w:rPr>
                <w:rFonts w:cs="Arial"/>
                <w:color w:val="auto"/>
                <w:sz w:val="16"/>
                <w:szCs w:val="16"/>
              </w:rPr>
              <w:t>Title of Authorised Signatory</w:t>
            </w:r>
          </w:p>
          <w:p w14:paraId="2D4A58F0" w14:textId="77777777" w:rsidR="00F1770B" w:rsidRPr="0036486A" w:rsidRDefault="00F1770B">
            <w:pPr>
              <w:keepNext/>
              <w:keepLines/>
              <w:tabs>
                <w:tab w:val="left" w:pos="3685"/>
                <w:tab w:val="left" w:pos="4961"/>
              </w:tabs>
              <w:spacing w:before="160" w:after="80" w:line="240" w:lineRule="auto"/>
              <w:outlineLvl w:val="0"/>
              <w:rPr>
                <w:rFonts w:cs="Arial"/>
                <w:b/>
                <w:color w:val="auto"/>
              </w:rPr>
            </w:pPr>
          </w:p>
        </w:tc>
        <w:tc>
          <w:tcPr>
            <w:tcW w:w="2154" w:type="dxa"/>
          </w:tcPr>
          <w:p w14:paraId="1842C103" w14:textId="77777777" w:rsidR="00F1770B" w:rsidRPr="0036486A" w:rsidRDefault="00F1770B">
            <w:pPr>
              <w:pStyle w:val="Paragraph"/>
              <w:keepNext/>
              <w:keepLines/>
              <w:spacing w:after="200"/>
              <w:rPr>
                <w:rFonts w:ascii="Verdana" w:hAnsi="Verdana" w:cs="Arial"/>
                <w:color w:val="auto"/>
              </w:rPr>
            </w:pPr>
          </w:p>
        </w:tc>
        <w:tc>
          <w:tcPr>
            <w:tcW w:w="3742" w:type="dxa"/>
            <w:tcBorders>
              <w:top w:val="single" w:sz="4" w:space="0" w:color="4D4D4D"/>
              <w:bottom w:val="single" w:sz="4" w:space="0" w:color="4D4D4D"/>
            </w:tcBorders>
          </w:tcPr>
          <w:p w14:paraId="53F3510D" w14:textId="77777777" w:rsidR="00F1770B" w:rsidRPr="0036486A" w:rsidRDefault="00F1770B">
            <w:pPr>
              <w:keepNext/>
              <w:keepLines/>
              <w:tabs>
                <w:tab w:val="left" w:pos="3685"/>
                <w:tab w:val="left" w:pos="4961"/>
              </w:tabs>
              <w:spacing w:line="80" w:lineRule="atLeast"/>
              <w:rPr>
                <w:rFonts w:cs="Arial"/>
                <w:color w:val="auto"/>
                <w:sz w:val="16"/>
                <w:szCs w:val="16"/>
              </w:rPr>
            </w:pPr>
            <w:r w:rsidRPr="0036486A">
              <w:rPr>
                <w:rFonts w:cs="Arial"/>
                <w:color w:val="auto"/>
                <w:sz w:val="16"/>
                <w:szCs w:val="16"/>
              </w:rPr>
              <w:t>Title of Authorised Signatory</w:t>
            </w:r>
          </w:p>
          <w:p w14:paraId="38794C12" w14:textId="77777777" w:rsidR="00F1770B" w:rsidRPr="0036486A" w:rsidRDefault="00F1770B">
            <w:pPr>
              <w:keepNext/>
              <w:keepLines/>
              <w:tabs>
                <w:tab w:val="left" w:pos="3685"/>
                <w:tab w:val="left" w:pos="4961"/>
              </w:tabs>
              <w:spacing w:before="160" w:after="80" w:line="240" w:lineRule="auto"/>
              <w:outlineLvl w:val="0"/>
              <w:rPr>
                <w:rFonts w:cs="Arial"/>
                <w:b/>
                <w:color w:val="auto"/>
              </w:rPr>
            </w:pPr>
          </w:p>
        </w:tc>
      </w:tr>
      <w:tr w:rsidR="00F1770B" w:rsidRPr="0036486A" w14:paraId="36668D35" w14:textId="77777777">
        <w:tc>
          <w:tcPr>
            <w:tcW w:w="3742" w:type="dxa"/>
            <w:tcBorders>
              <w:top w:val="single" w:sz="4" w:space="0" w:color="4D4D4D"/>
            </w:tcBorders>
          </w:tcPr>
          <w:p w14:paraId="54E239EE" w14:textId="77777777" w:rsidR="00F1770B" w:rsidRPr="0036486A" w:rsidRDefault="00F1770B">
            <w:pPr>
              <w:keepNext/>
              <w:keepLines/>
              <w:tabs>
                <w:tab w:val="left" w:pos="3685"/>
                <w:tab w:val="left" w:pos="4961"/>
              </w:tabs>
              <w:spacing w:after="0" w:line="80" w:lineRule="atLeast"/>
              <w:rPr>
                <w:rFonts w:cs="Arial"/>
                <w:b/>
                <w:color w:val="auto"/>
              </w:rPr>
            </w:pPr>
            <w:r w:rsidRPr="0036486A">
              <w:rPr>
                <w:rFonts w:cs="Arial"/>
                <w:color w:val="auto"/>
                <w:sz w:val="16"/>
                <w:szCs w:val="16"/>
              </w:rPr>
              <w:t>Date</w:t>
            </w:r>
          </w:p>
        </w:tc>
        <w:tc>
          <w:tcPr>
            <w:tcW w:w="2154" w:type="dxa"/>
          </w:tcPr>
          <w:p w14:paraId="05D53D80" w14:textId="77777777" w:rsidR="00F1770B" w:rsidRPr="0036486A" w:rsidRDefault="00F1770B">
            <w:pPr>
              <w:pStyle w:val="Paragraph"/>
              <w:keepNext/>
              <w:keepLines/>
              <w:spacing w:after="0" w:line="0" w:lineRule="atLeast"/>
              <w:rPr>
                <w:rFonts w:ascii="Verdana" w:hAnsi="Verdana" w:cs="Arial"/>
                <w:color w:val="auto"/>
              </w:rPr>
            </w:pPr>
          </w:p>
        </w:tc>
        <w:tc>
          <w:tcPr>
            <w:tcW w:w="3742" w:type="dxa"/>
            <w:tcBorders>
              <w:top w:val="single" w:sz="4" w:space="0" w:color="4D4D4D"/>
            </w:tcBorders>
          </w:tcPr>
          <w:p w14:paraId="60A50967" w14:textId="77777777" w:rsidR="00F1770B" w:rsidRPr="0036486A" w:rsidRDefault="00F1770B">
            <w:pPr>
              <w:keepNext/>
              <w:keepLines/>
              <w:tabs>
                <w:tab w:val="left" w:pos="3685"/>
                <w:tab w:val="left" w:pos="4961"/>
              </w:tabs>
              <w:spacing w:after="0" w:line="80" w:lineRule="atLeast"/>
              <w:rPr>
                <w:rFonts w:cs="Arial"/>
                <w:b/>
                <w:color w:val="auto"/>
              </w:rPr>
            </w:pPr>
            <w:r w:rsidRPr="0036486A">
              <w:rPr>
                <w:rFonts w:cs="Arial"/>
                <w:color w:val="auto"/>
                <w:sz w:val="16"/>
                <w:szCs w:val="16"/>
              </w:rPr>
              <w:t>Date</w:t>
            </w:r>
          </w:p>
        </w:tc>
      </w:tr>
    </w:tbl>
    <w:p w14:paraId="17440D76" w14:textId="77777777" w:rsidR="00F1770B" w:rsidRPr="0036486A" w:rsidRDefault="00F1770B" w:rsidP="008B7B1D">
      <w:r w:rsidRPr="0036486A">
        <w:br w:type="page"/>
      </w:r>
    </w:p>
    <w:p w14:paraId="28C52E3A" w14:textId="77777777" w:rsidR="00F1770B" w:rsidRPr="0036486A" w:rsidRDefault="00F1770B" w:rsidP="008B7B1D">
      <w:pPr>
        <w:sectPr w:rsidR="00F1770B" w:rsidRPr="0036486A" w:rsidSect="00CF5CEA">
          <w:headerReference w:type="even" r:id="rId13"/>
          <w:headerReference w:type="default" r:id="rId14"/>
          <w:footerReference w:type="even" r:id="rId15"/>
          <w:footerReference w:type="default" r:id="rId16"/>
          <w:headerReference w:type="first" r:id="rId17"/>
          <w:footerReference w:type="first" r:id="rId18"/>
          <w:type w:val="continuous"/>
          <w:pgSz w:w="11910" w:h="16840" w:code="9"/>
          <w:pgMar w:top="1418" w:right="1021" w:bottom="851" w:left="1021" w:header="454" w:footer="284" w:gutter="0"/>
          <w:cols w:space="720"/>
          <w:noEndnote/>
          <w:docGrid w:linePitch="326"/>
        </w:sectPr>
      </w:pPr>
      <w:bookmarkStart w:id="0" w:name="_Ref155369043"/>
    </w:p>
    <w:bookmarkEnd w:id="0"/>
    <w:p w14:paraId="5FCB375F" w14:textId="77777777" w:rsidR="00D23EA1" w:rsidRDefault="00F1770B" w:rsidP="006A376E">
      <w:pPr>
        <w:pStyle w:val="GeneralTermsheading"/>
        <w:sectPr w:rsidR="00D23EA1" w:rsidSect="00CF5CEA">
          <w:footerReference w:type="default" r:id="rId19"/>
          <w:footerReference w:type="first" r:id="rId20"/>
          <w:pgSz w:w="11910" w:h="16840" w:code="9"/>
          <w:pgMar w:top="1418" w:right="1021" w:bottom="851" w:left="1021" w:header="454" w:footer="284" w:gutter="0"/>
          <w:cols w:num="2" w:space="708"/>
          <w:docGrid w:linePitch="360"/>
        </w:sectPr>
      </w:pPr>
      <w:r w:rsidRPr="0036486A">
        <w:lastRenderedPageBreak/>
        <w:t>GENERAL TERMS</w:t>
      </w:r>
    </w:p>
    <w:p w14:paraId="09BF396B" w14:textId="77777777" w:rsidR="00F1770B" w:rsidRPr="0036486A" w:rsidRDefault="00F1770B" w:rsidP="005E5BF8">
      <w:pPr>
        <w:pStyle w:val="ClauseHeading"/>
        <w:numPr>
          <w:ilvl w:val="0"/>
          <w:numId w:val="2"/>
        </w:numPr>
        <w:outlineLvl w:val="9"/>
      </w:pPr>
      <w:r w:rsidRPr="0036486A">
        <w:t>DEFINITIONS AND INTERPRETATION</w:t>
      </w:r>
    </w:p>
    <w:p w14:paraId="080A776B" w14:textId="77777777" w:rsidR="00F1770B" w:rsidRPr="0036486A" w:rsidRDefault="00F1770B" w:rsidP="005E5BF8">
      <w:pPr>
        <w:pStyle w:val="List2"/>
        <w:keepNext/>
        <w:numPr>
          <w:ilvl w:val="1"/>
          <w:numId w:val="2"/>
        </w:numPr>
        <w:outlineLvl w:val="9"/>
      </w:pPr>
      <w:r w:rsidRPr="0036486A">
        <w:t>In this Agreement:</w:t>
      </w:r>
    </w:p>
    <w:p w14:paraId="14940A88" w14:textId="4FB50A87" w:rsidR="00F1770B" w:rsidRPr="0036486A" w:rsidRDefault="00F1770B" w:rsidP="00744AC4">
      <w:pPr>
        <w:pStyle w:val="Clausenonumber"/>
      </w:pPr>
      <w:r w:rsidRPr="177C6F89">
        <w:rPr>
          <w:b/>
          <w:bCs/>
        </w:rPr>
        <w:t>Affiliate</w:t>
      </w:r>
      <w:r w:rsidRPr="177C6F89">
        <w:t xml:space="preserve"> of a party means any person that controls or is controlled by that </w:t>
      </w:r>
      <w:proofErr w:type="gramStart"/>
      <w:r w:rsidRPr="177C6F89">
        <w:t>party, or</w:t>
      </w:r>
      <w:proofErr w:type="gramEnd"/>
      <w:r w:rsidRPr="177C6F89">
        <w:t xml:space="preserve"> is under common control with that party.</w:t>
      </w:r>
    </w:p>
    <w:p w14:paraId="55B50ED0" w14:textId="25984C7B" w:rsidR="00C57164" w:rsidRDefault="00F1770B" w:rsidP="00347D86">
      <w:pPr>
        <w:pStyle w:val="Clausenonumber"/>
      </w:pPr>
      <w:r w:rsidRPr="177C6F89">
        <w:rPr>
          <w:b/>
          <w:bCs/>
        </w:rPr>
        <w:t>Agreement</w:t>
      </w:r>
      <w:r w:rsidRPr="177C6F89">
        <w:t xml:space="preserve"> means this </w:t>
      </w:r>
      <w:r w:rsidRPr="177C6F89">
        <w:rPr>
          <w:i/>
          <w:iCs/>
        </w:rPr>
        <w:t>Confidential Disclosure Agreement</w:t>
      </w:r>
      <w:r w:rsidRPr="177C6F89">
        <w:t>, including the Contract Details, these General Terms and any Schedules</w:t>
      </w:r>
      <w:r w:rsidR="00D7286B" w:rsidRPr="177C6F89">
        <w:t>.</w:t>
      </w:r>
      <w:r w:rsidRPr="177C6F89">
        <w:t xml:space="preserve"> </w:t>
      </w:r>
    </w:p>
    <w:p w14:paraId="241AD586" w14:textId="77777777" w:rsidR="005015F0" w:rsidRDefault="00B51392" w:rsidP="00347D86">
      <w:pPr>
        <w:pStyle w:val="Clausenonumber"/>
      </w:pPr>
      <w:r>
        <w:rPr>
          <w:b/>
          <w:bCs/>
        </w:rPr>
        <w:t xml:space="preserve">Business Day </w:t>
      </w:r>
      <w:r>
        <w:t>means</w:t>
      </w:r>
      <w:r w:rsidR="008C6889">
        <w:t>:</w:t>
      </w:r>
    </w:p>
    <w:p w14:paraId="4E82E12E" w14:textId="225B5FA5" w:rsidR="005015F0" w:rsidRDefault="005015F0" w:rsidP="00D867A4">
      <w:pPr>
        <w:pStyle w:val="List3"/>
      </w:pPr>
      <w:r w:rsidRPr="177C6F89">
        <w:t>in clause</w:t>
      </w:r>
      <w:r w:rsidR="001A33BE" w:rsidRPr="177C6F89">
        <w:t xml:space="preserve"> </w:t>
      </w:r>
      <w:r w:rsidR="00411ABA">
        <w:t>9.2</w:t>
      </w:r>
      <w:r w:rsidRPr="177C6F89">
        <w:t>, a day of the week, excluding Saturdays, Sundays and public holidays observed in the location of the intended recipient; or</w:t>
      </w:r>
    </w:p>
    <w:p w14:paraId="550CA029" w14:textId="3E92CB10" w:rsidR="00B51392" w:rsidRPr="00B51392" w:rsidRDefault="008B5F99" w:rsidP="001714DA">
      <w:pPr>
        <w:pStyle w:val="List3"/>
      </w:pPr>
      <w:r w:rsidRPr="177C6F89">
        <w:t>in any other case, a day of the week, excluding Saturdays, Sundays and public holidays observed in Auckland, New Zealand</w:t>
      </w:r>
      <w:r w:rsidR="00B51392" w:rsidRPr="177C6F89">
        <w:t>.</w:t>
      </w:r>
    </w:p>
    <w:p w14:paraId="59A337A4" w14:textId="165551EA" w:rsidR="00F1770B" w:rsidRPr="0036486A" w:rsidRDefault="00F1770B" w:rsidP="00515523">
      <w:pPr>
        <w:pStyle w:val="Clausenonumber"/>
        <w:keepNext/>
      </w:pPr>
      <w:r w:rsidRPr="0036486A">
        <w:rPr>
          <w:b/>
          <w:bCs/>
        </w:rPr>
        <w:t>Confidential Information</w:t>
      </w:r>
      <w:r w:rsidRPr="0036486A">
        <w:t xml:space="preserve"> of a party (</w:t>
      </w:r>
      <w:r w:rsidRPr="0036486A">
        <w:rPr>
          <w:b/>
          <w:bCs/>
        </w:rPr>
        <w:t>Disclosing Party</w:t>
      </w:r>
      <w:r w:rsidRPr="0036486A">
        <w:t>) means all information that is about the Disclosing Party, its Affiliates, or its or its Affiliates’ affairs, or obtained by the other party (</w:t>
      </w:r>
      <w:r w:rsidRPr="0036486A">
        <w:rPr>
          <w:b/>
          <w:bCs/>
        </w:rPr>
        <w:t>Recipient</w:t>
      </w:r>
      <w:r w:rsidRPr="0036486A">
        <w:t xml:space="preserve">) directly or indirectly from the Disclosing Party or its Affiliates in </w:t>
      </w:r>
      <w:r w:rsidRPr="00347D86">
        <w:t xml:space="preserve">connection with this Agreement, and includes </w:t>
      </w:r>
      <w:r w:rsidR="0022322D" w:rsidRPr="00347D86">
        <w:t xml:space="preserve">intellectual property of a party and </w:t>
      </w:r>
      <w:r w:rsidRPr="00347D86">
        <w:t>the</w:t>
      </w:r>
      <w:r w:rsidRPr="0036486A">
        <w:t xml:space="preserve"> terms and conditions of this Agreement, but excludes information</w:t>
      </w:r>
      <w:r w:rsidR="00F9629D">
        <w:t xml:space="preserve"> to the extent it</w:t>
      </w:r>
      <w:r w:rsidRPr="0036486A">
        <w:t>:</w:t>
      </w:r>
    </w:p>
    <w:p w14:paraId="66E79652" w14:textId="149872DD" w:rsidR="008D7F9D" w:rsidRPr="00564703" w:rsidRDefault="008D7F9D" w:rsidP="177C6F89">
      <w:pPr>
        <w:pStyle w:val="Clausenonumber"/>
        <w:numPr>
          <w:ilvl w:val="2"/>
          <w:numId w:val="4"/>
        </w:numPr>
      </w:pPr>
      <w:r w:rsidRPr="177C6F89">
        <w:t xml:space="preserve">is or becomes public knowledge, other than </w:t>
      </w:r>
      <w:proofErr w:type="gramStart"/>
      <w:r w:rsidRPr="177C6F89">
        <w:t>as a result of</w:t>
      </w:r>
      <w:proofErr w:type="gramEnd"/>
      <w:r w:rsidRPr="177C6F89">
        <w:t xml:space="preserve"> any fault of the Recipient or its permitted </w:t>
      </w:r>
      <w:proofErr w:type="spellStart"/>
      <w:proofErr w:type="gramStart"/>
      <w:r w:rsidRPr="177C6F89">
        <w:t>disclosees</w:t>
      </w:r>
      <w:proofErr w:type="spellEnd"/>
      <w:r w:rsidRPr="177C6F89">
        <w:t>;</w:t>
      </w:r>
      <w:proofErr w:type="gramEnd"/>
    </w:p>
    <w:p w14:paraId="7DAAF0F5" w14:textId="490F0742" w:rsidR="008D7F9D" w:rsidRDefault="00EA63FF" w:rsidP="005E5BF8">
      <w:pPr>
        <w:pStyle w:val="Clausenonumber"/>
        <w:numPr>
          <w:ilvl w:val="2"/>
          <w:numId w:val="2"/>
        </w:numPr>
      </w:pPr>
      <w:r>
        <w:t xml:space="preserve">is </w:t>
      </w:r>
      <w:r w:rsidR="008D7F9D">
        <w:t>developed independently of this Agreement and any information of the Disclosing Party; or</w:t>
      </w:r>
    </w:p>
    <w:p w14:paraId="0436EF70" w14:textId="516B645E" w:rsidR="00F1770B" w:rsidRDefault="00EA63FF" w:rsidP="005E5BF8">
      <w:pPr>
        <w:pStyle w:val="Clausenonumber"/>
        <w:numPr>
          <w:ilvl w:val="2"/>
          <w:numId w:val="2"/>
        </w:numPr>
      </w:pPr>
      <w:r>
        <w:t xml:space="preserve">is </w:t>
      </w:r>
      <w:r w:rsidR="008D7F9D">
        <w:t>received by the Recipient from a third party without restriction and without any breach of any obligation of confidentiality.</w:t>
      </w:r>
    </w:p>
    <w:p w14:paraId="4A8C59A7" w14:textId="10E9052B" w:rsidR="00F1770B" w:rsidRPr="0036486A" w:rsidRDefault="00F1770B" w:rsidP="00C57164">
      <w:pPr>
        <w:pStyle w:val="Clausenonumber"/>
      </w:pPr>
      <w:r w:rsidRPr="0036486A">
        <w:rPr>
          <w:b/>
          <w:bCs/>
        </w:rPr>
        <w:t>Contract Details</w:t>
      </w:r>
      <w:r w:rsidRPr="0036486A">
        <w:t xml:space="preserve"> means the Agreement-specific details set out at the front of this Agreement.</w:t>
      </w:r>
    </w:p>
    <w:p w14:paraId="05583DD4" w14:textId="77777777" w:rsidR="00F1770B" w:rsidRDefault="00F1770B" w:rsidP="00C57164">
      <w:pPr>
        <w:pStyle w:val="Clausenonumber"/>
      </w:pPr>
      <w:r w:rsidRPr="0036486A">
        <w:rPr>
          <w:b/>
          <w:bCs/>
        </w:rPr>
        <w:t>Purpose</w:t>
      </w:r>
      <w:r w:rsidRPr="0036486A">
        <w:t xml:space="preserve"> has the meaning given in the Contract Details.</w:t>
      </w:r>
    </w:p>
    <w:p w14:paraId="5F21FAEF" w14:textId="56C39760" w:rsidR="00687B0C" w:rsidRPr="0036486A" w:rsidRDefault="00687B0C" w:rsidP="00C57164">
      <w:pPr>
        <w:pStyle w:val="Clausenonumber"/>
      </w:pPr>
      <w:r>
        <w:rPr>
          <w:b/>
          <w:bCs/>
        </w:rPr>
        <w:t>Start</w:t>
      </w:r>
      <w:r w:rsidRPr="0036486A">
        <w:rPr>
          <w:b/>
          <w:bCs/>
        </w:rPr>
        <w:t xml:space="preserve"> Date</w:t>
      </w:r>
      <w:r w:rsidRPr="0036486A">
        <w:t xml:space="preserve"> means the date </w:t>
      </w:r>
      <w:r>
        <w:t>each</w:t>
      </w:r>
      <w:r w:rsidRPr="0036486A">
        <w:t xml:space="preserve"> part</w:t>
      </w:r>
      <w:r>
        <w:t>y</w:t>
      </w:r>
      <w:r w:rsidRPr="0036486A">
        <w:t xml:space="preserve"> ha</w:t>
      </w:r>
      <w:r>
        <w:t>s</w:t>
      </w:r>
      <w:r w:rsidRPr="0036486A">
        <w:t xml:space="preserve"> signed this Agreement</w:t>
      </w:r>
      <w:r>
        <w:t>.</w:t>
      </w:r>
    </w:p>
    <w:p w14:paraId="6E1D73CE" w14:textId="77777777" w:rsidR="00F1770B" w:rsidRPr="0036486A" w:rsidRDefault="00F1770B" w:rsidP="005E5BF8">
      <w:pPr>
        <w:pStyle w:val="List2"/>
        <w:keepNext/>
        <w:numPr>
          <w:ilvl w:val="1"/>
          <w:numId w:val="2"/>
        </w:numPr>
        <w:outlineLvl w:val="9"/>
      </w:pPr>
      <w:r w:rsidRPr="0036486A">
        <w:t>In this Agreement:</w:t>
      </w:r>
    </w:p>
    <w:p w14:paraId="7AF09DA5" w14:textId="0C5CADE1" w:rsidR="00F1770B" w:rsidRPr="001C7862" w:rsidRDefault="00F1770B" w:rsidP="005E5BF8">
      <w:pPr>
        <w:pStyle w:val="List3"/>
      </w:pPr>
      <w:r w:rsidRPr="001C7862">
        <w:t xml:space="preserve">clause and other headings are for ease of reference only and do not affect its </w:t>
      </w:r>
      <w:proofErr w:type="gramStart"/>
      <w:r w:rsidRPr="001C7862">
        <w:t>interpretation</w:t>
      </w:r>
      <w:r w:rsidR="00D7286B" w:rsidRPr="001C7862">
        <w:t>;</w:t>
      </w:r>
      <w:proofErr w:type="gramEnd"/>
    </w:p>
    <w:p w14:paraId="7BDCADDC" w14:textId="3CF24BD5" w:rsidR="00F1770B" w:rsidRDefault="009434EA" w:rsidP="005E5BF8">
      <w:pPr>
        <w:pStyle w:val="List3"/>
        <w:rPr>
          <w:rStyle w:val="CommentReference"/>
          <w:rFonts w:cstheme="minorBidi"/>
          <w:sz w:val="18"/>
        </w:rPr>
      </w:pPr>
      <w:r>
        <w:t>unless</w:t>
      </w:r>
      <w:r w:rsidRPr="001C7862">
        <w:t xml:space="preserve"> </w:t>
      </w:r>
      <w:r w:rsidR="00F1770B" w:rsidRPr="001C7862">
        <w:t xml:space="preserve">the context </w:t>
      </w:r>
      <w:r w:rsidR="00B30CEF" w:rsidRPr="001C7862">
        <w:t>requires</w:t>
      </w:r>
      <w:r>
        <w:t xml:space="preserve"> otherwise</w:t>
      </w:r>
      <w:r w:rsidR="00F1770B" w:rsidRPr="001C7862">
        <w:t xml:space="preserve">, the singular includes the plural and </w:t>
      </w:r>
      <w:proofErr w:type="gramStart"/>
      <w:r w:rsidR="00F1770B" w:rsidRPr="001C7862">
        <w:t>vice versa</w:t>
      </w:r>
      <w:r w:rsidR="00F1770B" w:rsidRPr="001714DA">
        <w:rPr>
          <w:rStyle w:val="CommentReference"/>
          <w:rFonts w:cstheme="minorBidi"/>
          <w:sz w:val="18"/>
        </w:rPr>
        <w:t>;</w:t>
      </w:r>
      <w:proofErr w:type="gramEnd"/>
    </w:p>
    <w:p w14:paraId="74FE253E" w14:textId="391B6B1C" w:rsidR="00804514" w:rsidRPr="001C7862" w:rsidRDefault="00804514" w:rsidP="005E5BF8">
      <w:pPr>
        <w:pStyle w:val="List3"/>
      </w:pPr>
      <w:r w:rsidRPr="00804514">
        <w:t xml:space="preserve">references to legislation include all subordinate legislation, any amendment to, and all legislation passed in substitution for, that </w:t>
      </w:r>
      <w:proofErr w:type="gramStart"/>
      <w:r w:rsidRPr="00804514">
        <w:t>legislation;</w:t>
      </w:r>
      <w:proofErr w:type="gramEnd"/>
    </w:p>
    <w:p w14:paraId="5C06D8EA" w14:textId="7055B7AD" w:rsidR="00F1770B" w:rsidRPr="001C7862" w:rsidRDefault="00F1770B" w:rsidP="177C6F89">
      <w:pPr>
        <w:pStyle w:val="List3"/>
      </w:pPr>
      <w:r w:rsidRPr="177C6F89">
        <w:t xml:space="preserve">references to a </w:t>
      </w:r>
      <w:r w:rsidRPr="177C6F89">
        <w:rPr>
          <w:b/>
          <w:bCs/>
        </w:rPr>
        <w:t>party</w:t>
      </w:r>
      <w:r w:rsidRPr="177C6F89">
        <w:t xml:space="preserve"> include </w:t>
      </w:r>
      <w:r w:rsidR="009936A8" w:rsidRPr="177C6F89">
        <w:t xml:space="preserve">that party’s </w:t>
      </w:r>
      <w:r w:rsidRPr="177C6F89">
        <w:t xml:space="preserve">successors and permitted </w:t>
      </w:r>
      <w:proofErr w:type="gramStart"/>
      <w:r w:rsidRPr="177C6F89">
        <w:t>assig</w:t>
      </w:r>
      <w:r w:rsidR="00CF41B3" w:rsidRPr="177C6F89">
        <w:t>n</w:t>
      </w:r>
      <w:r w:rsidRPr="177C6F89">
        <w:t>s;</w:t>
      </w:r>
      <w:proofErr w:type="gramEnd"/>
    </w:p>
    <w:p w14:paraId="22ED281A" w14:textId="08500FCF" w:rsidR="00D7286B" w:rsidRDefault="00D634A4" w:rsidP="177C6F89">
      <w:pPr>
        <w:pStyle w:val="List3"/>
      </w:pPr>
      <w:r w:rsidRPr="177C6F89">
        <w:t xml:space="preserve">references to a party’s </w:t>
      </w:r>
      <w:r w:rsidRPr="177C6F89">
        <w:rPr>
          <w:b/>
          <w:bCs/>
        </w:rPr>
        <w:t>personnel</w:t>
      </w:r>
      <w:r w:rsidRPr="177C6F89">
        <w:t xml:space="preserve"> include that party’s employees, contractors and </w:t>
      </w:r>
      <w:proofErr w:type="gramStart"/>
      <w:r w:rsidRPr="177C6F89">
        <w:t>agents;</w:t>
      </w:r>
      <w:proofErr w:type="gramEnd"/>
    </w:p>
    <w:p w14:paraId="39CDEEAA" w14:textId="77C69107" w:rsidR="0068450B" w:rsidRPr="001C7862" w:rsidRDefault="00A9175B" w:rsidP="177C6F89">
      <w:pPr>
        <w:pStyle w:val="List3"/>
      </w:pPr>
      <w:r w:rsidRPr="177C6F89">
        <w:t>all monetary amounts are in New Zealand dollars unless stated otherwise; and</w:t>
      </w:r>
    </w:p>
    <w:p w14:paraId="13114380" w14:textId="77777777" w:rsidR="00F1770B" w:rsidRPr="001C7862" w:rsidRDefault="00F1770B" w:rsidP="005E5BF8">
      <w:pPr>
        <w:pStyle w:val="List3"/>
      </w:pPr>
      <w:r w:rsidRPr="00B11854">
        <w:rPr>
          <w:b/>
          <w:bCs/>
        </w:rPr>
        <w:t>including</w:t>
      </w:r>
      <w:r w:rsidRPr="001C7862">
        <w:t xml:space="preserve"> and like terms mean </w:t>
      </w:r>
      <w:r w:rsidRPr="00B11854">
        <w:rPr>
          <w:b/>
          <w:bCs/>
        </w:rPr>
        <w:t>including without limitation</w:t>
      </w:r>
      <w:r w:rsidRPr="001C7862">
        <w:t>.</w:t>
      </w:r>
    </w:p>
    <w:p w14:paraId="6A6AFF74" w14:textId="0801BCDF" w:rsidR="00D65443" w:rsidRDefault="00D65443" w:rsidP="005E5BF8">
      <w:pPr>
        <w:pStyle w:val="ClauseHeading"/>
      </w:pPr>
      <w:r>
        <w:t>T</w:t>
      </w:r>
      <w:r w:rsidR="001C7862">
        <w:t>ERM</w:t>
      </w:r>
      <w:r w:rsidR="009B3A89">
        <w:t xml:space="preserve"> AND TERMINATION</w:t>
      </w:r>
    </w:p>
    <w:p w14:paraId="07A579BF" w14:textId="56A439A2" w:rsidR="002374BA" w:rsidRPr="003A0F89" w:rsidRDefault="002374BA" w:rsidP="002374BA">
      <w:pPr>
        <w:pStyle w:val="List2"/>
        <w:keepNext/>
        <w:outlineLvl w:val="9"/>
      </w:pPr>
      <w:bookmarkStart w:id="1" w:name="_Hlk198196447"/>
      <w:r w:rsidRPr="177C6F89">
        <w:t>This Agreement is effective on the Start Date and expires 1 year from the Start Date unless terminated earlier by a party giving 30 days’ notice to the other party</w:t>
      </w:r>
    </w:p>
    <w:p w14:paraId="18575035" w14:textId="77777777" w:rsidR="00F1770B" w:rsidRDefault="00F1770B" w:rsidP="005E5BF8">
      <w:pPr>
        <w:pStyle w:val="ClauseHeading"/>
      </w:pPr>
      <w:bookmarkStart w:id="2" w:name="_Ref156197173"/>
      <w:bookmarkEnd w:id="1"/>
      <w:r w:rsidRPr="0036486A">
        <w:t>RETENTION OF RIGHTS</w:t>
      </w:r>
      <w:bookmarkEnd w:id="2"/>
      <w:r w:rsidRPr="0036486A">
        <w:t xml:space="preserve"> </w:t>
      </w:r>
    </w:p>
    <w:p w14:paraId="41430139" w14:textId="5A0555A8" w:rsidR="007478D0" w:rsidRPr="0036486A" w:rsidRDefault="007478D0" w:rsidP="007478D0">
      <w:pPr>
        <w:pStyle w:val="List2"/>
      </w:pPr>
      <w:r w:rsidRPr="177C6F89">
        <w:t>All rights including intellectual property rights in the Confidential Information of the Disclosing Party remain the property of the Disclosing Party (or its licensors).  Other than the rights of use set out in this Agreement, nothing in this Agreement constitutes an assignment or licence of any such rights to the Recipient.</w:t>
      </w:r>
    </w:p>
    <w:p w14:paraId="452B1545" w14:textId="0DE48003" w:rsidR="00F1770B" w:rsidRPr="0036486A" w:rsidRDefault="00F1770B" w:rsidP="6247EF8E">
      <w:pPr>
        <w:pStyle w:val="ClauseHeading"/>
      </w:pPr>
      <w:bookmarkStart w:id="3" w:name="_Ref155368979"/>
      <w:r w:rsidRPr="0036486A">
        <w:t>CONFIDENTIALITY</w:t>
      </w:r>
      <w:bookmarkEnd w:id="3"/>
    </w:p>
    <w:p w14:paraId="20DBC758" w14:textId="6838794D" w:rsidR="00F1770B" w:rsidRPr="003A0F89" w:rsidRDefault="00F1770B" w:rsidP="005E5BF8">
      <w:pPr>
        <w:pStyle w:val="List2"/>
        <w:keepNext/>
        <w:outlineLvl w:val="9"/>
      </w:pPr>
      <w:r w:rsidRPr="0036486A">
        <w:t xml:space="preserve">The Recipient must keep the Confidential Information of the Disclosing Party secure and confidential and not, except with the prior written </w:t>
      </w:r>
      <w:r w:rsidR="000709B6" w:rsidRPr="003A0F89">
        <w:t xml:space="preserve">consent </w:t>
      </w:r>
      <w:r w:rsidRPr="003A0F89">
        <w:t>of the Disclosing Party:</w:t>
      </w:r>
    </w:p>
    <w:p w14:paraId="53B45172" w14:textId="2BA879B4" w:rsidR="00F1770B" w:rsidRPr="003A0F89" w:rsidRDefault="00F1770B" w:rsidP="00D867A4">
      <w:pPr>
        <w:pStyle w:val="List3"/>
      </w:pPr>
      <w:r w:rsidRPr="003A0F89">
        <w:t xml:space="preserve">use </w:t>
      </w:r>
      <w:r w:rsidR="00FE57CB" w:rsidRPr="003A0F89">
        <w:t>it</w:t>
      </w:r>
      <w:r w:rsidRPr="003A0F89">
        <w:t xml:space="preserve"> for any purpose other than the Purpose; or</w:t>
      </w:r>
    </w:p>
    <w:p w14:paraId="47A5688B" w14:textId="48FDC76D" w:rsidR="00F1770B" w:rsidRPr="00D867A4" w:rsidRDefault="00F1770B" w:rsidP="00D867A4">
      <w:pPr>
        <w:pStyle w:val="List3"/>
      </w:pPr>
      <w:r w:rsidRPr="003A0F89">
        <w:t xml:space="preserve">disclose </w:t>
      </w:r>
      <w:r w:rsidR="00FE57CB" w:rsidRPr="003A0F89">
        <w:t>it</w:t>
      </w:r>
      <w:r w:rsidRPr="003A0F89">
        <w:t xml:space="preserve"> to any person other than its </w:t>
      </w:r>
      <w:r w:rsidR="003C006F" w:rsidRPr="003A0F89">
        <w:t xml:space="preserve">or its </w:t>
      </w:r>
      <w:r w:rsidR="00917D27" w:rsidRPr="003A0F89">
        <w:t>Affiliates</w:t>
      </w:r>
      <w:r w:rsidR="0058657E" w:rsidRPr="003A0F89">
        <w:t>’</w:t>
      </w:r>
      <w:r w:rsidR="00917D27" w:rsidRPr="003A0F89">
        <w:t xml:space="preserve"> </w:t>
      </w:r>
      <w:r w:rsidR="002D1523" w:rsidRPr="003A0F89">
        <w:t xml:space="preserve">personnel </w:t>
      </w:r>
      <w:r w:rsidRPr="003A0F89">
        <w:t>who have a need-to-know to give effect to th</w:t>
      </w:r>
      <w:r w:rsidR="00DB4ACA" w:rsidRPr="003A0F89">
        <w:t>is</w:t>
      </w:r>
      <w:r w:rsidRPr="003A0F89">
        <w:t xml:space="preserve"> </w:t>
      </w:r>
      <w:r w:rsidR="004F5E79" w:rsidRPr="003A0F89">
        <w:t>Agreement</w:t>
      </w:r>
      <w:r w:rsidRPr="003A0F89">
        <w:t xml:space="preserve">, or its professional advisors, provided that the </w:t>
      </w:r>
      <w:r w:rsidR="00704104" w:rsidRPr="003A0F89">
        <w:t xml:space="preserve">personnel </w:t>
      </w:r>
      <w:r w:rsidRPr="003A0F89">
        <w:t xml:space="preserve">or advisor is </w:t>
      </w:r>
      <w:r w:rsidR="00B64C25" w:rsidRPr="003A0F89">
        <w:t>under</w:t>
      </w:r>
      <w:r w:rsidRPr="00D867A4">
        <w:t xml:space="preserve"> obligations of confidentiality equivalent to those in this clause </w:t>
      </w:r>
      <w:r w:rsidR="00BE01EB" w:rsidRPr="00D867A4">
        <w:fldChar w:fldCharType="begin"/>
      </w:r>
      <w:r w:rsidR="00BE01EB" w:rsidRPr="00D867A4">
        <w:instrText xml:space="preserve"> REF _Ref155368979 \r \h </w:instrText>
      </w:r>
      <w:r w:rsidR="00D867A4" w:rsidRPr="00D867A4">
        <w:instrText xml:space="preserve"> \* MERGEFORMAT </w:instrText>
      </w:r>
      <w:r w:rsidR="00BE01EB" w:rsidRPr="00D867A4">
        <w:fldChar w:fldCharType="separate"/>
      </w:r>
      <w:r w:rsidR="00915E74">
        <w:t>4</w:t>
      </w:r>
      <w:r w:rsidR="00BE01EB" w:rsidRPr="00D867A4">
        <w:fldChar w:fldCharType="end"/>
      </w:r>
      <w:r w:rsidRPr="00D867A4">
        <w:t>.</w:t>
      </w:r>
    </w:p>
    <w:p w14:paraId="6A60CEFA" w14:textId="77777777" w:rsidR="00F1770B" w:rsidRPr="0085547C" w:rsidRDefault="00F1770B" w:rsidP="177C6F89">
      <w:pPr>
        <w:pStyle w:val="List2"/>
      </w:pPr>
      <w:r w:rsidRPr="177C6F89">
        <w:t xml:space="preserve">The Recipient must promptly notify the Disclosing Party of any suspected unauthorised access, disclosure or use of the Disclosing Party’s Confidential Information. </w:t>
      </w:r>
    </w:p>
    <w:p w14:paraId="1EF13220" w14:textId="00166C9C" w:rsidR="00F1770B" w:rsidRPr="0036486A" w:rsidRDefault="00F1770B" w:rsidP="177C6F89">
      <w:pPr>
        <w:pStyle w:val="List2"/>
      </w:pPr>
      <w:r w:rsidRPr="177C6F89">
        <w:t>The Recipient is responsible for the acts and omission</w:t>
      </w:r>
      <w:r w:rsidR="00ED5773" w:rsidRPr="177C6F89">
        <w:t>s</w:t>
      </w:r>
      <w:r w:rsidRPr="177C6F89">
        <w:t xml:space="preserve"> of its </w:t>
      </w:r>
      <w:r w:rsidR="006173D6" w:rsidRPr="177C6F89">
        <w:t>and its A</w:t>
      </w:r>
      <w:r w:rsidR="0068372E" w:rsidRPr="177C6F89">
        <w:t>f</w:t>
      </w:r>
      <w:r w:rsidR="006173D6" w:rsidRPr="177C6F89">
        <w:t>filiate</w:t>
      </w:r>
      <w:r w:rsidR="0068372E" w:rsidRPr="177C6F89">
        <w:t>s’</w:t>
      </w:r>
      <w:r w:rsidRPr="177C6F89">
        <w:t xml:space="preserve"> </w:t>
      </w:r>
      <w:r w:rsidR="004C26B1" w:rsidRPr="177C6F89">
        <w:t>personnel</w:t>
      </w:r>
      <w:r w:rsidRPr="177C6F89">
        <w:t xml:space="preserve"> as if they were the acts and omissions of the Recipient. </w:t>
      </w:r>
    </w:p>
    <w:p w14:paraId="261CBF48" w14:textId="09F87407" w:rsidR="00F1770B" w:rsidRPr="0036486A" w:rsidRDefault="00F1770B" w:rsidP="177C6F89">
      <w:pPr>
        <w:pStyle w:val="List2"/>
      </w:pPr>
      <w:r w:rsidRPr="177C6F89">
        <w:t xml:space="preserve">Neither party may use the names, </w:t>
      </w:r>
      <w:proofErr w:type="spellStart"/>
      <w:proofErr w:type="gramStart"/>
      <w:r w:rsidRPr="177C6F89">
        <w:t>trade marks</w:t>
      </w:r>
      <w:proofErr w:type="spellEnd"/>
      <w:proofErr w:type="gramEnd"/>
      <w:r w:rsidRPr="177C6F89">
        <w:t xml:space="preserve"> or logos of the other party or its </w:t>
      </w:r>
      <w:r w:rsidR="0009506D" w:rsidRPr="177C6F89">
        <w:t xml:space="preserve">personnel </w:t>
      </w:r>
      <w:r w:rsidRPr="177C6F89">
        <w:t xml:space="preserve">without the other party’s prior written consent. </w:t>
      </w:r>
    </w:p>
    <w:p w14:paraId="37E2F5D6" w14:textId="153F5440" w:rsidR="00F1770B" w:rsidRPr="0036486A" w:rsidRDefault="00F1770B" w:rsidP="005E5BF8">
      <w:pPr>
        <w:pStyle w:val="ClauseHeading"/>
        <w:outlineLvl w:val="9"/>
      </w:pPr>
      <w:r w:rsidRPr="0036486A">
        <w:lastRenderedPageBreak/>
        <w:t>EXC</w:t>
      </w:r>
      <w:r w:rsidR="009B592D">
        <w:t>EPTIONS</w:t>
      </w:r>
    </w:p>
    <w:p w14:paraId="18FDF3ED" w14:textId="6B6E286C" w:rsidR="00F1770B" w:rsidRPr="00093CDB" w:rsidRDefault="00F1770B" w:rsidP="4722A7DD">
      <w:pPr>
        <w:pStyle w:val="List2"/>
      </w:pPr>
      <w:r w:rsidRPr="0036486A">
        <w:t xml:space="preserve">The obligations of confidentiality in clause </w:t>
      </w:r>
      <w:r w:rsidR="00BE01EB">
        <w:fldChar w:fldCharType="begin"/>
      </w:r>
      <w:r w:rsidR="00BE01EB">
        <w:instrText xml:space="preserve"> REF _Ref155368979 \r \h </w:instrText>
      </w:r>
      <w:r w:rsidR="00BE01EB">
        <w:fldChar w:fldCharType="separate"/>
      </w:r>
      <w:r w:rsidR="00915E74">
        <w:t>4</w:t>
      </w:r>
      <w:r w:rsidR="00BE01EB">
        <w:fldChar w:fldCharType="end"/>
      </w:r>
      <w:r w:rsidRPr="0036486A">
        <w:t xml:space="preserve"> do not apply to the extent that any information is required to be disclosed by law </w:t>
      </w:r>
      <w:r w:rsidR="06C98AD0">
        <w:t>or by any government agency or regulator</w:t>
      </w:r>
      <w:r w:rsidR="26AEE337">
        <w:t>y agency</w:t>
      </w:r>
      <w:r w:rsidR="06C98AD0">
        <w:t xml:space="preserve"> </w:t>
      </w:r>
      <w:r w:rsidRPr="0036486A">
        <w:t>(including the rules under any stock exchange), provided that (to the extent permitted at law) the Recipient promptly and prior to disclosure notif</w:t>
      </w:r>
      <w:r w:rsidR="00B82DB0">
        <w:t>ies</w:t>
      </w:r>
      <w:r w:rsidRPr="0036486A">
        <w:t xml:space="preserve"> the Disclosing Party and provide</w:t>
      </w:r>
      <w:r w:rsidR="00441DFD">
        <w:t>s</w:t>
      </w:r>
      <w:r w:rsidR="0043299A">
        <w:t xml:space="preserve"> reasonable assistance</w:t>
      </w:r>
      <w:r w:rsidR="00112A83">
        <w:t xml:space="preserve"> </w:t>
      </w:r>
      <w:r w:rsidRPr="0036486A">
        <w:t xml:space="preserve">to enable the Disclosing Party (at the Disclosing Party’s cost) to contest the disclosure or to seek any other appropriate </w:t>
      </w:r>
      <w:r w:rsidRPr="00093CDB">
        <w:t xml:space="preserve">remedy. </w:t>
      </w:r>
    </w:p>
    <w:p w14:paraId="61839520" w14:textId="044A3818" w:rsidR="00F1770B" w:rsidRPr="00093CDB" w:rsidRDefault="0002061A" w:rsidP="005E5BF8">
      <w:pPr>
        <w:pStyle w:val="ClauseHeading"/>
        <w:outlineLvl w:val="9"/>
      </w:pPr>
      <w:r>
        <w:t>EXCLUSIONS OF LIABILITY</w:t>
      </w:r>
    </w:p>
    <w:p w14:paraId="416B70FC" w14:textId="094B1F17" w:rsidR="009B3366" w:rsidRDefault="009B3366" w:rsidP="005E5BF8">
      <w:pPr>
        <w:pStyle w:val="List2"/>
        <w:outlineLvl w:val="9"/>
      </w:pPr>
      <w:r>
        <w:t xml:space="preserve">The </w:t>
      </w:r>
      <w:r w:rsidRPr="177C6F89">
        <w:t>Disclosing Party excludes all representations and warranties in connection with the Confidential Information, whether express or implied, including any</w:t>
      </w:r>
      <w:r w:rsidR="008E353F">
        <w:t xml:space="preserve"> re</w:t>
      </w:r>
      <w:r w:rsidR="006B52FC">
        <w:t>presentations and warranties</w:t>
      </w:r>
      <w:r w:rsidRPr="177C6F89">
        <w:t xml:space="preserve"> as to the accuracy, completeness or fitness for purpose of any Confidential Information.</w:t>
      </w:r>
    </w:p>
    <w:p w14:paraId="674BAEF5" w14:textId="7132B58A" w:rsidR="007666E8" w:rsidRDefault="00A31ADD" w:rsidP="005E5BF8">
      <w:pPr>
        <w:pStyle w:val="List2"/>
        <w:outlineLvl w:val="9"/>
      </w:pPr>
      <w:r w:rsidRPr="005E5BF8">
        <w:t>[</w:t>
      </w:r>
      <w:r w:rsidR="00973FC8" w:rsidRPr="00955518">
        <w:rPr>
          <w:highlight w:val="yellow"/>
        </w:rPr>
        <w:t xml:space="preserve">The maximum aggregate liability of </w:t>
      </w:r>
      <w:r w:rsidR="004A5DAF" w:rsidRPr="00955518">
        <w:rPr>
          <w:highlight w:val="yellow"/>
        </w:rPr>
        <w:t xml:space="preserve">each party to the other party under or in connection with this Agreement is limited to </w:t>
      </w:r>
      <w:r w:rsidR="00540507">
        <w:rPr>
          <w:highlight w:val="yellow"/>
        </w:rPr>
        <w:t>$</w:t>
      </w:r>
      <w:r w:rsidR="00A83750">
        <w:rPr>
          <w:highlight w:val="yellow"/>
        </w:rPr>
        <w:t>5</w:t>
      </w:r>
      <w:r w:rsidR="003E727F">
        <w:rPr>
          <w:highlight w:val="yellow"/>
        </w:rPr>
        <w:t xml:space="preserve"> million</w:t>
      </w:r>
      <w:r w:rsidR="008F2916" w:rsidRPr="00955518">
        <w:rPr>
          <w:highlight w:val="yellow"/>
        </w:rPr>
        <w:t>.</w:t>
      </w:r>
      <w:r w:rsidR="00955518">
        <w:t>]</w:t>
      </w:r>
    </w:p>
    <w:p w14:paraId="71FCF661" w14:textId="0E3E7DD5" w:rsidR="00F1770B" w:rsidRPr="0036486A" w:rsidRDefault="00F1770B" w:rsidP="005E5BF8">
      <w:pPr>
        <w:pStyle w:val="ClauseHeading"/>
        <w:outlineLvl w:val="9"/>
      </w:pPr>
      <w:r w:rsidRPr="0036486A">
        <w:t>REMEDIES</w:t>
      </w:r>
    </w:p>
    <w:p w14:paraId="1084D982" w14:textId="4901547D" w:rsidR="00F1770B" w:rsidRPr="0036486A" w:rsidRDefault="00F1770B" w:rsidP="6247EF8E">
      <w:pPr>
        <w:pStyle w:val="List2"/>
      </w:pPr>
      <w:r w:rsidRPr="0036486A">
        <w:t>The Recipient acknowledges that monetary damages alone may be an inadequate remedy for breach of this Agreement</w:t>
      </w:r>
      <w:r w:rsidR="00A87636">
        <w:t xml:space="preserve"> and</w:t>
      </w:r>
      <w:r w:rsidRPr="0036486A">
        <w:t xml:space="preserve"> that the Disclosing Party </w:t>
      </w:r>
      <w:r w:rsidR="00BF0DA4">
        <w:t>is</w:t>
      </w:r>
      <w:r w:rsidRPr="0036486A">
        <w:t xml:space="preserve"> entitled to interlocutory and/or injunctive relief </w:t>
      </w:r>
      <w:r w:rsidR="00C61732">
        <w:t>relat</w:t>
      </w:r>
      <w:r w:rsidR="00CD1540">
        <w:t>i</w:t>
      </w:r>
      <w:r w:rsidR="00113E87">
        <w:t>ng</w:t>
      </w:r>
      <w:r w:rsidR="00C61732">
        <w:t xml:space="preserve"> to</w:t>
      </w:r>
      <w:r w:rsidR="00D631C8" w:rsidRPr="0036486A">
        <w:t xml:space="preserve"> </w:t>
      </w:r>
      <w:r w:rsidRPr="0036486A">
        <w:t xml:space="preserve">any breach </w:t>
      </w:r>
      <w:r w:rsidR="00D3310F">
        <w:t xml:space="preserve">or potential breach </w:t>
      </w:r>
      <w:r w:rsidRPr="0036486A">
        <w:t>of this Agreement.</w:t>
      </w:r>
    </w:p>
    <w:p w14:paraId="3035A1CE" w14:textId="7B2B42F0" w:rsidR="00F1770B" w:rsidRPr="0036486A" w:rsidRDefault="009B3A89" w:rsidP="005E5BF8">
      <w:pPr>
        <w:pStyle w:val="ClauseHeading"/>
        <w:outlineLvl w:val="9"/>
      </w:pPr>
      <w:r>
        <w:t>CONSEQUENCES OF TERMINATION</w:t>
      </w:r>
    </w:p>
    <w:p w14:paraId="6D96C8AE" w14:textId="6EE0F4F4" w:rsidR="00B87F4D" w:rsidRDefault="00B87F4D" w:rsidP="004F6686">
      <w:pPr>
        <w:pStyle w:val="List2"/>
        <w:keepNext/>
        <w:outlineLvl w:val="9"/>
      </w:pPr>
      <w:r>
        <w:t>On expiry or termination of this Agreement:</w:t>
      </w:r>
    </w:p>
    <w:p w14:paraId="37DC71D0" w14:textId="662CE024" w:rsidR="008A1DC4" w:rsidRDefault="009F7EC1" w:rsidP="004F6686">
      <w:pPr>
        <w:pStyle w:val="List3"/>
        <w:numPr>
          <w:ilvl w:val="0"/>
          <w:numId w:val="44"/>
        </w:numPr>
      </w:pPr>
      <w:r w:rsidRPr="177C6F89">
        <w:t xml:space="preserve">the Recipient’s right to use </w:t>
      </w:r>
      <w:r w:rsidR="009314B8" w:rsidRPr="177C6F89">
        <w:t xml:space="preserve">the Disclosing Party’s Confidential Information for the Purpose </w:t>
      </w:r>
      <w:r w:rsidR="009A6ACA" w:rsidRPr="177C6F89">
        <w:t xml:space="preserve">immediately </w:t>
      </w:r>
      <w:proofErr w:type="gramStart"/>
      <w:r w:rsidR="009314B8" w:rsidRPr="177C6F89">
        <w:t>ceases;</w:t>
      </w:r>
      <w:proofErr w:type="gramEnd"/>
    </w:p>
    <w:p w14:paraId="148D2CFC" w14:textId="2EBB3D9C" w:rsidR="00F1770B" w:rsidRPr="0036486A" w:rsidRDefault="006B339E" w:rsidP="004F6686">
      <w:pPr>
        <w:pStyle w:val="List3"/>
        <w:numPr>
          <w:ilvl w:val="0"/>
          <w:numId w:val="44"/>
        </w:numPr>
      </w:pPr>
      <w:r>
        <w:t>the Recipient’s</w:t>
      </w:r>
      <w:r w:rsidR="00F1770B" w:rsidRPr="0036486A">
        <w:t xml:space="preserve"> </w:t>
      </w:r>
      <w:r w:rsidR="006211C4">
        <w:t xml:space="preserve">other </w:t>
      </w:r>
      <w:r w:rsidR="00F1770B" w:rsidRPr="0036486A">
        <w:t>obligations of confidentiality and non-use survive for a period of 5 years</w:t>
      </w:r>
      <w:r w:rsidR="00336ED4">
        <w:t xml:space="preserve"> from the date of expiry or termination</w:t>
      </w:r>
      <w:r w:rsidR="00155329">
        <w:t>; and</w:t>
      </w:r>
      <w:r w:rsidR="00F1770B" w:rsidRPr="0036486A">
        <w:t xml:space="preserve"> </w:t>
      </w:r>
    </w:p>
    <w:p w14:paraId="07038E86" w14:textId="3362A5A7" w:rsidR="00F1770B" w:rsidRPr="0036486A" w:rsidRDefault="00F1770B" w:rsidP="004F6686">
      <w:pPr>
        <w:pStyle w:val="List3"/>
        <w:numPr>
          <w:ilvl w:val="0"/>
          <w:numId w:val="44"/>
        </w:numPr>
      </w:pPr>
      <w:r w:rsidRPr="177C6F89">
        <w:t xml:space="preserve">the Recipient (and its </w:t>
      </w:r>
      <w:r w:rsidR="00476C27" w:rsidRPr="177C6F89">
        <w:t xml:space="preserve">permitted </w:t>
      </w:r>
      <w:proofErr w:type="spellStart"/>
      <w:r w:rsidR="00476C27" w:rsidRPr="177C6F89">
        <w:t>disclosees</w:t>
      </w:r>
      <w:proofErr w:type="spellEnd"/>
      <w:r w:rsidRPr="177C6F89">
        <w:t xml:space="preserve">) must, on request by the Disclosing Party, within 5 </w:t>
      </w:r>
      <w:r w:rsidR="00475913" w:rsidRPr="177C6F89">
        <w:t>Business Days</w:t>
      </w:r>
      <w:r w:rsidRPr="177C6F89">
        <w:t xml:space="preserve"> return, destroy or erase (at the Disclosing Party’s option) all Confidential Information of the Disclosing Party, except as reasonably required </w:t>
      </w:r>
      <w:r w:rsidR="006F671B" w:rsidRPr="177C6F89">
        <w:t xml:space="preserve">by </w:t>
      </w:r>
      <w:r w:rsidRPr="177C6F89">
        <w:t xml:space="preserve">the Recipient or its </w:t>
      </w:r>
      <w:r w:rsidR="00541388" w:rsidRPr="177C6F89">
        <w:t xml:space="preserve">permitted </w:t>
      </w:r>
      <w:proofErr w:type="spellStart"/>
      <w:r w:rsidR="00541388" w:rsidRPr="177C6F89">
        <w:t>d</w:t>
      </w:r>
      <w:r w:rsidR="00F43EE0" w:rsidRPr="177C6F89">
        <w:t>is</w:t>
      </w:r>
      <w:r w:rsidR="00541388" w:rsidRPr="177C6F89">
        <w:t>closees</w:t>
      </w:r>
      <w:proofErr w:type="spellEnd"/>
      <w:r w:rsidR="00541388" w:rsidRPr="177C6F89">
        <w:t xml:space="preserve">’ </w:t>
      </w:r>
      <w:r w:rsidR="004046B1" w:rsidRPr="177C6F89">
        <w:t xml:space="preserve">for </w:t>
      </w:r>
      <w:r w:rsidRPr="177C6F89">
        <w:t>archival, audit, legal or regulatory purposes.</w:t>
      </w:r>
    </w:p>
    <w:p w14:paraId="2E7F6F64" w14:textId="3EFD8537" w:rsidR="00F1770B" w:rsidRDefault="00F1770B" w:rsidP="005E5BF8">
      <w:pPr>
        <w:pStyle w:val="ClauseHeading"/>
        <w:outlineLvl w:val="9"/>
      </w:pPr>
      <w:r w:rsidRPr="0036486A">
        <w:t xml:space="preserve">GENERAL </w:t>
      </w:r>
    </w:p>
    <w:p w14:paraId="72AFBE67" w14:textId="3D32F4B3" w:rsidR="00EB5B30" w:rsidRDefault="00EB5B30" w:rsidP="005E5BF8">
      <w:pPr>
        <w:pStyle w:val="List2"/>
      </w:pPr>
      <w:r w:rsidRPr="00BE6C04">
        <w:rPr>
          <w:b/>
          <w:bCs/>
        </w:rPr>
        <w:t xml:space="preserve">Governing </w:t>
      </w:r>
      <w:r w:rsidR="00AE4D5F" w:rsidRPr="00BE6C04">
        <w:rPr>
          <w:b/>
          <w:bCs/>
        </w:rPr>
        <w:t>Law and jurisdiction:</w:t>
      </w:r>
      <w:r w:rsidR="00AE4D5F">
        <w:t xml:space="preserve"> </w:t>
      </w:r>
      <w:r w:rsidR="00BE6C04" w:rsidRPr="177C6F89">
        <w:t xml:space="preserve">This Agreement will be governed by and </w:t>
      </w:r>
      <w:r w:rsidR="00BE6C04" w:rsidRPr="177C6F89">
        <w:t xml:space="preserve">interpreted in accordance with the laws of New Zealand.  </w:t>
      </w:r>
      <w:r w:rsidR="00AE4D5F" w:rsidRPr="177C6F89">
        <w:t>The parties submit to the non-exclusive jurisdiction of the courts of New Zealand.</w:t>
      </w:r>
    </w:p>
    <w:p w14:paraId="2503475D" w14:textId="02370083" w:rsidR="00BE6C04" w:rsidRPr="00EB5B30" w:rsidRDefault="00BE6C04" w:rsidP="005E5BF8">
      <w:pPr>
        <w:pStyle w:val="List2"/>
      </w:pPr>
      <w:r>
        <w:rPr>
          <w:b/>
          <w:bCs/>
        </w:rPr>
        <w:t>Notices:</w:t>
      </w:r>
      <w:r>
        <w:t xml:space="preserve"> Any </w:t>
      </w:r>
      <w:r w:rsidRPr="177C6F89">
        <w:t>notice given under this Agreement must be in writing and may be delivered in person (including courier), by pre-paid post or email (provided that in the case of email the sender does not receive any notice of non-delivery) to that party’s address in the Contract Details (or as may be updated by that party by notice from time to time).  Any notice sent by prepaid post is deemed received 2 Business Days from the date of posting (or 7 Business Days from the date of posting if sent to or from a place outside New Zealand).  Any notice delivered in person or by email on a non-Business Day or after 5pm on a Business Day is deemed received on the next Business Day.</w:t>
      </w:r>
    </w:p>
    <w:p w14:paraId="7B742521" w14:textId="79FCCF75" w:rsidR="00F1770B" w:rsidRDefault="00634CEF" w:rsidP="005E5BF8">
      <w:pPr>
        <w:pStyle w:val="List2"/>
      </w:pPr>
      <w:r w:rsidRPr="00E363AC">
        <w:rPr>
          <w:b/>
          <w:bCs/>
        </w:rPr>
        <w:t xml:space="preserve">Cumulative </w:t>
      </w:r>
      <w:r w:rsidR="00E363AC" w:rsidRPr="00E363AC">
        <w:rPr>
          <w:b/>
          <w:bCs/>
        </w:rPr>
        <w:t>remedies:</w:t>
      </w:r>
      <w:r w:rsidR="00E363AC">
        <w:t xml:space="preserve">  </w:t>
      </w:r>
      <w:r w:rsidRPr="00CA53DC">
        <w:t>The rights and remedies of each party under this Agreement are cumulative and are not exclusive of any other rights and remedies under this Agreement or at law.</w:t>
      </w:r>
    </w:p>
    <w:p w14:paraId="7248FCA4" w14:textId="7F8FDFAC" w:rsidR="00854B78" w:rsidRDefault="00854B78" w:rsidP="005E5BF8">
      <w:pPr>
        <w:pStyle w:val="List2"/>
      </w:pPr>
      <w:r>
        <w:rPr>
          <w:b/>
          <w:bCs/>
        </w:rPr>
        <w:t>Waiver and variation:</w:t>
      </w:r>
      <w:r>
        <w:t xml:space="preserve"> </w:t>
      </w:r>
      <w:r w:rsidRPr="177C6F89">
        <w:t>No waiver of any right under this Agreement is effective unless in writing and signed by the waiving party.  No variation to this Agreement is effective unless in writing and signed by each party</w:t>
      </w:r>
      <w:r w:rsidR="00B070E0">
        <w:t>.</w:t>
      </w:r>
    </w:p>
    <w:p w14:paraId="78E705F1" w14:textId="5F0E98CE" w:rsidR="00B070E0" w:rsidRDefault="00B070E0" w:rsidP="005E5BF8">
      <w:pPr>
        <w:pStyle w:val="List2"/>
      </w:pPr>
      <w:r>
        <w:rPr>
          <w:b/>
          <w:bCs/>
        </w:rPr>
        <w:t>Severability:</w:t>
      </w:r>
      <w:r>
        <w:t xml:space="preserve"> </w:t>
      </w:r>
      <w:r w:rsidRPr="177C6F89">
        <w:t>If any provision of this Agreement is or becomes invalid or unenforceable, the provision is deemed to be modified to the extent required to remedy the invalidity or unenforceability.  If modification is not possible, the provision is deemed to be severed and will not affect the validity or enforceability of the other provisions of this Agreement.</w:t>
      </w:r>
    </w:p>
    <w:p w14:paraId="25815C43" w14:textId="637A5B06" w:rsidR="00F1770B" w:rsidRDefault="00F1770B" w:rsidP="00B070E0">
      <w:pPr>
        <w:pStyle w:val="List2"/>
      </w:pPr>
      <w:r w:rsidRPr="00B070E0">
        <w:rPr>
          <w:b/>
          <w:bCs/>
        </w:rPr>
        <w:t>Entire agreement:</w:t>
      </w:r>
      <w:r w:rsidRPr="177C6F89">
        <w:t xml:space="preserve">  This Agreement constitutes the entire understanding between the parties and supersedes any prior oral or written agreement or understanding between the parties relating to its subject.  The parties agree that no representations made by either party have been relied on by the other in entering into this Agreement, other than those expressly set out in this Agreement.</w:t>
      </w:r>
    </w:p>
    <w:p w14:paraId="3EB854BC" w14:textId="6DAF8260" w:rsidR="0061046B" w:rsidRDefault="0061046B" w:rsidP="00B070E0">
      <w:pPr>
        <w:pStyle w:val="List2"/>
      </w:pPr>
      <w:r>
        <w:rPr>
          <w:b/>
          <w:bCs/>
        </w:rPr>
        <w:t xml:space="preserve">Counterparts: </w:t>
      </w:r>
      <w:r w:rsidRPr="177C6F89">
        <w:t>This Agreement may be executed in two or more counterparts, each of which is deemed an original and all of which constitutes the same Agreement.  A party may enter into this Agreement by signing (including electronically) and sending (including by email) a counterpart copy to the other party.</w:t>
      </w:r>
    </w:p>
    <w:p w14:paraId="1BB2B1A5" w14:textId="01299B48" w:rsidR="00D23EA1" w:rsidRDefault="00D23EA1" w:rsidP="00B070E0">
      <w:pPr>
        <w:pStyle w:val="List2"/>
        <w:numPr>
          <w:ilvl w:val="0"/>
          <w:numId w:val="0"/>
        </w:numPr>
        <w:sectPr w:rsidR="00D23EA1" w:rsidSect="00CF5CEA">
          <w:type w:val="continuous"/>
          <w:pgSz w:w="11910" w:h="16840" w:code="9"/>
          <w:pgMar w:top="1418" w:right="1021" w:bottom="851" w:left="1021" w:header="454" w:footer="284" w:gutter="0"/>
          <w:cols w:num="2" w:space="708"/>
          <w:docGrid w:linePitch="360"/>
        </w:sectPr>
      </w:pPr>
    </w:p>
    <w:p w14:paraId="346D3C22" w14:textId="2D9FA7E1" w:rsidR="002F0A3D" w:rsidRPr="000D06CB" w:rsidRDefault="002F0A3D" w:rsidP="00EF0089">
      <w:pPr>
        <w:pStyle w:val="List2"/>
        <w:numPr>
          <w:ilvl w:val="0"/>
          <w:numId w:val="0"/>
        </w:numPr>
        <w:outlineLvl w:val="9"/>
      </w:pPr>
    </w:p>
    <w:sectPr w:rsidR="002F0A3D" w:rsidRPr="000D06CB" w:rsidSect="00CF5CEA">
      <w:type w:val="continuous"/>
      <w:pgSz w:w="11910" w:h="16840" w:code="9"/>
      <w:pgMar w:top="1418" w:right="1021" w:bottom="851" w:left="1021" w:header="454" w:footer="284"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C9EC9" w14:textId="77777777" w:rsidR="009E1532" w:rsidRDefault="009E1532" w:rsidP="00180E7A">
      <w:pPr>
        <w:spacing w:after="0" w:line="240" w:lineRule="auto"/>
      </w:pPr>
      <w:r>
        <w:separator/>
      </w:r>
    </w:p>
  </w:endnote>
  <w:endnote w:type="continuationSeparator" w:id="0">
    <w:p w14:paraId="51F0F0A1" w14:textId="77777777" w:rsidR="009E1532" w:rsidRDefault="009E1532" w:rsidP="00180E7A">
      <w:pPr>
        <w:spacing w:after="0" w:line="240" w:lineRule="auto"/>
      </w:pPr>
      <w:r>
        <w:continuationSeparator/>
      </w:r>
    </w:p>
  </w:endnote>
  <w:endnote w:type="continuationNotice" w:id="1">
    <w:p w14:paraId="3B207447" w14:textId="77777777" w:rsidR="009E1532" w:rsidRDefault="009E153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8A8AF" w14:textId="77777777" w:rsidR="008026E2" w:rsidRDefault="008026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54A6F" w14:textId="4C406EDD" w:rsidR="00F1770B" w:rsidRPr="00530B12" w:rsidRDefault="00845F44">
    <w:pPr>
      <w:pStyle w:val="Footer"/>
      <w:rPr>
        <w:rFonts w:ascii="Verdana" w:hAnsi="Verdana"/>
        <w:sz w:val="20"/>
        <w:szCs w:val="20"/>
      </w:rPr>
    </w:pPr>
    <w:r>
      <w:rPr>
        <w:rFonts w:ascii="Verdana" w:hAnsi="Verdana"/>
        <w:sz w:val="20"/>
        <w:szCs w:val="20"/>
      </w:rPr>
      <w:t>UoA</w:t>
    </w:r>
    <w:r w:rsidR="00A52423">
      <w:rPr>
        <w:rFonts w:ascii="Verdana" w:hAnsi="Verdana"/>
        <w:sz w:val="20"/>
        <w:szCs w:val="20"/>
      </w:rPr>
      <w:t>-CDA-</w:t>
    </w:r>
    <w:r w:rsidR="00B477D9">
      <w:rPr>
        <w:rFonts w:ascii="Verdana" w:hAnsi="Verdana"/>
        <w:sz w:val="20"/>
        <w:szCs w:val="20"/>
      </w:rPr>
      <w:t>v1-</w:t>
    </w:r>
    <w:r w:rsidR="00A13654">
      <w:rPr>
        <w:rFonts w:ascii="Verdana" w:hAnsi="Verdana"/>
        <w:sz w:val="20"/>
        <w:szCs w:val="20"/>
      </w:rPr>
      <w:t>0124</w:t>
    </w:r>
    <w:r w:rsidR="00F1770B" w:rsidRPr="00530B12">
      <w:rPr>
        <w:rFonts w:ascii="Verdana" w:hAnsi="Verdana"/>
        <w:sz w:val="20"/>
        <w:szCs w:val="20"/>
      </w:rPr>
      <w:ptab w:relativeTo="margin" w:alignment="center" w:leader="none"/>
    </w:r>
    <w:r w:rsidR="00F1770B" w:rsidRPr="00530B12">
      <w:rPr>
        <w:rFonts w:ascii="Verdana" w:hAnsi="Verdana"/>
        <w:sz w:val="20"/>
        <w:szCs w:val="20"/>
      </w:rPr>
      <w:ptab w:relativeTo="margin" w:alignment="right" w:leader="none"/>
    </w:r>
    <w:r w:rsidR="00F1770B" w:rsidRPr="00530B12">
      <w:rPr>
        <w:rFonts w:ascii="Verdana" w:hAnsi="Verdana"/>
        <w:sz w:val="20"/>
        <w:szCs w:val="20"/>
      </w:rPr>
      <w:fldChar w:fldCharType="begin"/>
    </w:r>
    <w:r w:rsidR="00F1770B" w:rsidRPr="00530B12">
      <w:rPr>
        <w:rFonts w:ascii="Verdana" w:hAnsi="Verdana"/>
        <w:sz w:val="20"/>
        <w:szCs w:val="20"/>
      </w:rPr>
      <w:instrText xml:space="preserve"> PAGE   \* MERGEFORMAT </w:instrText>
    </w:r>
    <w:r w:rsidR="00F1770B" w:rsidRPr="00530B12">
      <w:rPr>
        <w:rFonts w:ascii="Verdana" w:hAnsi="Verdana"/>
        <w:sz w:val="20"/>
        <w:szCs w:val="20"/>
      </w:rPr>
      <w:fldChar w:fldCharType="separate"/>
    </w:r>
    <w:r w:rsidR="00F1770B" w:rsidRPr="00530B12">
      <w:rPr>
        <w:rFonts w:ascii="Verdana" w:hAnsi="Verdana"/>
        <w:sz w:val="20"/>
        <w:szCs w:val="20"/>
      </w:rPr>
      <w:t>1</w:t>
    </w:r>
    <w:r w:rsidR="00F1770B" w:rsidRPr="00530B12">
      <w:rPr>
        <w:rFonts w:ascii="Verdana" w:hAnsi="Verdana"/>
        <w:noProof/>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61970" w14:textId="77777777" w:rsidR="00F1770B" w:rsidRPr="00867329" w:rsidRDefault="00F1770B">
    <w:pPr>
      <w:pStyle w:val="Footer"/>
      <w:rPr>
        <w:rFonts w:ascii="Verdana" w:hAnsi="Verdana"/>
        <w:sz w:val="20"/>
        <w:szCs w:val="20"/>
      </w:rPr>
    </w:pPr>
    <w:r>
      <w:rPr>
        <w:rFonts w:ascii="Verdana" w:hAnsi="Verdana"/>
        <w:sz w:val="20"/>
        <w:szCs w:val="20"/>
      </w:rPr>
      <w:t>AUL-CDA2-v1-122023</w:t>
    </w:r>
    <w:r w:rsidRPr="00867329">
      <w:rPr>
        <w:rFonts w:ascii="Verdana" w:hAnsi="Verdana"/>
        <w:sz w:val="20"/>
        <w:szCs w:val="20"/>
      </w:rPr>
      <w:ptab w:relativeTo="margin" w:alignment="center" w:leader="none"/>
    </w:r>
    <w:r w:rsidRPr="00867329">
      <w:rPr>
        <w:rFonts w:ascii="Verdana" w:hAnsi="Verdana"/>
        <w:sz w:val="20"/>
        <w:szCs w:val="20"/>
      </w:rPr>
      <w:ptab w:relativeTo="margin" w:alignment="right" w:leader="none"/>
    </w:r>
    <w:r w:rsidRPr="00FB5188">
      <w:rPr>
        <w:rFonts w:ascii="Verdana" w:hAnsi="Verdana"/>
        <w:sz w:val="20"/>
        <w:szCs w:val="20"/>
      </w:rPr>
      <w:fldChar w:fldCharType="begin"/>
    </w:r>
    <w:r w:rsidRPr="00FB5188">
      <w:rPr>
        <w:rFonts w:ascii="Verdana" w:hAnsi="Verdana"/>
        <w:sz w:val="20"/>
        <w:szCs w:val="20"/>
      </w:rPr>
      <w:instrText xml:space="preserve"> PAGE   \* MERGEFORMAT </w:instrText>
    </w:r>
    <w:r w:rsidRPr="00FB5188">
      <w:rPr>
        <w:rFonts w:ascii="Verdana" w:hAnsi="Verdana"/>
        <w:sz w:val="20"/>
        <w:szCs w:val="20"/>
      </w:rPr>
      <w:fldChar w:fldCharType="separate"/>
    </w:r>
    <w:r w:rsidRPr="00FB5188">
      <w:rPr>
        <w:rFonts w:ascii="Verdana" w:hAnsi="Verdana"/>
        <w:noProof/>
        <w:sz w:val="20"/>
        <w:szCs w:val="20"/>
      </w:rPr>
      <w:t>1</w:t>
    </w:r>
    <w:r w:rsidRPr="00FB5188">
      <w:rPr>
        <w:rFonts w:ascii="Verdana" w:hAnsi="Verdana"/>
        <w:noProof/>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FD987" w14:textId="5EE9E0DC" w:rsidR="009E791A" w:rsidRPr="00530B12" w:rsidRDefault="00A13654">
    <w:pPr>
      <w:pStyle w:val="Footer"/>
      <w:rPr>
        <w:rFonts w:ascii="Verdana" w:hAnsi="Verdana"/>
        <w:sz w:val="20"/>
        <w:szCs w:val="20"/>
      </w:rPr>
    </w:pPr>
    <w:r>
      <w:rPr>
        <w:rFonts w:ascii="Verdana" w:hAnsi="Verdana"/>
        <w:sz w:val="20"/>
        <w:szCs w:val="20"/>
      </w:rPr>
      <w:t>UoA-CDA-v1-0124</w:t>
    </w:r>
    <w:r w:rsidR="009E791A" w:rsidRPr="00530B12">
      <w:rPr>
        <w:rFonts w:ascii="Verdana" w:hAnsi="Verdana"/>
        <w:sz w:val="20"/>
        <w:szCs w:val="20"/>
      </w:rPr>
      <w:ptab w:relativeTo="margin" w:alignment="center" w:leader="none"/>
    </w:r>
    <w:r w:rsidR="009E791A" w:rsidRPr="00530B12">
      <w:rPr>
        <w:rFonts w:ascii="Verdana" w:hAnsi="Verdana"/>
        <w:sz w:val="20"/>
        <w:szCs w:val="20"/>
      </w:rPr>
      <w:ptab w:relativeTo="margin" w:alignment="right" w:leader="none"/>
    </w:r>
    <w:r w:rsidR="009E791A" w:rsidRPr="00530B12">
      <w:rPr>
        <w:rFonts w:ascii="Verdana" w:hAnsi="Verdana"/>
        <w:sz w:val="20"/>
        <w:szCs w:val="20"/>
      </w:rPr>
      <w:fldChar w:fldCharType="begin"/>
    </w:r>
    <w:r w:rsidR="009E791A" w:rsidRPr="00530B12">
      <w:rPr>
        <w:rFonts w:ascii="Verdana" w:hAnsi="Verdana"/>
        <w:sz w:val="20"/>
        <w:szCs w:val="20"/>
      </w:rPr>
      <w:instrText xml:space="preserve"> PAGE   \* MERGEFORMAT </w:instrText>
    </w:r>
    <w:r w:rsidR="009E791A" w:rsidRPr="00530B12">
      <w:rPr>
        <w:rFonts w:ascii="Verdana" w:hAnsi="Verdana"/>
        <w:sz w:val="20"/>
        <w:szCs w:val="20"/>
      </w:rPr>
      <w:fldChar w:fldCharType="separate"/>
    </w:r>
    <w:r w:rsidR="009E791A" w:rsidRPr="00530B12">
      <w:rPr>
        <w:rFonts w:ascii="Verdana" w:hAnsi="Verdana"/>
        <w:sz w:val="20"/>
        <w:szCs w:val="20"/>
      </w:rPr>
      <w:t>1</w:t>
    </w:r>
    <w:r w:rsidR="009E791A" w:rsidRPr="00530B12">
      <w:rPr>
        <w:rFonts w:ascii="Verdana" w:hAnsi="Verdana"/>
        <w:noProof/>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3657F" w14:textId="77777777" w:rsidR="009E791A" w:rsidRPr="00867329" w:rsidRDefault="009E791A">
    <w:pPr>
      <w:pStyle w:val="Footer"/>
      <w:rPr>
        <w:rFonts w:ascii="Verdana" w:hAnsi="Verdana"/>
        <w:sz w:val="20"/>
        <w:szCs w:val="20"/>
      </w:rPr>
    </w:pPr>
    <w:r>
      <w:rPr>
        <w:rFonts w:ascii="Verdana" w:hAnsi="Verdana"/>
        <w:sz w:val="20"/>
        <w:szCs w:val="20"/>
      </w:rPr>
      <w:t>[insert template ref]</w:t>
    </w:r>
    <w:r w:rsidRPr="00867329">
      <w:rPr>
        <w:rFonts w:ascii="Verdana" w:hAnsi="Verdana"/>
        <w:sz w:val="20"/>
        <w:szCs w:val="20"/>
      </w:rPr>
      <w:ptab w:relativeTo="margin" w:alignment="center" w:leader="none"/>
    </w:r>
    <w:r w:rsidRPr="00867329">
      <w:rPr>
        <w:rFonts w:ascii="Verdana" w:hAnsi="Verdana"/>
        <w:sz w:val="20"/>
        <w:szCs w:val="20"/>
      </w:rPr>
      <w:ptab w:relativeTo="margin" w:alignment="right" w:leader="none"/>
    </w:r>
    <w:r w:rsidRPr="00FB5188">
      <w:rPr>
        <w:rFonts w:ascii="Verdana" w:hAnsi="Verdana"/>
        <w:sz w:val="20"/>
        <w:szCs w:val="20"/>
      </w:rPr>
      <w:fldChar w:fldCharType="begin"/>
    </w:r>
    <w:r w:rsidRPr="00FB5188">
      <w:rPr>
        <w:rFonts w:ascii="Verdana" w:hAnsi="Verdana"/>
        <w:sz w:val="20"/>
        <w:szCs w:val="20"/>
      </w:rPr>
      <w:instrText xml:space="preserve"> PAGE   \* MERGEFORMAT </w:instrText>
    </w:r>
    <w:r w:rsidRPr="00FB5188">
      <w:rPr>
        <w:rFonts w:ascii="Verdana" w:hAnsi="Verdana"/>
        <w:sz w:val="20"/>
        <w:szCs w:val="20"/>
      </w:rPr>
      <w:fldChar w:fldCharType="separate"/>
    </w:r>
    <w:r w:rsidRPr="00FB5188">
      <w:rPr>
        <w:rFonts w:ascii="Verdana" w:hAnsi="Verdana"/>
        <w:noProof/>
        <w:sz w:val="20"/>
        <w:szCs w:val="20"/>
      </w:rPr>
      <w:t>1</w:t>
    </w:r>
    <w:r w:rsidRPr="00FB5188">
      <w:rPr>
        <w:rFonts w:ascii="Verdana" w:hAnsi="Verdana"/>
        <w:noProof/>
        <w:sz w:val="20"/>
        <w:szCs w:val="20"/>
      </w:rPr>
      <w:fldChar w:fldCharType="end"/>
    </w:r>
  </w:p>
  <w:p w14:paraId="591D1CF8" w14:textId="77777777" w:rsidR="00F60830" w:rsidRDefault="00F60830"/>
  <w:p w14:paraId="4CCC24F2" w14:textId="77777777" w:rsidR="00F60830" w:rsidRDefault="00F6083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17359" w14:textId="77777777" w:rsidR="009E1532" w:rsidRDefault="009E1532" w:rsidP="00180E7A">
      <w:pPr>
        <w:spacing w:after="0" w:line="240" w:lineRule="auto"/>
      </w:pPr>
      <w:r>
        <w:separator/>
      </w:r>
    </w:p>
  </w:footnote>
  <w:footnote w:type="continuationSeparator" w:id="0">
    <w:p w14:paraId="1C99EFC8" w14:textId="77777777" w:rsidR="009E1532" w:rsidRDefault="009E1532" w:rsidP="00180E7A">
      <w:pPr>
        <w:spacing w:after="0" w:line="240" w:lineRule="auto"/>
      </w:pPr>
      <w:r>
        <w:continuationSeparator/>
      </w:r>
    </w:p>
  </w:footnote>
  <w:footnote w:type="continuationNotice" w:id="1">
    <w:p w14:paraId="3BB77E06" w14:textId="77777777" w:rsidR="009E1532" w:rsidRDefault="009E153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890DA" w14:textId="77777777" w:rsidR="008026E2" w:rsidRDefault="008026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EE2F7" w14:textId="1E18E90C" w:rsidR="008026E2" w:rsidRDefault="00CF755A" w:rsidP="00CF755A">
    <w:pPr>
      <w:pStyle w:val="Header"/>
      <w:tabs>
        <w:tab w:val="clear" w:pos="4513"/>
        <w:tab w:val="clear" w:pos="9026"/>
        <w:tab w:val="left" w:pos="7650"/>
      </w:tabs>
      <w:jc w:val="right"/>
    </w:pPr>
    <w:r>
      <w:tab/>
    </w:r>
    <w:r>
      <w:rPr>
        <w:noProof/>
      </w:rPr>
      <w:drawing>
        <wp:inline distT="0" distB="0" distL="0" distR="0" wp14:anchorId="136DA054" wp14:editId="7AC4A4B8">
          <wp:extent cx="1819275" cy="885825"/>
          <wp:effectExtent l="0" t="0" r="0" b="0"/>
          <wp:docPr id="19193001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9275" cy="885825"/>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C44FE" w14:textId="77777777" w:rsidR="008026E2" w:rsidRDefault="008026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655E"/>
    <w:multiLevelType w:val="multilevel"/>
    <w:tmpl w:val="83E2193C"/>
    <w:lvl w:ilvl="0">
      <w:start w:val="1"/>
      <w:numFmt w:val="decimal"/>
      <w:lvlText w:val="(%1)"/>
      <w:lvlJc w:val="left"/>
      <w:pPr>
        <w:ind w:left="1284" w:hanging="564"/>
      </w:pPr>
      <w:rPr>
        <w:rFonts w:ascii="Verdana" w:hAnsi="Verdana"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445709F"/>
    <w:multiLevelType w:val="hybridMultilevel"/>
    <w:tmpl w:val="904AE414"/>
    <w:lvl w:ilvl="0" w:tplc="741E2BB6">
      <w:start w:val="1"/>
      <w:numFmt w:val="decimal"/>
      <w:lvlText w:val="%1"/>
      <w:lvlJc w:val="left"/>
      <w:pPr>
        <w:ind w:left="717" w:hanging="360"/>
      </w:pPr>
      <w:rPr>
        <w:rFonts w:ascii="Verdana" w:hAnsi="Verdana" w:hint="default"/>
        <w:b/>
        <w:i w:val="0"/>
        <w:sz w:val="2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059138E5"/>
    <w:multiLevelType w:val="hybridMultilevel"/>
    <w:tmpl w:val="8C10D416"/>
    <w:lvl w:ilvl="0" w:tplc="EE48C126">
      <w:start w:val="1"/>
      <w:numFmt w:val="lowerLetter"/>
      <w:lvlText w:val="(%1)"/>
      <w:lvlJc w:val="left"/>
      <w:pPr>
        <w:ind w:left="927" w:hanging="360"/>
      </w:pPr>
      <w:rPr>
        <w:rFonts w:cs="Times New Roman" w:hint="default"/>
        <w:b w:val="0"/>
      </w:rPr>
    </w:lvl>
    <w:lvl w:ilvl="1" w:tplc="14090019">
      <w:start w:val="1"/>
      <w:numFmt w:val="lowerLetter"/>
      <w:lvlText w:val="%2."/>
      <w:lvlJc w:val="left"/>
      <w:pPr>
        <w:ind w:left="1647" w:hanging="360"/>
      </w:pPr>
      <w:rPr>
        <w:rFonts w:cs="Times New Roman"/>
      </w:rPr>
    </w:lvl>
    <w:lvl w:ilvl="2" w:tplc="1409001B">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3" w15:restartNumberingAfterBreak="0">
    <w:nsid w:val="085A08B1"/>
    <w:multiLevelType w:val="hybridMultilevel"/>
    <w:tmpl w:val="F71C99F4"/>
    <w:lvl w:ilvl="0" w:tplc="BFB410A2">
      <w:start w:val="1"/>
      <w:numFmt w:val="lowerLetter"/>
      <w:lvlText w:val="(%1)"/>
      <w:lvlJc w:val="left"/>
      <w:pPr>
        <w:ind w:left="927" w:hanging="360"/>
      </w:pPr>
      <w:rPr>
        <w:rFonts w:cs="Times New Roman" w:hint="default"/>
        <w:b w:val="0"/>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4" w15:restartNumberingAfterBreak="0">
    <w:nsid w:val="09B05762"/>
    <w:multiLevelType w:val="hybridMultilevel"/>
    <w:tmpl w:val="14B6F63A"/>
    <w:lvl w:ilvl="0" w:tplc="BFA803A6">
      <w:start w:val="1"/>
      <w:numFmt w:val="lowerLetter"/>
      <w:lvlText w:val="(%1)"/>
      <w:lvlJc w:val="left"/>
      <w:pPr>
        <w:ind w:left="927" w:hanging="360"/>
      </w:pPr>
      <w:rPr>
        <w:rFonts w:cs="Times New Roman" w:hint="default"/>
        <w:b w:val="0"/>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5" w15:restartNumberingAfterBreak="0">
    <w:nsid w:val="0C721FED"/>
    <w:multiLevelType w:val="hybridMultilevel"/>
    <w:tmpl w:val="5B6A713C"/>
    <w:lvl w:ilvl="0" w:tplc="9588FFC6">
      <w:start w:val="1"/>
      <w:numFmt w:val="lowerLetter"/>
      <w:lvlText w:val="(%1)"/>
      <w:lvlJc w:val="left"/>
      <w:pPr>
        <w:ind w:left="927" w:hanging="360"/>
      </w:pPr>
      <w:rPr>
        <w:rFonts w:cs="Times New Roman" w:hint="default"/>
        <w:b w:val="0"/>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6" w15:restartNumberingAfterBreak="0">
    <w:nsid w:val="100967E3"/>
    <w:multiLevelType w:val="multilevel"/>
    <w:tmpl w:val="141604B2"/>
    <w:numStyleLink w:val="Clauses"/>
  </w:abstractNum>
  <w:abstractNum w:abstractNumId="7" w15:restartNumberingAfterBreak="0">
    <w:nsid w:val="105C5705"/>
    <w:multiLevelType w:val="multilevel"/>
    <w:tmpl w:val="D624E5B0"/>
    <w:lvl w:ilvl="0">
      <w:start w:val="1"/>
      <w:numFmt w:val="decimal"/>
      <w:pStyle w:val="Parties"/>
      <w:lvlText w:val="%1"/>
      <w:lvlJc w:val="left"/>
      <w:pPr>
        <w:ind w:left="717" w:hanging="360"/>
      </w:pPr>
      <w:rPr>
        <w:rFonts w:ascii="Verdana" w:hAnsi="Verdana" w:hint="default"/>
        <w:b/>
        <w:i w:val="0"/>
        <w:color w:val="000000" w:themeColor="text1"/>
        <w:sz w:val="20"/>
      </w:rPr>
    </w:lvl>
    <w:lvl w:ilvl="1">
      <w:start w:val="1"/>
      <w:numFmt w:val="decimal"/>
      <w:isLgl/>
      <w:lvlText w:val="%1.%2."/>
      <w:lvlJc w:val="left"/>
      <w:pPr>
        <w:ind w:left="1077" w:hanging="720"/>
      </w:pPr>
      <w:rPr>
        <w:rFonts w:hint="default"/>
      </w:rPr>
    </w:lvl>
    <w:lvl w:ilvl="2">
      <w:start w:val="1"/>
      <w:numFmt w:val="decimal"/>
      <w:isLgl/>
      <w:lvlText w:val="%1.%2.%3."/>
      <w:lvlJc w:val="left"/>
      <w:pPr>
        <w:ind w:left="1077" w:hanging="720"/>
      </w:pPr>
      <w:rPr>
        <w:rFonts w:hint="default"/>
      </w:rPr>
    </w:lvl>
    <w:lvl w:ilvl="3">
      <w:start w:val="1"/>
      <w:numFmt w:val="decimal"/>
      <w:isLgl/>
      <w:lvlText w:val="%1.%2.%3.%4."/>
      <w:lvlJc w:val="left"/>
      <w:pPr>
        <w:ind w:left="1437" w:hanging="1080"/>
      </w:pPr>
      <w:rPr>
        <w:rFonts w:hint="default"/>
      </w:rPr>
    </w:lvl>
    <w:lvl w:ilvl="4">
      <w:start w:val="1"/>
      <w:numFmt w:val="decimal"/>
      <w:isLgl/>
      <w:lvlText w:val="%1.%2.%3.%4.%5."/>
      <w:lvlJc w:val="left"/>
      <w:pPr>
        <w:ind w:left="1797" w:hanging="1440"/>
      </w:pPr>
      <w:rPr>
        <w:rFonts w:hint="default"/>
      </w:rPr>
    </w:lvl>
    <w:lvl w:ilvl="5">
      <w:start w:val="1"/>
      <w:numFmt w:val="decimal"/>
      <w:isLgl/>
      <w:lvlText w:val="%1.%2.%3.%4.%5.%6."/>
      <w:lvlJc w:val="left"/>
      <w:pPr>
        <w:ind w:left="1797" w:hanging="1440"/>
      </w:pPr>
      <w:rPr>
        <w:rFonts w:hint="default"/>
      </w:rPr>
    </w:lvl>
    <w:lvl w:ilvl="6">
      <w:start w:val="1"/>
      <w:numFmt w:val="decimal"/>
      <w:isLgl/>
      <w:lvlText w:val="%1.%2.%3.%4.%5.%6.%7."/>
      <w:lvlJc w:val="left"/>
      <w:pPr>
        <w:ind w:left="2157" w:hanging="1800"/>
      </w:pPr>
      <w:rPr>
        <w:rFonts w:hint="default"/>
      </w:rPr>
    </w:lvl>
    <w:lvl w:ilvl="7">
      <w:start w:val="1"/>
      <w:numFmt w:val="decimal"/>
      <w:isLgl/>
      <w:lvlText w:val="%1.%2.%3.%4.%5.%6.%7.%8."/>
      <w:lvlJc w:val="left"/>
      <w:pPr>
        <w:ind w:left="2157" w:hanging="1800"/>
      </w:pPr>
      <w:rPr>
        <w:rFonts w:hint="default"/>
      </w:rPr>
    </w:lvl>
    <w:lvl w:ilvl="8">
      <w:start w:val="1"/>
      <w:numFmt w:val="decimal"/>
      <w:isLgl/>
      <w:lvlText w:val="%1.%2.%3.%4.%5.%6.%7.%8.%9."/>
      <w:lvlJc w:val="left"/>
      <w:pPr>
        <w:ind w:left="2517" w:hanging="2160"/>
      </w:pPr>
      <w:rPr>
        <w:rFonts w:hint="default"/>
      </w:rPr>
    </w:lvl>
  </w:abstractNum>
  <w:abstractNum w:abstractNumId="8" w15:restartNumberingAfterBreak="0">
    <w:nsid w:val="17EF55D9"/>
    <w:multiLevelType w:val="hybridMultilevel"/>
    <w:tmpl w:val="E76E1D38"/>
    <w:lvl w:ilvl="0" w:tplc="BC7EA042">
      <w:start w:val="2"/>
      <w:numFmt w:val="lowerLetter"/>
      <w:lvlText w:val="(%1)"/>
      <w:lvlJc w:val="left"/>
      <w:pPr>
        <w:ind w:left="927" w:hanging="360"/>
      </w:pPr>
      <w:rPr>
        <w:rFonts w:cs="Times New Roman" w:hint="default"/>
      </w:rPr>
    </w:lvl>
    <w:lvl w:ilvl="1" w:tplc="AB101926">
      <w:start w:val="1"/>
      <w:numFmt w:val="lowerRoman"/>
      <w:lvlText w:val="(%2)"/>
      <w:lvlJc w:val="left"/>
      <w:pPr>
        <w:ind w:left="1440" w:hanging="360"/>
      </w:pPr>
      <w:rPr>
        <w:rFonts w:hint="default"/>
      </w:rPr>
    </w:lvl>
    <w:lvl w:ilvl="2" w:tplc="2EACE56E">
      <w:start w:val="1"/>
      <w:numFmt w:val="lowerRoman"/>
      <w:lvlText w:val="%3."/>
      <w:lvlJc w:val="right"/>
      <w:pPr>
        <w:ind w:left="2160" w:hanging="180"/>
      </w:pPr>
      <w:rPr>
        <w:rFonts w:hint="default"/>
      </w:rPr>
    </w:lvl>
    <w:lvl w:ilvl="3" w:tplc="39AA9F54">
      <w:start w:val="1"/>
      <w:numFmt w:val="decimal"/>
      <w:lvlText w:val="%4."/>
      <w:lvlJc w:val="left"/>
      <w:pPr>
        <w:ind w:left="2880" w:hanging="360"/>
      </w:pPr>
      <w:rPr>
        <w:rFonts w:hint="default"/>
      </w:rPr>
    </w:lvl>
    <w:lvl w:ilvl="4" w:tplc="C0B0D562">
      <w:start w:val="1"/>
      <w:numFmt w:val="lowerLetter"/>
      <w:lvlText w:val="%5."/>
      <w:lvlJc w:val="left"/>
      <w:pPr>
        <w:ind w:left="3600" w:hanging="360"/>
      </w:pPr>
      <w:rPr>
        <w:rFonts w:hint="default"/>
      </w:rPr>
    </w:lvl>
    <w:lvl w:ilvl="5" w:tplc="8B7C778E">
      <w:start w:val="1"/>
      <w:numFmt w:val="lowerRoman"/>
      <w:lvlText w:val="%6."/>
      <w:lvlJc w:val="right"/>
      <w:pPr>
        <w:ind w:left="4320" w:hanging="180"/>
      </w:pPr>
      <w:rPr>
        <w:rFonts w:hint="default"/>
      </w:rPr>
    </w:lvl>
    <w:lvl w:ilvl="6" w:tplc="F654B034">
      <w:start w:val="1"/>
      <w:numFmt w:val="decimal"/>
      <w:lvlText w:val="%7."/>
      <w:lvlJc w:val="left"/>
      <w:pPr>
        <w:ind w:left="5040" w:hanging="360"/>
      </w:pPr>
      <w:rPr>
        <w:rFonts w:hint="default"/>
      </w:rPr>
    </w:lvl>
    <w:lvl w:ilvl="7" w:tplc="47A85DAA">
      <w:start w:val="1"/>
      <w:numFmt w:val="lowerLetter"/>
      <w:lvlText w:val="%8."/>
      <w:lvlJc w:val="left"/>
      <w:pPr>
        <w:ind w:left="5760" w:hanging="360"/>
      </w:pPr>
      <w:rPr>
        <w:rFonts w:hint="default"/>
      </w:rPr>
    </w:lvl>
    <w:lvl w:ilvl="8" w:tplc="DEB2E800">
      <w:start w:val="1"/>
      <w:numFmt w:val="lowerRoman"/>
      <w:lvlText w:val="%9."/>
      <w:lvlJc w:val="right"/>
      <w:pPr>
        <w:ind w:left="6480" w:hanging="180"/>
      </w:pPr>
      <w:rPr>
        <w:rFonts w:hint="default"/>
      </w:rPr>
    </w:lvl>
  </w:abstractNum>
  <w:abstractNum w:abstractNumId="9" w15:restartNumberingAfterBreak="0">
    <w:nsid w:val="18832082"/>
    <w:multiLevelType w:val="hybridMultilevel"/>
    <w:tmpl w:val="07D84F40"/>
    <w:lvl w:ilvl="0" w:tplc="81D41916">
      <w:start w:val="1"/>
      <w:numFmt w:val="upperLetter"/>
      <w:lvlText w:val="%1"/>
      <w:lvlJc w:val="left"/>
      <w:pPr>
        <w:ind w:left="1077" w:hanging="360"/>
      </w:pPr>
      <w:rPr>
        <w:rFonts w:ascii="Verdana" w:hAnsi="Verdana" w:hint="default"/>
        <w:b/>
        <w:i w:val="0"/>
        <w:sz w:val="20"/>
      </w:rPr>
    </w:lvl>
    <w:lvl w:ilvl="1" w:tplc="14090019" w:tentative="1">
      <w:start w:val="1"/>
      <w:numFmt w:val="lowerLetter"/>
      <w:lvlText w:val="%2."/>
      <w:lvlJc w:val="left"/>
      <w:pPr>
        <w:ind w:left="1797" w:hanging="360"/>
      </w:pPr>
    </w:lvl>
    <w:lvl w:ilvl="2" w:tplc="1409001B" w:tentative="1">
      <w:start w:val="1"/>
      <w:numFmt w:val="lowerRoman"/>
      <w:lvlText w:val="%3."/>
      <w:lvlJc w:val="right"/>
      <w:pPr>
        <w:ind w:left="2517" w:hanging="180"/>
      </w:pPr>
    </w:lvl>
    <w:lvl w:ilvl="3" w:tplc="1409000F" w:tentative="1">
      <w:start w:val="1"/>
      <w:numFmt w:val="decimal"/>
      <w:lvlText w:val="%4."/>
      <w:lvlJc w:val="left"/>
      <w:pPr>
        <w:ind w:left="3237" w:hanging="360"/>
      </w:pPr>
    </w:lvl>
    <w:lvl w:ilvl="4" w:tplc="14090019" w:tentative="1">
      <w:start w:val="1"/>
      <w:numFmt w:val="lowerLetter"/>
      <w:lvlText w:val="%5."/>
      <w:lvlJc w:val="left"/>
      <w:pPr>
        <w:ind w:left="3957" w:hanging="360"/>
      </w:pPr>
    </w:lvl>
    <w:lvl w:ilvl="5" w:tplc="1409001B" w:tentative="1">
      <w:start w:val="1"/>
      <w:numFmt w:val="lowerRoman"/>
      <w:lvlText w:val="%6."/>
      <w:lvlJc w:val="right"/>
      <w:pPr>
        <w:ind w:left="4677" w:hanging="180"/>
      </w:pPr>
    </w:lvl>
    <w:lvl w:ilvl="6" w:tplc="1409000F" w:tentative="1">
      <w:start w:val="1"/>
      <w:numFmt w:val="decimal"/>
      <w:lvlText w:val="%7."/>
      <w:lvlJc w:val="left"/>
      <w:pPr>
        <w:ind w:left="5397" w:hanging="360"/>
      </w:pPr>
    </w:lvl>
    <w:lvl w:ilvl="7" w:tplc="14090019" w:tentative="1">
      <w:start w:val="1"/>
      <w:numFmt w:val="lowerLetter"/>
      <w:lvlText w:val="%8."/>
      <w:lvlJc w:val="left"/>
      <w:pPr>
        <w:ind w:left="6117" w:hanging="360"/>
      </w:pPr>
    </w:lvl>
    <w:lvl w:ilvl="8" w:tplc="1409001B" w:tentative="1">
      <w:start w:val="1"/>
      <w:numFmt w:val="lowerRoman"/>
      <w:lvlText w:val="%9."/>
      <w:lvlJc w:val="right"/>
      <w:pPr>
        <w:ind w:left="6837" w:hanging="180"/>
      </w:pPr>
    </w:lvl>
  </w:abstractNum>
  <w:abstractNum w:abstractNumId="10" w15:restartNumberingAfterBreak="0">
    <w:nsid w:val="1BCE6926"/>
    <w:multiLevelType w:val="multilevel"/>
    <w:tmpl w:val="2BD4ABF8"/>
    <w:lvl w:ilvl="0">
      <w:start w:val="1"/>
      <w:numFmt w:val="decimal"/>
      <w:lvlText w:val="%1."/>
      <w:lvlJc w:val="left"/>
      <w:pPr>
        <w:ind w:left="360" w:hanging="360"/>
      </w:pPr>
      <w:rPr>
        <w:rFonts w:cs="Times New Roman"/>
        <w:b/>
      </w:rPr>
    </w:lvl>
    <w:lvl w:ilvl="1">
      <w:start w:val="1"/>
      <w:numFmt w:val="decimal"/>
      <w:pStyle w:val="Heading2"/>
      <w:lvlText w:val="%1.%2."/>
      <w:lvlJc w:val="left"/>
      <w:pPr>
        <w:ind w:left="792" w:hanging="432"/>
      </w:pPr>
      <w:rPr>
        <w:rFonts w:ascii="Arial" w:hAnsi="Arial" w:cs="Arial" w:hint="default"/>
        <w:b w:val="0"/>
        <w:i w:val="0"/>
        <w:color w:val="auto"/>
        <w:sz w:val="18"/>
        <w:szCs w:val="18"/>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1" w15:restartNumberingAfterBreak="0">
    <w:nsid w:val="20187860"/>
    <w:multiLevelType w:val="hybridMultilevel"/>
    <w:tmpl w:val="616CF622"/>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12" w15:restartNumberingAfterBreak="0">
    <w:nsid w:val="232B5348"/>
    <w:multiLevelType w:val="hybridMultilevel"/>
    <w:tmpl w:val="783AA5EC"/>
    <w:lvl w:ilvl="0" w:tplc="14090015">
      <w:start w:val="1"/>
      <w:numFmt w:val="upperLetter"/>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26C16444"/>
    <w:multiLevelType w:val="multilevel"/>
    <w:tmpl w:val="141604B2"/>
    <w:numStyleLink w:val="Clauses"/>
  </w:abstractNum>
  <w:abstractNum w:abstractNumId="14" w15:restartNumberingAfterBreak="0">
    <w:nsid w:val="2C0A3E16"/>
    <w:multiLevelType w:val="hybridMultilevel"/>
    <w:tmpl w:val="5B6A713C"/>
    <w:lvl w:ilvl="0" w:tplc="9588FFC6">
      <w:start w:val="1"/>
      <w:numFmt w:val="lowerLetter"/>
      <w:lvlText w:val="(%1)"/>
      <w:lvlJc w:val="left"/>
      <w:pPr>
        <w:ind w:left="927" w:hanging="360"/>
      </w:pPr>
      <w:rPr>
        <w:rFonts w:cs="Times New Roman" w:hint="default"/>
        <w:b w:val="0"/>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15" w15:restartNumberingAfterBreak="0">
    <w:nsid w:val="2EA957EA"/>
    <w:multiLevelType w:val="multilevel"/>
    <w:tmpl w:val="141604B2"/>
    <w:numStyleLink w:val="Clauses"/>
  </w:abstractNum>
  <w:abstractNum w:abstractNumId="16" w15:restartNumberingAfterBreak="0">
    <w:nsid w:val="2EC6270D"/>
    <w:multiLevelType w:val="hybridMultilevel"/>
    <w:tmpl w:val="FA26142E"/>
    <w:lvl w:ilvl="0" w:tplc="81D41916">
      <w:start w:val="1"/>
      <w:numFmt w:val="upperLetter"/>
      <w:lvlText w:val="%1"/>
      <w:lvlJc w:val="left"/>
      <w:pPr>
        <w:ind w:left="720" w:hanging="360"/>
      </w:pPr>
      <w:rPr>
        <w:rFonts w:ascii="Verdana" w:hAnsi="Verdana" w:hint="default"/>
        <w:b/>
        <w:i w:val="0"/>
        <w:sz w:val="2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7" w15:restartNumberingAfterBreak="0">
    <w:nsid w:val="30DB0160"/>
    <w:multiLevelType w:val="multilevel"/>
    <w:tmpl w:val="F11C6700"/>
    <w:numStyleLink w:val="Introlist"/>
  </w:abstractNum>
  <w:abstractNum w:abstractNumId="18" w15:restartNumberingAfterBreak="0">
    <w:nsid w:val="32E40BF7"/>
    <w:multiLevelType w:val="hybridMultilevel"/>
    <w:tmpl w:val="7ED67C8C"/>
    <w:lvl w:ilvl="0" w:tplc="1409000B">
      <w:start w:val="1"/>
      <w:numFmt w:val="bullet"/>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3DA64CBD"/>
    <w:multiLevelType w:val="hybridMultilevel"/>
    <w:tmpl w:val="08ECA234"/>
    <w:lvl w:ilvl="0" w:tplc="4E50B1DE">
      <w:start w:val="1"/>
      <w:numFmt w:val="lowerLetter"/>
      <w:lvlText w:val="(%1)"/>
      <w:lvlJc w:val="left"/>
      <w:pPr>
        <w:ind w:left="927" w:hanging="360"/>
      </w:pPr>
      <w:rPr>
        <w:rFonts w:cs="Times New Roman" w:hint="default"/>
        <w:b w:val="0"/>
        <w:i w:val="0"/>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20" w15:restartNumberingAfterBreak="0">
    <w:nsid w:val="4A0F6E63"/>
    <w:multiLevelType w:val="hybridMultilevel"/>
    <w:tmpl w:val="8C10D416"/>
    <w:lvl w:ilvl="0" w:tplc="EE48C126">
      <w:start w:val="1"/>
      <w:numFmt w:val="lowerLetter"/>
      <w:lvlText w:val="(%1)"/>
      <w:lvlJc w:val="left"/>
      <w:pPr>
        <w:ind w:left="927" w:hanging="360"/>
      </w:pPr>
      <w:rPr>
        <w:rFonts w:cs="Times New Roman" w:hint="default"/>
        <w:b w:val="0"/>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21" w15:restartNumberingAfterBreak="0">
    <w:nsid w:val="4E54389C"/>
    <w:multiLevelType w:val="hybridMultilevel"/>
    <w:tmpl w:val="97228ADE"/>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22" w15:restartNumberingAfterBreak="0">
    <w:nsid w:val="507B3DA9"/>
    <w:multiLevelType w:val="hybridMultilevel"/>
    <w:tmpl w:val="2C46E57C"/>
    <w:lvl w:ilvl="0" w:tplc="6CC654A4">
      <w:start w:val="1"/>
      <w:numFmt w:val="lowerLetter"/>
      <w:pStyle w:val="Heading3"/>
      <w:lvlText w:val="(%1)"/>
      <w:lvlJc w:val="left"/>
      <w:pPr>
        <w:ind w:left="927" w:hanging="360"/>
      </w:pPr>
      <w:rPr>
        <w:rFonts w:cs="Times New Roman" w:hint="default"/>
      </w:rPr>
    </w:lvl>
    <w:lvl w:ilvl="1" w:tplc="426CBA1C">
      <w:start w:val="1"/>
      <w:numFmt w:val="lowerRoman"/>
      <w:pStyle w:val="Heading4"/>
      <w:lvlText w:val="(%2)"/>
      <w:lvlJc w:val="left"/>
      <w:pPr>
        <w:ind w:left="1647" w:hanging="360"/>
      </w:pPr>
      <w:rPr>
        <w:rFonts w:cs="Times New Roman" w:hint="default"/>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23" w15:restartNumberingAfterBreak="0">
    <w:nsid w:val="5081220F"/>
    <w:multiLevelType w:val="hybridMultilevel"/>
    <w:tmpl w:val="8E524116"/>
    <w:lvl w:ilvl="0" w:tplc="66F05F3C">
      <w:numFmt w:val="bullet"/>
      <w:lvlText w:val=""/>
      <w:lvlJc w:val="left"/>
      <w:pPr>
        <w:ind w:left="934" w:hanging="358"/>
      </w:pPr>
      <w:rPr>
        <w:rFonts w:ascii="Symbol" w:eastAsia="Symbol" w:hAnsi="Symbol" w:cs="Symbol" w:hint="default"/>
        <w:b w:val="0"/>
        <w:bCs w:val="0"/>
        <w:i w:val="0"/>
        <w:iCs w:val="0"/>
        <w:spacing w:val="0"/>
        <w:w w:val="100"/>
        <w:sz w:val="20"/>
        <w:szCs w:val="20"/>
        <w:lang w:val="en-US" w:eastAsia="en-US" w:bidi="ar-SA"/>
      </w:rPr>
    </w:lvl>
    <w:lvl w:ilvl="1" w:tplc="EAC64EC6">
      <w:numFmt w:val="bullet"/>
      <w:lvlText w:val="•"/>
      <w:lvlJc w:val="left"/>
      <w:pPr>
        <w:ind w:left="1799" w:hanging="358"/>
      </w:pPr>
      <w:rPr>
        <w:rFonts w:hint="default"/>
        <w:lang w:val="en-US" w:eastAsia="en-US" w:bidi="ar-SA"/>
      </w:rPr>
    </w:lvl>
    <w:lvl w:ilvl="2" w:tplc="5CAEDCCA">
      <w:numFmt w:val="bullet"/>
      <w:lvlText w:val="•"/>
      <w:lvlJc w:val="left"/>
      <w:pPr>
        <w:ind w:left="2658" w:hanging="358"/>
      </w:pPr>
      <w:rPr>
        <w:rFonts w:hint="default"/>
        <w:lang w:val="en-US" w:eastAsia="en-US" w:bidi="ar-SA"/>
      </w:rPr>
    </w:lvl>
    <w:lvl w:ilvl="3" w:tplc="E0BE8678">
      <w:numFmt w:val="bullet"/>
      <w:lvlText w:val="•"/>
      <w:lvlJc w:val="left"/>
      <w:pPr>
        <w:ind w:left="3517" w:hanging="358"/>
      </w:pPr>
      <w:rPr>
        <w:rFonts w:hint="default"/>
        <w:lang w:val="en-US" w:eastAsia="en-US" w:bidi="ar-SA"/>
      </w:rPr>
    </w:lvl>
    <w:lvl w:ilvl="4" w:tplc="2CCE29CC">
      <w:numFmt w:val="bullet"/>
      <w:lvlText w:val="•"/>
      <w:lvlJc w:val="left"/>
      <w:pPr>
        <w:ind w:left="4376" w:hanging="358"/>
      </w:pPr>
      <w:rPr>
        <w:rFonts w:hint="default"/>
        <w:lang w:val="en-US" w:eastAsia="en-US" w:bidi="ar-SA"/>
      </w:rPr>
    </w:lvl>
    <w:lvl w:ilvl="5" w:tplc="E5323A84">
      <w:numFmt w:val="bullet"/>
      <w:lvlText w:val="•"/>
      <w:lvlJc w:val="left"/>
      <w:pPr>
        <w:ind w:left="5235" w:hanging="358"/>
      </w:pPr>
      <w:rPr>
        <w:rFonts w:hint="default"/>
        <w:lang w:val="en-US" w:eastAsia="en-US" w:bidi="ar-SA"/>
      </w:rPr>
    </w:lvl>
    <w:lvl w:ilvl="6" w:tplc="6D142198">
      <w:numFmt w:val="bullet"/>
      <w:lvlText w:val="•"/>
      <w:lvlJc w:val="left"/>
      <w:pPr>
        <w:ind w:left="6094" w:hanging="358"/>
      </w:pPr>
      <w:rPr>
        <w:rFonts w:hint="default"/>
        <w:lang w:val="en-US" w:eastAsia="en-US" w:bidi="ar-SA"/>
      </w:rPr>
    </w:lvl>
    <w:lvl w:ilvl="7" w:tplc="38CC378E">
      <w:numFmt w:val="bullet"/>
      <w:lvlText w:val="•"/>
      <w:lvlJc w:val="left"/>
      <w:pPr>
        <w:ind w:left="6953" w:hanging="358"/>
      </w:pPr>
      <w:rPr>
        <w:rFonts w:hint="default"/>
        <w:lang w:val="en-US" w:eastAsia="en-US" w:bidi="ar-SA"/>
      </w:rPr>
    </w:lvl>
    <w:lvl w:ilvl="8" w:tplc="A31E4C9C">
      <w:numFmt w:val="bullet"/>
      <w:lvlText w:val="•"/>
      <w:lvlJc w:val="left"/>
      <w:pPr>
        <w:ind w:left="7812" w:hanging="358"/>
      </w:pPr>
      <w:rPr>
        <w:rFonts w:hint="default"/>
        <w:lang w:val="en-US" w:eastAsia="en-US" w:bidi="ar-SA"/>
      </w:rPr>
    </w:lvl>
  </w:abstractNum>
  <w:abstractNum w:abstractNumId="24" w15:restartNumberingAfterBreak="0">
    <w:nsid w:val="513A6529"/>
    <w:multiLevelType w:val="hybridMultilevel"/>
    <w:tmpl w:val="6AD02000"/>
    <w:lvl w:ilvl="0" w:tplc="78781D86">
      <w:start w:val="1"/>
      <w:numFmt w:val="decimal"/>
      <w:pStyle w:val="Style1"/>
      <w:lvlText w:val="%1"/>
      <w:lvlJc w:val="left"/>
      <w:pPr>
        <w:ind w:left="1077" w:hanging="360"/>
      </w:pPr>
      <w:rPr>
        <w:rFonts w:ascii="Verdana" w:hAnsi="Verdana" w:hint="default"/>
        <w:b/>
        <w:i w:val="0"/>
        <w:color w:val="000000" w:themeColor="text1"/>
        <w:sz w:val="20"/>
      </w:rPr>
    </w:lvl>
    <w:lvl w:ilvl="1" w:tplc="14090019" w:tentative="1">
      <w:start w:val="1"/>
      <w:numFmt w:val="lowerLetter"/>
      <w:lvlText w:val="%2."/>
      <w:lvlJc w:val="left"/>
      <w:pPr>
        <w:ind w:left="1797" w:hanging="360"/>
      </w:pPr>
    </w:lvl>
    <w:lvl w:ilvl="2" w:tplc="1409001B" w:tentative="1">
      <w:start w:val="1"/>
      <w:numFmt w:val="lowerRoman"/>
      <w:lvlText w:val="%3."/>
      <w:lvlJc w:val="right"/>
      <w:pPr>
        <w:ind w:left="2517" w:hanging="180"/>
      </w:pPr>
    </w:lvl>
    <w:lvl w:ilvl="3" w:tplc="1409000F" w:tentative="1">
      <w:start w:val="1"/>
      <w:numFmt w:val="decimal"/>
      <w:lvlText w:val="%4."/>
      <w:lvlJc w:val="left"/>
      <w:pPr>
        <w:ind w:left="3237" w:hanging="360"/>
      </w:pPr>
    </w:lvl>
    <w:lvl w:ilvl="4" w:tplc="14090019" w:tentative="1">
      <w:start w:val="1"/>
      <w:numFmt w:val="lowerLetter"/>
      <w:lvlText w:val="%5."/>
      <w:lvlJc w:val="left"/>
      <w:pPr>
        <w:ind w:left="3957" w:hanging="360"/>
      </w:pPr>
    </w:lvl>
    <w:lvl w:ilvl="5" w:tplc="1409001B" w:tentative="1">
      <w:start w:val="1"/>
      <w:numFmt w:val="lowerRoman"/>
      <w:lvlText w:val="%6."/>
      <w:lvlJc w:val="right"/>
      <w:pPr>
        <w:ind w:left="4677" w:hanging="180"/>
      </w:pPr>
    </w:lvl>
    <w:lvl w:ilvl="6" w:tplc="1409000F" w:tentative="1">
      <w:start w:val="1"/>
      <w:numFmt w:val="decimal"/>
      <w:lvlText w:val="%7."/>
      <w:lvlJc w:val="left"/>
      <w:pPr>
        <w:ind w:left="5397" w:hanging="360"/>
      </w:pPr>
    </w:lvl>
    <w:lvl w:ilvl="7" w:tplc="14090019" w:tentative="1">
      <w:start w:val="1"/>
      <w:numFmt w:val="lowerLetter"/>
      <w:lvlText w:val="%8."/>
      <w:lvlJc w:val="left"/>
      <w:pPr>
        <w:ind w:left="6117" w:hanging="360"/>
      </w:pPr>
    </w:lvl>
    <w:lvl w:ilvl="8" w:tplc="1409001B" w:tentative="1">
      <w:start w:val="1"/>
      <w:numFmt w:val="lowerRoman"/>
      <w:lvlText w:val="%9."/>
      <w:lvlJc w:val="right"/>
      <w:pPr>
        <w:ind w:left="6837" w:hanging="180"/>
      </w:pPr>
    </w:lvl>
  </w:abstractNum>
  <w:abstractNum w:abstractNumId="25" w15:restartNumberingAfterBreak="0">
    <w:nsid w:val="532B719B"/>
    <w:multiLevelType w:val="multilevel"/>
    <w:tmpl w:val="141604B2"/>
    <w:styleLink w:val="Clauses"/>
    <w:lvl w:ilvl="0">
      <w:start w:val="1"/>
      <w:numFmt w:val="decimal"/>
      <w:pStyle w:val="ClauseHeading"/>
      <w:lvlText w:val="%1."/>
      <w:lvlJc w:val="left"/>
      <w:pPr>
        <w:ind w:left="454" w:hanging="454"/>
      </w:pPr>
      <w:rPr>
        <w:rFonts w:ascii="Verdana" w:hAnsi="Verdana" w:hint="default"/>
        <w:b/>
        <w:caps/>
        <w:smallCaps w:val="0"/>
        <w:sz w:val="18"/>
      </w:rPr>
    </w:lvl>
    <w:lvl w:ilvl="1">
      <w:start w:val="1"/>
      <w:numFmt w:val="decimal"/>
      <w:pStyle w:val="List2"/>
      <w:lvlText w:val="%1.%2"/>
      <w:lvlJc w:val="left"/>
      <w:pPr>
        <w:ind w:left="454" w:hanging="454"/>
      </w:pPr>
      <w:rPr>
        <w:rFonts w:ascii="Verdana" w:hAnsi="Verdana" w:hint="default"/>
        <w:b w:val="0"/>
        <w:i w:val="0"/>
        <w:caps w:val="0"/>
        <w:smallCaps w:val="0"/>
        <w:color w:val="000000" w:themeColor="text1"/>
        <w:sz w:val="18"/>
      </w:rPr>
    </w:lvl>
    <w:lvl w:ilvl="2">
      <w:start w:val="1"/>
      <w:numFmt w:val="lowerLetter"/>
      <w:pStyle w:val="List3"/>
      <w:lvlText w:val="(%3)"/>
      <w:lvlJc w:val="left"/>
      <w:pPr>
        <w:ind w:left="794" w:hanging="340"/>
      </w:pPr>
      <w:rPr>
        <w:rFonts w:ascii="Verdana" w:hAnsi="Verdana" w:hint="default"/>
        <w:b w:val="0"/>
        <w:i w:val="0"/>
        <w:color w:val="000000" w:themeColor="text1"/>
        <w:sz w:val="18"/>
      </w:rPr>
    </w:lvl>
    <w:lvl w:ilvl="3">
      <w:start w:val="1"/>
      <w:numFmt w:val="lowerRoman"/>
      <w:pStyle w:val="List4"/>
      <w:lvlText w:val="(%4)"/>
      <w:lvlJc w:val="left"/>
      <w:pPr>
        <w:ind w:left="1134" w:hanging="340"/>
      </w:pPr>
      <w:rPr>
        <w:rFonts w:ascii="Verdana" w:hAnsi="Verdana"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37334E9"/>
    <w:multiLevelType w:val="hybridMultilevel"/>
    <w:tmpl w:val="05560586"/>
    <w:lvl w:ilvl="0" w:tplc="65AE4DC2">
      <w:start w:val="4"/>
      <w:numFmt w:val="decimal"/>
      <w:lvlText w:val="%1."/>
      <w:lvlJc w:val="left"/>
      <w:pPr>
        <w:ind w:left="740" w:hanging="360"/>
      </w:pPr>
      <w:rPr>
        <w:rFonts w:ascii="Verdana" w:eastAsia="Verdana" w:hAnsi="Verdana" w:cs="Verdana" w:hint="default"/>
        <w:b/>
        <w:bCs/>
        <w:i w:val="0"/>
        <w:iCs w:val="0"/>
        <w:spacing w:val="-1"/>
        <w:w w:val="99"/>
        <w:sz w:val="20"/>
        <w:szCs w:val="20"/>
        <w:lang w:val="en-US" w:eastAsia="en-US" w:bidi="ar-SA"/>
      </w:rPr>
    </w:lvl>
    <w:lvl w:ilvl="1" w:tplc="725A7B26">
      <w:numFmt w:val="bullet"/>
      <w:lvlText w:val="•"/>
      <w:lvlJc w:val="left"/>
      <w:pPr>
        <w:ind w:left="1619" w:hanging="360"/>
      </w:pPr>
      <w:rPr>
        <w:rFonts w:hint="default"/>
        <w:lang w:val="en-US" w:eastAsia="en-US" w:bidi="ar-SA"/>
      </w:rPr>
    </w:lvl>
    <w:lvl w:ilvl="2" w:tplc="CEA4009E">
      <w:numFmt w:val="bullet"/>
      <w:lvlText w:val="•"/>
      <w:lvlJc w:val="left"/>
      <w:pPr>
        <w:ind w:left="2498" w:hanging="360"/>
      </w:pPr>
      <w:rPr>
        <w:rFonts w:hint="default"/>
        <w:lang w:val="en-US" w:eastAsia="en-US" w:bidi="ar-SA"/>
      </w:rPr>
    </w:lvl>
    <w:lvl w:ilvl="3" w:tplc="0E32172C">
      <w:numFmt w:val="bullet"/>
      <w:lvlText w:val="•"/>
      <w:lvlJc w:val="left"/>
      <w:pPr>
        <w:ind w:left="3377" w:hanging="360"/>
      </w:pPr>
      <w:rPr>
        <w:rFonts w:hint="default"/>
        <w:lang w:val="en-US" w:eastAsia="en-US" w:bidi="ar-SA"/>
      </w:rPr>
    </w:lvl>
    <w:lvl w:ilvl="4" w:tplc="4B1A7D84">
      <w:numFmt w:val="bullet"/>
      <w:lvlText w:val="•"/>
      <w:lvlJc w:val="left"/>
      <w:pPr>
        <w:ind w:left="4256" w:hanging="360"/>
      </w:pPr>
      <w:rPr>
        <w:rFonts w:hint="default"/>
        <w:lang w:val="en-US" w:eastAsia="en-US" w:bidi="ar-SA"/>
      </w:rPr>
    </w:lvl>
    <w:lvl w:ilvl="5" w:tplc="CF3E16C2">
      <w:numFmt w:val="bullet"/>
      <w:lvlText w:val="•"/>
      <w:lvlJc w:val="left"/>
      <w:pPr>
        <w:ind w:left="5135" w:hanging="360"/>
      </w:pPr>
      <w:rPr>
        <w:rFonts w:hint="default"/>
        <w:lang w:val="en-US" w:eastAsia="en-US" w:bidi="ar-SA"/>
      </w:rPr>
    </w:lvl>
    <w:lvl w:ilvl="6" w:tplc="5A78014C">
      <w:numFmt w:val="bullet"/>
      <w:lvlText w:val="•"/>
      <w:lvlJc w:val="left"/>
      <w:pPr>
        <w:ind w:left="6014" w:hanging="360"/>
      </w:pPr>
      <w:rPr>
        <w:rFonts w:hint="default"/>
        <w:lang w:val="en-US" w:eastAsia="en-US" w:bidi="ar-SA"/>
      </w:rPr>
    </w:lvl>
    <w:lvl w:ilvl="7" w:tplc="FB86066C">
      <w:numFmt w:val="bullet"/>
      <w:lvlText w:val="•"/>
      <w:lvlJc w:val="left"/>
      <w:pPr>
        <w:ind w:left="6893" w:hanging="360"/>
      </w:pPr>
      <w:rPr>
        <w:rFonts w:hint="default"/>
        <w:lang w:val="en-US" w:eastAsia="en-US" w:bidi="ar-SA"/>
      </w:rPr>
    </w:lvl>
    <w:lvl w:ilvl="8" w:tplc="B89CD48C">
      <w:numFmt w:val="bullet"/>
      <w:lvlText w:val="•"/>
      <w:lvlJc w:val="left"/>
      <w:pPr>
        <w:ind w:left="7772" w:hanging="360"/>
      </w:pPr>
      <w:rPr>
        <w:rFonts w:hint="default"/>
        <w:lang w:val="en-US" w:eastAsia="en-US" w:bidi="ar-SA"/>
      </w:rPr>
    </w:lvl>
  </w:abstractNum>
  <w:abstractNum w:abstractNumId="27" w15:restartNumberingAfterBreak="0">
    <w:nsid w:val="582726F8"/>
    <w:multiLevelType w:val="multilevel"/>
    <w:tmpl w:val="BF2CA4E2"/>
    <w:lvl w:ilvl="0">
      <w:start w:val="1"/>
      <w:numFmt w:val="upperLetter"/>
      <w:lvlText w:val="%1"/>
      <w:lvlJc w:val="left"/>
      <w:pPr>
        <w:ind w:left="1072" w:hanging="355"/>
      </w:pPr>
      <w:rPr>
        <w:rFonts w:ascii="Verdana" w:hAnsi="Verdana" w:hint="default"/>
        <w:b/>
        <w:i w:val="0"/>
        <w:sz w:val="20"/>
      </w:rPr>
    </w:lvl>
    <w:lvl w:ilvl="1">
      <w:start w:val="1"/>
      <w:numFmt w:val="lowerLetter"/>
      <w:lvlText w:val="%2."/>
      <w:lvlJc w:val="left"/>
      <w:pPr>
        <w:ind w:left="1797" w:hanging="360"/>
      </w:pPr>
      <w:rPr>
        <w:rFonts w:hint="default"/>
      </w:rPr>
    </w:lvl>
    <w:lvl w:ilvl="2">
      <w:start w:val="1"/>
      <w:numFmt w:val="lowerRoman"/>
      <w:lvlText w:val="%3."/>
      <w:lvlJc w:val="right"/>
      <w:pPr>
        <w:ind w:left="2517" w:hanging="180"/>
      </w:pPr>
      <w:rPr>
        <w:rFonts w:hint="default"/>
      </w:rPr>
    </w:lvl>
    <w:lvl w:ilvl="3">
      <w:start w:val="1"/>
      <w:numFmt w:val="decimal"/>
      <w:lvlText w:val="%4."/>
      <w:lvlJc w:val="left"/>
      <w:pPr>
        <w:ind w:left="3237" w:hanging="360"/>
      </w:pPr>
      <w:rPr>
        <w:rFonts w:hint="default"/>
      </w:rPr>
    </w:lvl>
    <w:lvl w:ilvl="4">
      <w:start w:val="1"/>
      <w:numFmt w:val="lowerLetter"/>
      <w:lvlText w:val="%5."/>
      <w:lvlJc w:val="left"/>
      <w:pPr>
        <w:ind w:left="3957" w:hanging="360"/>
      </w:pPr>
      <w:rPr>
        <w:rFonts w:hint="default"/>
      </w:rPr>
    </w:lvl>
    <w:lvl w:ilvl="5">
      <w:start w:val="1"/>
      <w:numFmt w:val="lowerRoman"/>
      <w:lvlText w:val="%6."/>
      <w:lvlJc w:val="right"/>
      <w:pPr>
        <w:ind w:left="4677" w:hanging="180"/>
      </w:pPr>
      <w:rPr>
        <w:rFonts w:hint="default"/>
      </w:rPr>
    </w:lvl>
    <w:lvl w:ilvl="6">
      <w:start w:val="1"/>
      <w:numFmt w:val="decimal"/>
      <w:lvlText w:val="%7."/>
      <w:lvlJc w:val="left"/>
      <w:pPr>
        <w:ind w:left="5397" w:hanging="360"/>
      </w:pPr>
      <w:rPr>
        <w:rFonts w:hint="default"/>
      </w:rPr>
    </w:lvl>
    <w:lvl w:ilvl="7">
      <w:start w:val="1"/>
      <w:numFmt w:val="lowerLetter"/>
      <w:lvlText w:val="%8."/>
      <w:lvlJc w:val="left"/>
      <w:pPr>
        <w:ind w:left="6117" w:hanging="360"/>
      </w:pPr>
      <w:rPr>
        <w:rFonts w:hint="default"/>
      </w:rPr>
    </w:lvl>
    <w:lvl w:ilvl="8">
      <w:start w:val="1"/>
      <w:numFmt w:val="lowerRoman"/>
      <w:lvlText w:val="%9."/>
      <w:lvlJc w:val="right"/>
      <w:pPr>
        <w:ind w:left="6837" w:hanging="180"/>
      </w:pPr>
      <w:rPr>
        <w:rFonts w:hint="default"/>
      </w:rPr>
    </w:lvl>
  </w:abstractNum>
  <w:abstractNum w:abstractNumId="28" w15:restartNumberingAfterBreak="0">
    <w:nsid w:val="599316C8"/>
    <w:multiLevelType w:val="hybridMultilevel"/>
    <w:tmpl w:val="1EBA4C86"/>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29" w15:restartNumberingAfterBreak="0">
    <w:nsid w:val="5D8F0767"/>
    <w:multiLevelType w:val="hybridMultilevel"/>
    <w:tmpl w:val="C4AA2AE2"/>
    <w:lvl w:ilvl="0" w:tplc="81D41916">
      <w:start w:val="1"/>
      <w:numFmt w:val="upperLetter"/>
      <w:lvlText w:val="%1"/>
      <w:lvlJc w:val="left"/>
      <w:pPr>
        <w:ind w:left="1074" w:hanging="360"/>
      </w:pPr>
      <w:rPr>
        <w:rFonts w:ascii="Verdana" w:hAnsi="Verdana" w:hint="default"/>
        <w:b/>
        <w:i w:val="0"/>
        <w:sz w:val="20"/>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30" w15:restartNumberingAfterBreak="0">
    <w:nsid w:val="618D3583"/>
    <w:multiLevelType w:val="hybridMultilevel"/>
    <w:tmpl w:val="704EF4DC"/>
    <w:lvl w:ilvl="0" w:tplc="741E2BB6">
      <w:start w:val="1"/>
      <w:numFmt w:val="decimal"/>
      <w:lvlText w:val="%1"/>
      <w:lvlJc w:val="left"/>
      <w:pPr>
        <w:ind w:left="1077" w:hanging="360"/>
      </w:pPr>
      <w:rPr>
        <w:rFonts w:ascii="Verdana" w:hAnsi="Verdana" w:hint="default"/>
        <w:b/>
        <w:i w:val="0"/>
        <w:color w:val="000000" w:themeColor="text1"/>
        <w:sz w:val="20"/>
      </w:rPr>
    </w:lvl>
    <w:lvl w:ilvl="1" w:tplc="14090019" w:tentative="1">
      <w:start w:val="1"/>
      <w:numFmt w:val="lowerLetter"/>
      <w:lvlText w:val="%2."/>
      <w:lvlJc w:val="left"/>
      <w:pPr>
        <w:ind w:left="1797" w:hanging="360"/>
      </w:pPr>
    </w:lvl>
    <w:lvl w:ilvl="2" w:tplc="1409001B" w:tentative="1">
      <w:start w:val="1"/>
      <w:numFmt w:val="lowerRoman"/>
      <w:lvlText w:val="%3."/>
      <w:lvlJc w:val="right"/>
      <w:pPr>
        <w:ind w:left="2517" w:hanging="180"/>
      </w:pPr>
    </w:lvl>
    <w:lvl w:ilvl="3" w:tplc="1409000F" w:tentative="1">
      <w:start w:val="1"/>
      <w:numFmt w:val="decimal"/>
      <w:lvlText w:val="%4."/>
      <w:lvlJc w:val="left"/>
      <w:pPr>
        <w:ind w:left="3237" w:hanging="360"/>
      </w:pPr>
    </w:lvl>
    <w:lvl w:ilvl="4" w:tplc="14090019" w:tentative="1">
      <w:start w:val="1"/>
      <w:numFmt w:val="lowerLetter"/>
      <w:lvlText w:val="%5."/>
      <w:lvlJc w:val="left"/>
      <w:pPr>
        <w:ind w:left="3957" w:hanging="360"/>
      </w:pPr>
    </w:lvl>
    <w:lvl w:ilvl="5" w:tplc="1409001B" w:tentative="1">
      <w:start w:val="1"/>
      <w:numFmt w:val="lowerRoman"/>
      <w:lvlText w:val="%6."/>
      <w:lvlJc w:val="right"/>
      <w:pPr>
        <w:ind w:left="4677" w:hanging="180"/>
      </w:pPr>
    </w:lvl>
    <w:lvl w:ilvl="6" w:tplc="1409000F" w:tentative="1">
      <w:start w:val="1"/>
      <w:numFmt w:val="decimal"/>
      <w:lvlText w:val="%7."/>
      <w:lvlJc w:val="left"/>
      <w:pPr>
        <w:ind w:left="5397" w:hanging="360"/>
      </w:pPr>
    </w:lvl>
    <w:lvl w:ilvl="7" w:tplc="14090019" w:tentative="1">
      <w:start w:val="1"/>
      <w:numFmt w:val="lowerLetter"/>
      <w:lvlText w:val="%8."/>
      <w:lvlJc w:val="left"/>
      <w:pPr>
        <w:ind w:left="6117" w:hanging="360"/>
      </w:pPr>
    </w:lvl>
    <w:lvl w:ilvl="8" w:tplc="1409001B" w:tentative="1">
      <w:start w:val="1"/>
      <w:numFmt w:val="lowerRoman"/>
      <w:lvlText w:val="%9."/>
      <w:lvlJc w:val="right"/>
      <w:pPr>
        <w:ind w:left="6837" w:hanging="180"/>
      </w:pPr>
    </w:lvl>
  </w:abstractNum>
  <w:abstractNum w:abstractNumId="31" w15:restartNumberingAfterBreak="0">
    <w:nsid w:val="69DE3E25"/>
    <w:multiLevelType w:val="multilevel"/>
    <w:tmpl w:val="F11C6700"/>
    <w:styleLink w:val="Introlist"/>
    <w:lvl w:ilvl="0">
      <w:start w:val="1"/>
      <w:numFmt w:val="upperLetter"/>
      <w:pStyle w:val="ListIntroduction"/>
      <w:lvlText w:val="%1"/>
      <w:lvlJc w:val="left"/>
      <w:pPr>
        <w:ind w:left="567" w:hanging="567"/>
      </w:pPr>
      <w:rPr>
        <w:rFonts w:ascii="Verdana" w:hAnsi="Verdana" w:hint="default"/>
        <w:b/>
        <w:i w:val="0"/>
        <w:sz w:val="20"/>
      </w:rPr>
    </w:lvl>
    <w:lvl w:ilvl="1">
      <w:start w:val="1"/>
      <w:numFmt w:val="lowerLetter"/>
      <w:lvlText w:val="%2."/>
      <w:lvlJc w:val="left"/>
      <w:pPr>
        <w:ind w:left="1797" w:hanging="360"/>
      </w:pPr>
      <w:rPr>
        <w:rFonts w:hint="default"/>
      </w:rPr>
    </w:lvl>
    <w:lvl w:ilvl="2">
      <w:start w:val="1"/>
      <w:numFmt w:val="lowerRoman"/>
      <w:lvlText w:val="%3."/>
      <w:lvlJc w:val="right"/>
      <w:pPr>
        <w:ind w:left="2517" w:hanging="180"/>
      </w:pPr>
      <w:rPr>
        <w:rFonts w:hint="default"/>
      </w:rPr>
    </w:lvl>
    <w:lvl w:ilvl="3">
      <w:start w:val="1"/>
      <w:numFmt w:val="decimal"/>
      <w:lvlText w:val="%4."/>
      <w:lvlJc w:val="left"/>
      <w:pPr>
        <w:ind w:left="3237" w:hanging="360"/>
      </w:pPr>
      <w:rPr>
        <w:rFonts w:hint="default"/>
      </w:rPr>
    </w:lvl>
    <w:lvl w:ilvl="4">
      <w:start w:val="1"/>
      <w:numFmt w:val="lowerLetter"/>
      <w:lvlText w:val="%5."/>
      <w:lvlJc w:val="left"/>
      <w:pPr>
        <w:ind w:left="3957" w:hanging="360"/>
      </w:pPr>
      <w:rPr>
        <w:rFonts w:hint="default"/>
      </w:rPr>
    </w:lvl>
    <w:lvl w:ilvl="5">
      <w:start w:val="1"/>
      <w:numFmt w:val="lowerRoman"/>
      <w:lvlText w:val="%6."/>
      <w:lvlJc w:val="right"/>
      <w:pPr>
        <w:ind w:left="4677" w:hanging="180"/>
      </w:pPr>
      <w:rPr>
        <w:rFonts w:hint="default"/>
      </w:rPr>
    </w:lvl>
    <w:lvl w:ilvl="6">
      <w:start w:val="1"/>
      <w:numFmt w:val="decimal"/>
      <w:lvlText w:val="%7."/>
      <w:lvlJc w:val="left"/>
      <w:pPr>
        <w:ind w:left="5397" w:hanging="360"/>
      </w:pPr>
      <w:rPr>
        <w:rFonts w:hint="default"/>
      </w:rPr>
    </w:lvl>
    <w:lvl w:ilvl="7">
      <w:start w:val="1"/>
      <w:numFmt w:val="lowerLetter"/>
      <w:lvlText w:val="%8."/>
      <w:lvlJc w:val="left"/>
      <w:pPr>
        <w:ind w:left="6117" w:hanging="360"/>
      </w:pPr>
      <w:rPr>
        <w:rFonts w:hint="default"/>
      </w:rPr>
    </w:lvl>
    <w:lvl w:ilvl="8">
      <w:start w:val="1"/>
      <w:numFmt w:val="lowerRoman"/>
      <w:lvlText w:val="%9."/>
      <w:lvlJc w:val="right"/>
      <w:pPr>
        <w:ind w:left="6837" w:hanging="180"/>
      </w:pPr>
      <w:rPr>
        <w:rFonts w:hint="default"/>
      </w:rPr>
    </w:lvl>
  </w:abstractNum>
  <w:abstractNum w:abstractNumId="32" w15:restartNumberingAfterBreak="0">
    <w:nsid w:val="6AE6387F"/>
    <w:multiLevelType w:val="multilevel"/>
    <w:tmpl w:val="F11C6700"/>
    <w:numStyleLink w:val="Introlist"/>
  </w:abstractNum>
  <w:abstractNum w:abstractNumId="33" w15:restartNumberingAfterBreak="0">
    <w:nsid w:val="707D467E"/>
    <w:multiLevelType w:val="multilevel"/>
    <w:tmpl w:val="156AFFAE"/>
    <w:lvl w:ilvl="0">
      <w:start w:val="1"/>
      <w:numFmt w:val="decimal"/>
      <w:lvlText w:val="%1."/>
      <w:lvlJc w:val="left"/>
      <w:pPr>
        <w:ind w:left="581" w:hanging="282"/>
      </w:pPr>
      <w:rPr>
        <w:rFonts w:ascii="Verdana" w:eastAsia="Verdana" w:hAnsi="Verdana" w:cs="Verdana" w:hint="default"/>
        <w:b/>
        <w:bCs/>
        <w:i w:val="0"/>
        <w:iCs w:val="0"/>
        <w:spacing w:val="0"/>
        <w:w w:val="99"/>
        <w:sz w:val="20"/>
        <w:szCs w:val="20"/>
        <w:lang w:val="en-US" w:eastAsia="en-US" w:bidi="ar-SA"/>
      </w:rPr>
    </w:lvl>
    <w:lvl w:ilvl="1">
      <w:start w:val="1"/>
      <w:numFmt w:val="decimal"/>
      <w:lvlText w:val="%1.%2"/>
      <w:lvlJc w:val="left"/>
      <w:pPr>
        <w:ind w:left="299" w:hanging="429"/>
      </w:pPr>
      <w:rPr>
        <w:rFonts w:ascii="Verdana" w:eastAsia="Verdana" w:hAnsi="Verdana" w:cs="Verdana" w:hint="default"/>
        <w:b/>
        <w:bCs/>
        <w:i w:val="0"/>
        <w:iCs w:val="0"/>
        <w:spacing w:val="-3"/>
        <w:w w:val="99"/>
        <w:sz w:val="20"/>
        <w:szCs w:val="20"/>
        <w:lang w:val="en-US" w:eastAsia="en-US" w:bidi="ar-SA"/>
      </w:rPr>
    </w:lvl>
    <w:lvl w:ilvl="2">
      <w:start w:val="1"/>
      <w:numFmt w:val="decimal"/>
      <w:lvlText w:val="%3."/>
      <w:lvlJc w:val="left"/>
      <w:pPr>
        <w:ind w:left="740" w:hanging="360"/>
      </w:pPr>
      <w:rPr>
        <w:rFonts w:ascii="Verdana" w:eastAsia="Verdana" w:hAnsi="Verdana" w:cs="Verdana" w:hint="default"/>
        <w:b/>
        <w:bCs/>
        <w:i w:val="0"/>
        <w:iCs w:val="0"/>
        <w:spacing w:val="-1"/>
        <w:w w:val="99"/>
        <w:sz w:val="20"/>
        <w:szCs w:val="20"/>
        <w:lang w:val="en-US" w:eastAsia="en-US" w:bidi="ar-SA"/>
      </w:rPr>
    </w:lvl>
    <w:lvl w:ilvl="3">
      <w:numFmt w:val="bullet"/>
      <w:lvlText w:val="•"/>
      <w:lvlJc w:val="left"/>
      <w:pPr>
        <w:ind w:left="1838" w:hanging="360"/>
      </w:pPr>
      <w:rPr>
        <w:rFonts w:hint="default"/>
        <w:lang w:val="en-US" w:eastAsia="en-US" w:bidi="ar-SA"/>
      </w:rPr>
    </w:lvl>
    <w:lvl w:ilvl="4">
      <w:numFmt w:val="bullet"/>
      <w:lvlText w:val="•"/>
      <w:lvlJc w:val="left"/>
      <w:pPr>
        <w:ind w:left="2937" w:hanging="360"/>
      </w:pPr>
      <w:rPr>
        <w:rFonts w:hint="default"/>
        <w:lang w:val="en-US" w:eastAsia="en-US" w:bidi="ar-SA"/>
      </w:rPr>
    </w:lvl>
    <w:lvl w:ilvl="5">
      <w:numFmt w:val="bullet"/>
      <w:lvlText w:val="•"/>
      <w:lvlJc w:val="left"/>
      <w:pPr>
        <w:ind w:left="4036" w:hanging="360"/>
      </w:pPr>
      <w:rPr>
        <w:rFonts w:hint="default"/>
        <w:lang w:val="en-US" w:eastAsia="en-US" w:bidi="ar-SA"/>
      </w:rPr>
    </w:lvl>
    <w:lvl w:ilvl="6">
      <w:numFmt w:val="bullet"/>
      <w:lvlText w:val="•"/>
      <w:lvlJc w:val="left"/>
      <w:pPr>
        <w:ind w:left="5135" w:hanging="360"/>
      </w:pPr>
      <w:rPr>
        <w:rFonts w:hint="default"/>
        <w:lang w:val="en-US" w:eastAsia="en-US" w:bidi="ar-SA"/>
      </w:rPr>
    </w:lvl>
    <w:lvl w:ilvl="7">
      <w:numFmt w:val="bullet"/>
      <w:lvlText w:val="•"/>
      <w:lvlJc w:val="left"/>
      <w:pPr>
        <w:ind w:left="6233" w:hanging="360"/>
      </w:pPr>
      <w:rPr>
        <w:rFonts w:hint="default"/>
        <w:lang w:val="en-US" w:eastAsia="en-US" w:bidi="ar-SA"/>
      </w:rPr>
    </w:lvl>
    <w:lvl w:ilvl="8">
      <w:numFmt w:val="bullet"/>
      <w:lvlText w:val="•"/>
      <w:lvlJc w:val="left"/>
      <w:pPr>
        <w:ind w:left="7332" w:hanging="360"/>
      </w:pPr>
      <w:rPr>
        <w:rFonts w:hint="default"/>
        <w:lang w:val="en-US" w:eastAsia="en-US" w:bidi="ar-SA"/>
      </w:rPr>
    </w:lvl>
  </w:abstractNum>
  <w:abstractNum w:abstractNumId="34" w15:restartNumberingAfterBreak="0">
    <w:nsid w:val="723D61D0"/>
    <w:multiLevelType w:val="hybridMultilevel"/>
    <w:tmpl w:val="C07E2156"/>
    <w:lvl w:ilvl="0" w:tplc="81D41916">
      <w:start w:val="1"/>
      <w:numFmt w:val="upperLetter"/>
      <w:lvlText w:val="%1"/>
      <w:lvlJc w:val="left"/>
      <w:pPr>
        <w:ind w:left="1074" w:hanging="360"/>
      </w:pPr>
      <w:rPr>
        <w:rFonts w:ascii="Verdana" w:hAnsi="Verdana" w:hint="default"/>
        <w:b/>
        <w:i w:val="0"/>
        <w:sz w:val="20"/>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35" w15:restartNumberingAfterBreak="0">
    <w:nsid w:val="73E0243B"/>
    <w:multiLevelType w:val="hybridMultilevel"/>
    <w:tmpl w:val="1A3016E8"/>
    <w:lvl w:ilvl="0" w:tplc="350C5974">
      <w:start w:val="1"/>
      <w:numFmt w:val="decimal"/>
      <w:lvlText w:val="%1."/>
      <w:lvlJc w:val="left"/>
      <w:pPr>
        <w:ind w:left="360" w:hanging="360"/>
      </w:pPr>
    </w:lvl>
    <w:lvl w:ilvl="1" w:tplc="14090019">
      <w:start w:val="1"/>
      <w:numFmt w:val="lowerLetter"/>
      <w:lvlText w:val="%2."/>
      <w:lvlJc w:val="left"/>
      <w:pPr>
        <w:ind w:left="1080" w:hanging="360"/>
      </w:pPr>
    </w:lvl>
    <w:lvl w:ilvl="2" w:tplc="1409001B">
      <w:start w:val="1"/>
      <w:numFmt w:val="lowerRoman"/>
      <w:lvlText w:val="%3."/>
      <w:lvlJc w:val="right"/>
      <w:pPr>
        <w:ind w:left="1800" w:hanging="180"/>
      </w:pPr>
    </w:lvl>
    <w:lvl w:ilvl="3" w:tplc="1409000F">
      <w:start w:val="1"/>
      <w:numFmt w:val="decimal"/>
      <w:lvlText w:val="%4."/>
      <w:lvlJc w:val="left"/>
      <w:pPr>
        <w:ind w:left="2520" w:hanging="360"/>
      </w:pPr>
    </w:lvl>
    <w:lvl w:ilvl="4" w:tplc="14090019">
      <w:start w:val="1"/>
      <w:numFmt w:val="lowerLetter"/>
      <w:lvlText w:val="%5."/>
      <w:lvlJc w:val="left"/>
      <w:pPr>
        <w:ind w:left="3240" w:hanging="360"/>
      </w:pPr>
    </w:lvl>
    <w:lvl w:ilvl="5" w:tplc="1409001B">
      <w:start w:val="1"/>
      <w:numFmt w:val="lowerRoman"/>
      <w:lvlText w:val="%6."/>
      <w:lvlJc w:val="right"/>
      <w:pPr>
        <w:ind w:left="3960" w:hanging="180"/>
      </w:pPr>
    </w:lvl>
    <w:lvl w:ilvl="6" w:tplc="1409000F">
      <w:start w:val="1"/>
      <w:numFmt w:val="decimal"/>
      <w:lvlText w:val="%7."/>
      <w:lvlJc w:val="left"/>
      <w:pPr>
        <w:ind w:left="4680" w:hanging="360"/>
      </w:pPr>
    </w:lvl>
    <w:lvl w:ilvl="7" w:tplc="14090019">
      <w:start w:val="1"/>
      <w:numFmt w:val="lowerLetter"/>
      <w:lvlText w:val="%8."/>
      <w:lvlJc w:val="left"/>
      <w:pPr>
        <w:ind w:left="5400" w:hanging="360"/>
      </w:pPr>
    </w:lvl>
    <w:lvl w:ilvl="8" w:tplc="1409001B">
      <w:start w:val="1"/>
      <w:numFmt w:val="lowerRoman"/>
      <w:lvlText w:val="%9."/>
      <w:lvlJc w:val="right"/>
      <w:pPr>
        <w:ind w:left="6120" w:hanging="180"/>
      </w:pPr>
    </w:lvl>
  </w:abstractNum>
  <w:abstractNum w:abstractNumId="36" w15:restartNumberingAfterBreak="0">
    <w:nsid w:val="78F949BE"/>
    <w:multiLevelType w:val="hybridMultilevel"/>
    <w:tmpl w:val="41EC634C"/>
    <w:lvl w:ilvl="0" w:tplc="81D41916">
      <w:start w:val="1"/>
      <w:numFmt w:val="upperLetter"/>
      <w:lvlText w:val="%1"/>
      <w:lvlJc w:val="left"/>
      <w:pPr>
        <w:ind w:left="720" w:hanging="360"/>
      </w:pPr>
      <w:rPr>
        <w:rFonts w:ascii="Verdana" w:hAnsi="Verdana" w:hint="default"/>
        <w:b/>
        <w:i w:val="0"/>
        <w:sz w:val="2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7A2B28A0"/>
    <w:multiLevelType w:val="hybridMultilevel"/>
    <w:tmpl w:val="1EBA4C86"/>
    <w:lvl w:ilvl="0" w:tplc="4E6CF382">
      <w:start w:val="1"/>
      <w:numFmt w:val="lowerLetter"/>
      <w:lvlText w:val="(%1)"/>
      <w:lvlJc w:val="left"/>
      <w:pPr>
        <w:ind w:left="927" w:hanging="360"/>
      </w:pPr>
      <w:rPr>
        <w:rFonts w:cs="Times New Roman" w:hint="default"/>
      </w:rPr>
    </w:lvl>
    <w:lvl w:ilvl="1" w:tplc="14090019" w:tentative="1">
      <w:start w:val="1"/>
      <w:numFmt w:val="lowerLetter"/>
      <w:lvlText w:val="%2."/>
      <w:lvlJc w:val="left"/>
      <w:pPr>
        <w:ind w:left="1647" w:hanging="360"/>
      </w:pPr>
      <w:rPr>
        <w:rFonts w:cs="Times New Roman"/>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38" w15:restartNumberingAfterBreak="0">
    <w:nsid w:val="7B6F3676"/>
    <w:multiLevelType w:val="multilevel"/>
    <w:tmpl w:val="E6C47604"/>
    <w:lvl w:ilvl="0">
      <w:start w:val="1"/>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9" w15:restartNumberingAfterBreak="0">
    <w:nsid w:val="7C7C794D"/>
    <w:multiLevelType w:val="hybridMultilevel"/>
    <w:tmpl w:val="80907A2C"/>
    <w:lvl w:ilvl="0" w:tplc="14090017">
      <w:start w:val="1"/>
      <w:numFmt w:val="lowerLetter"/>
      <w:lvlText w:val="%1)"/>
      <w:lvlJc w:val="left"/>
      <w:pPr>
        <w:ind w:left="814" w:hanging="360"/>
      </w:pPr>
    </w:lvl>
    <w:lvl w:ilvl="1" w:tplc="14090019" w:tentative="1">
      <w:start w:val="1"/>
      <w:numFmt w:val="lowerLetter"/>
      <w:lvlText w:val="%2."/>
      <w:lvlJc w:val="left"/>
      <w:pPr>
        <w:ind w:left="1534" w:hanging="360"/>
      </w:pPr>
    </w:lvl>
    <w:lvl w:ilvl="2" w:tplc="1409001B" w:tentative="1">
      <w:start w:val="1"/>
      <w:numFmt w:val="lowerRoman"/>
      <w:lvlText w:val="%3."/>
      <w:lvlJc w:val="right"/>
      <w:pPr>
        <w:ind w:left="2254" w:hanging="180"/>
      </w:pPr>
    </w:lvl>
    <w:lvl w:ilvl="3" w:tplc="1409000F" w:tentative="1">
      <w:start w:val="1"/>
      <w:numFmt w:val="decimal"/>
      <w:lvlText w:val="%4."/>
      <w:lvlJc w:val="left"/>
      <w:pPr>
        <w:ind w:left="2974" w:hanging="360"/>
      </w:pPr>
    </w:lvl>
    <w:lvl w:ilvl="4" w:tplc="14090019" w:tentative="1">
      <w:start w:val="1"/>
      <w:numFmt w:val="lowerLetter"/>
      <w:lvlText w:val="%5."/>
      <w:lvlJc w:val="left"/>
      <w:pPr>
        <w:ind w:left="3694" w:hanging="360"/>
      </w:pPr>
    </w:lvl>
    <w:lvl w:ilvl="5" w:tplc="1409001B" w:tentative="1">
      <w:start w:val="1"/>
      <w:numFmt w:val="lowerRoman"/>
      <w:lvlText w:val="%6."/>
      <w:lvlJc w:val="right"/>
      <w:pPr>
        <w:ind w:left="4414" w:hanging="180"/>
      </w:pPr>
    </w:lvl>
    <w:lvl w:ilvl="6" w:tplc="1409000F" w:tentative="1">
      <w:start w:val="1"/>
      <w:numFmt w:val="decimal"/>
      <w:lvlText w:val="%7."/>
      <w:lvlJc w:val="left"/>
      <w:pPr>
        <w:ind w:left="5134" w:hanging="360"/>
      </w:pPr>
    </w:lvl>
    <w:lvl w:ilvl="7" w:tplc="14090019" w:tentative="1">
      <w:start w:val="1"/>
      <w:numFmt w:val="lowerLetter"/>
      <w:lvlText w:val="%8."/>
      <w:lvlJc w:val="left"/>
      <w:pPr>
        <w:ind w:left="5854" w:hanging="360"/>
      </w:pPr>
    </w:lvl>
    <w:lvl w:ilvl="8" w:tplc="1409001B" w:tentative="1">
      <w:start w:val="1"/>
      <w:numFmt w:val="lowerRoman"/>
      <w:lvlText w:val="%9."/>
      <w:lvlJc w:val="right"/>
      <w:pPr>
        <w:ind w:left="6574" w:hanging="180"/>
      </w:pPr>
    </w:lvl>
  </w:abstractNum>
  <w:abstractNum w:abstractNumId="40" w15:restartNumberingAfterBreak="0">
    <w:nsid w:val="7F647D30"/>
    <w:multiLevelType w:val="hybridMultilevel"/>
    <w:tmpl w:val="00040DE4"/>
    <w:lvl w:ilvl="0" w:tplc="254C4F06">
      <w:start w:val="1"/>
      <w:numFmt w:val="bullet"/>
      <w:lvlText w:val=""/>
      <w:lvlJc w:val="left"/>
      <w:pPr>
        <w:ind w:left="360" w:hanging="360"/>
      </w:pPr>
      <w:rPr>
        <w:rFonts w:ascii="Symbol" w:hAnsi="Symbol"/>
      </w:rPr>
    </w:lvl>
    <w:lvl w:ilvl="1" w:tplc="039A6AFE">
      <w:start w:val="1"/>
      <w:numFmt w:val="bullet"/>
      <w:lvlText w:val=""/>
      <w:lvlJc w:val="left"/>
      <w:pPr>
        <w:ind w:left="1080" w:hanging="360"/>
      </w:pPr>
      <w:rPr>
        <w:rFonts w:ascii="Symbol" w:hAnsi="Symbol"/>
      </w:rPr>
    </w:lvl>
    <w:lvl w:ilvl="2" w:tplc="03B6C02C">
      <w:start w:val="1"/>
      <w:numFmt w:val="bullet"/>
      <w:lvlText w:val=""/>
      <w:lvlJc w:val="left"/>
      <w:pPr>
        <w:ind w:left="1080" w:hanging="360"/>
      </w:pPr>
      <w:rPr>
        <w:rFonts w:ascii="Symbol" w:hAnsi="Symbol"/>
      </w:rPr>
    </w:lvl>
    <w:lvl w:ilvl="3" w:tplc="D1BE1602">
      <w:start w:val="1"/>
      <w:numFmt w:val="bullet"/>
      <w:lvlText w:val=""/>
      <w:lvlJc w:val="left"/>
      <w:pPr>
        <w:ind w:left="1080" w:hanging="360"/>
      </w:pPr>
      <w:rPr>
        <w:rFonts w:ascii="Symbol" w:hAnsi="Symbol"/>
      </w:rPr>
    </w:lvl>
    <w:lvl w:ilvl="4" w:tplc="C1600ECE">
      <w:start w:val="1"/>
      <w:numFmt w:val="bullet"/>
      <w:lvlText w:val=""/>
      <w:lvlJc w:val="left"/>
      <w:pPr>
        <w:ind w:left="1080" w:hanging="360"/>
      </w:pPr>
      <w:rPr>
        <w:rFonts w:ascii="Symbol" w:hAnsi="Symbol"/>
      </w:rPr>
    </w:lvl>
    <w:lvl w:ilvl="5" w:tplc="43347E5C">
      <w:start w:val="1"/>
      <w:numFmt w:val="bullet"/>
      <w:lvlText w:val=""/>
      <w:lvlJc w:val="left"/>
      <w:pPr>
        <w:ind w:left="1080" w:hanging="360"/>
      </w:pPr>
      <w:rPr>
        <w:rFonts w:ascii="Symbol" w:hAnsi="Symbol"/>
      </w:rPr>
    </w:lvl>
    <w:lvl w:ilvl="6" w:tplc="337A2DCE">
      <w:start w:val="1"/>
      <w:numFmt w:val="bullet"/>
      <w:lvlText w:val=""/>
      <w:lvlJc w:val="left"/>
      <w:pPr>
        <w:ind w:left="1080" w:hanging="360"/>
      </w:pPr>
      <w:rPr>
        <w:rFonts w:ascii="Symbol" w:hAnsi="Symbol"/>
      </w:rPr>
    </w:lvl>
    <w:lvl w:ilvl="7" w:tplc="8E42E700">
      <w:start w:val="1"/>
      <w:numFmt w:val="bullet"/>
      <w:lvlText w:val=""/>
      <w:lvlJc w:val="left"/>
      <w:pPr>
        <w:ind w:left="1080" w:hanging="360"/>
      </w:pPr>
      <w:rPr>
        <w:rFonts w:ascii="Symbol" w:hAnsi="Symbol"/>
      </w:rPr>
    </w:lvl>
    <w:lvl w:ilvl="8" w:tplc="7264FF2A">
      <w:start w:val="1"/>
      <w:numFmt w:val="bullet"/>
      <w:lvlText w:val=""/>
      <w:lvlJc w:val="left"/>
      <w:pPr>
        <w:ind w:left="1080" w:hanging="360"/>
      </w:pPr>
      <w:rPr>
        <w:rFonts w:ascii="Symbol" w:hAnsi="Symbol"/>
      </w:rPr>
    </w:lvl>
  </w:abstractNum>
  <w:num w:numId="1" w16cid:durableId="1438284061">
    <w:abstractNumId w:val="7"/>
  </w:num>
  <w:num w:numId="2" w16cid:durableId="1021980665">
    <w:abstractNumId w:val="6"/>
  </w:num>
  <w:num w:numId="3" w16cid:durableId="1954435163">
    <w:abstractNumId w:val="25"/>
  </w:num>
  <w:num w:numId="4" w16cid:durableId="8804331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94161483">
    <w:abstractNumId w:val="25"/>
  </w:num>
  <w:num w:numId="6" w16cid:durableId="929656303">
    <w:abstractNumId w:val="10"/>
  </w:num>
  <w:num w:numId="7" w16cid:durableId="714233272">
    <w:abstractNumId w:val="24"/>
  </w:num>
  <w:num w:numId="8" w16cid:durableId="1764762316">
    <w:abstractNumId w:val="31"/>
  </w:num>
  <w:num w:numId="9" w16cid:durableId="2041978773">
    <w:abstractNumId w:val="22"/>
  </w:num>
  <w:num w:numId="10" w16cid:durableId="553127312">
    <w:abstractNumId w:val="32"/>
  </w:num>
  <w:num w:numId="11" w16cid:durableId="873537971">
    <w:abstractNumId w:val="38"/>
  </w:num>
  <w:num w:numId="12" w16cid:durableId="2091584694">
    <w:abstractNumId w:val="28"/>
  </w:num>
  <w:num w:numId="13" w16cid:durableId="2056545113">
    <w:abstractNumId w:val="2"/>
  </w:num>
  <w:num w:numId="14" w16cid:durableId="668947246">
    <w:abstractNumId w:val="19"/>
  </w:num>
  <w:num w:numId="15" w16cid:durableId="386689974">
    <w:abstractNumId w:val="21"/>
  </w:num>
  <w:num w:numId="16" w16cid:durableId="1207371545">
    <w:abstractNumId w:val="37"/>
  </w:num>
  <w:num w:numId="17" w16cid:durableId="1858080439">
    <w:abstractNumId w:val="14"/>
  </w:num>
  <w:num w:numId="18" w16cid:durableId="1104112241">
    <w:abstractNumId w:val="11"/>
  </w:num>
  <w:num w:numId="19" w16cid:durableId="1780181675">
    <w:abstractNumId w:val="3"/>
  </w:num>
  <w:num w:numId="20" w16cid:durableId="430665671">
    <w:abstractNumId w:val="22"/>
    <w:lvlOverride w:ilvl="0">
      <w:startOverride w:val="1"/>
    </w:lvlOverride>
  </w:num>
  <w:num w:numId="21" w16cid:durableId="1705211955">
    <w:abstractNumId w:val="8"/>
  </w:num>
  <w:num w:numId="22" w16cid:durableId="209851358">
    <w:abstractNumId w:val="4"/>
  </w:num>
  <w:num w:numId="23" w16cid:durableId="1596285430">
    <w:abstractNumId w:val="5"/>
  </w:num>
  <w:num w:numId="24" w16cid:durableId="913709569">
    <w:abstractNumId w:val="20"/>
  </w:num>
  <w:num w:numId="25" w16cid:durableId="1695032609">
    <w:abstractNumId w:val="0"/>
  </w:num>
  <w:num w:numId="26" w16cid:durableId="1844540462">
    <w:abstractNumId w:val="12"/>
  </w:num>
  <w:num w:numId="27" w16cid:durableId="744186756">
    <w:abstractNumId w:val="9"/>
  </w:num>
  <w:num w:numId="28" w16cid:durableId="317996934">
    <w:abstractNumId w:val="13"/>
  </w:num>
  <w:num w:numId="29" w16cid:durableId="1914316375">
    <w:abstractNumId w:val="17"/>
  </w:num>
  <w:num w:numId="30" w16cid:durableId="789978319">
    <w:abstractNumId w:val="27"/>
  </w:num>
  <w:num w:numId="31" w16cid:durableId="682778362">
    <w:abstractNumId w:val="34"/>
  </w:num>
  <w:num w:numId="32" w16cid:durableId="521283471">
    <w:abstractNumId w:val="29"/>
  </w:num>
  <w:num w:numId="33" w16cid:durableId="1996639923">
    <w:abstractNumId w:val="30"/>
  </w:num>
  <w:num w:numId="34" w16cid:durableId="1331523247">
    <w:abstractNumId w:val="36"/>
  </w:num>
  <w:num w:numId="35" w16cid:durableId="1887791425">
    <w:abstractNumId w:val="16"/>
  </w:num>
  <w:num w:numId="36" w16cid:durableId="751200336">
    <w:abstractNumId w:val="1"/>
  </w:num>
  <w:num w:numId="37" w16cid:durableId="1506939518">
    <w:abstractNumId w:val="18"/>
  </w:num>
  <w:num w:numId="38" w16cid:durableId="639505074">
    <w:abstractNumId w:val="23"/>
  </w:num>
  <w:num w:numId="39" w16cid:durableId="2008746605">
    <w:abstractNumId w:val="26"/>
  </w:num>
  <w:num w:numId="40" w16cid:durableId="401026217">
    <w:abstractNumId w:val="33"/>
  </w:num>
  <w:num w:numId="41" w16cid:durableId="178429864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28812841">
    <w:abstractNumId w:val="40"/>
  </w:num>
  <w:num w:numId="43" w16cid:durableId="645932992">
    <w:abstractNumId w:val="15"/>
  </w:num>
  <w:num w:numId="44" w16cid:durableId="1147477813">
    <w:abstractNumId w:val="3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NotTrackFormatting/>
  <w:defaultTabStop w:val="2041"/>
  <w:drawingGridHorizontalSpacing w:val="181"/>
  <w:drawingGridVerticalSpacing w:val="181"/>
  <w:doNotUseMarginsForDrawingGridOrigin/>
  <w:drawingGridHorizontalOrigin w:val="1021"/>
  <w:drawingGridVerticalOrigin w:val="1418"/>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14B"/>
    <w:rsid w:val="00003A4B"/>
    <w:rsid w:val="0001075A"/>
    <w:rsid w:val="00014139"/>
    <w:rsid w:val="00015021"/>
    <w:rsid w:val="000157D6"/>
    <w:rsid w:val="0002061A"/>
    <w:rsid w:val="0002543A"/>
    <w:rsid w:val="00027293"/>
    <w:rsid w:val="00027D11"/>
    <w:rsid w:val="000328D9"/>
    <w:rsid w:val="00034560"/>
    <w:rsid w:val="00040269"/>
    <w:rsid w:val="00041ADA"/>
    <w:rsid w:val="00042D24"/>
    <w:rsid w:val="00043ED1"/>
    <w:rsid w:val="00045068"/>
    <w:rsid w:val="0004561C"/>
    <w:rsid w:val="00045C20"/>
    <w:rsid w:val="0004744F"/>
    <w:rsid w:val="00054D12"/>
    <w:rsid w:val="00055AA6"/>
    <w:rsid w:val="000568BF"/>
    <w:rsid w:val="00057071"/>
    <w:rsid w:val="000579D5"/>
    <w:rsid w:val="0007060A"/>
    <w:rsid w:val="000709B6"/>
    <w:rsid w:val="00071E87"/>
    <w:rsid w:val="00084096"/>
    <w:rsid w:val="00084E3A"/>
    <w:rsid w:val="0009074F"/>
    <w:rsid w:val="00093CDB"/>
    <w:rsid w:val="00094EA0"/>
    <w:rsid w:val="0009506D"/>
    <w:rsid w:val="00095CEC"/>
    <w:rsid w:val="000A6639"/>
    <w:rsid w:val="000B13CF"/>
    <w:rsid w:val="000B57C0"/>
    <w:rsid w:val="000C6E67"/>
    <w:rsid w:val="000D06CB"/>
    <w:rsid w:val="000E0413"/>
    <w:rsid w:val="000E4342"/>
    <w:rsid w:val="000E6657"/>
    <w:rsid w:val="000F6299"/>
    <w:rsid w:val="000F7036"/>
    <w:rsid w:val="0010027D"/>
    <w:rsid w:val="00103853"/>
    <w:rsid w:val="00104689"/>
    <w:rsid w:val="0010528B"/>
    <w:rsid w:val="00110D9B"/>
    <w:rsid w:val="00112A83"/>
    <w:rsid w:val="00113E87"/>
    <w:rsid w:val="00130467"/>
    <w:rsid w:val="001352FA"/>
    <w:rsid w:val="00140727"/>
    <w:rsid w:val="0014102D"/>
    <w:rsid w:val="001470A9"/>
    <w:rsid w:val="0015026B"/>
    <w:rsid w:val="00151BA0"/>
    <w:rsid w:val="001521C7"/>
    <w:rsid w:val="00155329"/>
    <w:rsid w:val="001605FD"/>
    <w:rsid w:val="0016216A"/>
    <w:rsid w:val="00167E51"/>
    <w:rsid w:val="001714DA"/>
    <w:rsid w:val="001718BC"/>
    <w:rsid w:val="00173E33"/>
    <w:rsid w:val="001750CF"/>
    <w:rsid w:val="00175CAE"/>
    <w:rsid w:val="00175CB4"/>
    <w:rsid w:val="00180E7A"/>
    <w:rsid w:val="00190C88"/>
    <w:rsid w:val="001A33BE"/>
    <w:rsid w:val="001A43D5"/>
    <w:rsid w:val="001A47C1"/>
    <w:rsid w:val="001B169E"/>
    <w:rsid w:val="001B246F"/>
    <w:rsid w:val="001B3025"/>
    <w:rsid w:val="001B77BD"/>
    <w:rsid w:val="001B7A82"/>
    <w:rsid w:val="001B7E6F"/>
    <w:rsid w:val="001C02D6"/>
    <w:rsid w:val="001C514C"/>
    <w:rsid w:val="001C5FCB"/>
    <w:rsid w:val="001C7862"/>
    <w:rsid w:val="001D1226"/>
    <w:rsid w:val="001D2C9F"/>
    <w:rsid w:val="001D3CC7"/>
    <w:rsid w:val="001D6521"/>
    <w:rsid w:val="001D730F"/>
    <w:rsid w:val="001D7F30"/>
    <w:rsid w:val="001E2EF8"/>
    <w:rsid w:val="001E738B"/>
    <w:rsid w:val="001F2038"/>
    <w:rsid w:val="001F2CC8"/>
    <w:rsid w:val="001F4068"/>
    <w:rsid w:val="00200302"/>
    <w:rsid w:val="00200C81"/>
    <w:rsid w:val="00205C2C"/>
    <w:rsid w:val="00206917"/>
    <w:rsid w:val="002079D4"/>
    <w:rsid w:val="00212296"/>
    <w:rsid w:val="002140F8"/>
    <w:rsid w:val="00216DB5"/>
    <w:rsid w:val="0022322D"/>
    <w:rsid w:val="00223CA8"/>
    <w:rsid w:val="0022488D"/>
    <w:rsid w:val="002267FF"/>
    <w:rsid w:val="00230E3F"/>
    <w:rsid w:val="00234BA6"/>
    <w:rsid w:val="00236B51"/>
    <w:rsid w:val="002374BA"/>
    <w:rsid w:val="00240E77"/>
    <w:rsid w:val="0024433C"/>
    <w:rsid w:val="0024536C"/>
    <w:rsid w:val="002517F2"/>
    <w:rsid w:val="00255A14"/>
    <w:rsid w:val="0026457B"/>
    <w:rsid w:val="00284099"/>
    <w:rsid w:val="002907D6"/>
    <w:rsid w:val="00291279"/>
    <w:rsid w:val="0029137B"/>
    <w:rsid w:val="00291BC6"/>
    <w:rsid w:val="00294838"/>
    <w:rsid w:val="002A2F02"/>
    <w:rsid w:val="002A36ED"/>
    <w:rsid w:val="002A3EFE"/>
    <w:rsid w:val="002A6F68"/>
    <w:rsid w:val="002B6D9F"/>
    <w:rsid w:val="002B7FB8"/>
    <w:rsid w:val="002C025F"/>
    <w:rsid w:val="002C1571"/>
    <w:rsid w:val="002C2EF8"/>
    <w:rsid w:val="002C409A"/>
    <w:rsid w:val="002C6881"/>
    <w:rsid w:val="002D1523"/>
    <w:rsid w:val="002E073A"/>
    <w:rsid w:val="002E5DD2"/>
    <w:rsid w:val="002F0A3D"/>
    <w:rsid w:val="002F1EE2"/>
    <w:rsid w:val="002F3958"/>
    <w:rsid w:val="00315AA0"/>
    <w:rsid w:val="00323C4E"/>
    <w:rsid w:val="003264F6"/>
    <w:rsid w:val="003274C1"/>
    <w:rsid w:val="00330F41"/>
    <w:rsid w:val="003317CB"/>
    <w:rsid w:val="0033258C"/>
    <w:rsid w:val="003331C0"/>
    <w:rsid w:val="003331FB"/>
    <w:rsid w:val="0033502E"/>
    <w:rsid w:val="003354BE"/>
    <w:rsid w:val="00335C5E"/>
    <w:rsid w:val="00336ED4"/>
    <w:rsid w:val="00337A16"/>
    <w:rsid w:val="00340192"/>
    <w:rsid w:val="003424E1"/>
    <w:rsid w:val="00347D86"/>
    <w:rsid w:val="00350853"/>
    <w:rsid w:val="003511C3"/>
    <w:rsid w:val="0035159F"/>
    <w:rsid w:val="00355B00"/>
    <w:rsid w:val="00355F3C"/>
    <w:rsid w:val="0035667F"/>
    <w:rsid w:val="00362C21"/>
    <w:rsid w:val="0036644E"/>
    <w:rsid w:val="003664C7"/>
    <w:rsid w:val="00372512"/>
    <w:rsid w:val="00372533"/>
    <w:rsid w:val="00372F24"/>
    <w:rsid w:val="00373238"/>
    <w:rsid w:val="00374662"/>
    <w:rsid w:val="00375212"/>
    <w:rsid w:val="00375ECD"/>
    <w:rsid w:val="003765E3"/>
    <w:rsid w:val="0038408F"/>
    <w:rsid w:val="0038775D"/>
    <w:rsid w:val="0039064D"/>
    <w:rsid w:val="003906CA"/>
    <w:rsid w:val="00390CC1"/>
    <w:rsid w:val="00392F4C"/>
    <w:rsid w:val="00394BDD"/>
    <w:rsid w:val="003A0F85"/>
    <w:rsid w:val="003A0F89"/>
    <w:rsid w:val="003A50B6"/>
    <w:rsid w:val="003B40D1"/>
    <w:rsid w:val="003B428F"/>
    <w:rsid w:val="003C006F"/>
    <w:rsid w:val="003D1D2C"/>
    <w:rsid w:val="003E298A"/>
    <w:rsid w:val="003E69BD"/>
    <w:rsid w:val="003E727F"/>
    <w:rsid w:val="003E7559"/>
    <w:rsid w:val="003F17DF"/>
    <w:rsid w:val="0040168E"/>
    <w:rsid w:val="00402F63"/>
    <w:rsid w:val="00403D75"/>
    <w:rsid w:val="004046B1"/>
    <w:rsid w:val="0041002E"/>
    <w:rsid w:val="00411ABA"/>
    <w:rsid w:val="00414B09"/>
    <w:rsid w:val="00415840"/>
    <w:rsid w:val="004216BB"/>
    <w:rsid w:val="00424757"/>
    <w:rsid w:val="00430CD0"/>
    <w:rsid w:val="00431FC1"/>
    <w:rsid w:val="0043299A"/>
    <w:rsid w:val="004348C4"/>
    <w:rsid w:val="004353BF"/>
    <w:rsid w:val="00437242"/>
    <w:rsid w:val="00441D6C"/>
    <w:rsid w:val="00441DFD"/>
    <w:rsid w:val="00444D93"/>
    <w:rsid w:val="0044510C"/>
    <w:rsid w:val="004473A8"/>
    <w:rsid w:val="00453DD6"/>
    <w:rsid w:val="0045615E"/>
    <w:rsid w:val="00456915"/>
    <w:rsid w:val="0045762C"/>
    <w:rsid w:val="00457D4C"/>
    <w:rsid w:val="00460016"/>
    <w:rsid w:val="00460643"/>
    <w:rsid w:val="0046260A"/>
    <w:rsid w:val="00467A7C"/>
    <w:rsid w:val="00473116"/>
    <w:rsid w:val="00475913"/>
    <w:rsid w:val="00476C27"/>
    <w:rsid w:val="00476CEE"/>
    <w:rsid w:val="00496F7C"/>
    <w:rsid w:val="004A5DAF"/>
    <w:rsid w:val="004B3672"/>
    <w:rsid w:val="004C26B1"/>
    <w:rsid w:val="004F0CC1"/>
    <w:rsid w:val="004F2066"/>
    <w:rsid w:val="004F4C54"/>
    <w:rsid w:val="004F5E79"/>
    <w:rsid w:val="004F6686"/>
    <w:rsid w:val="004F768F"/>
    <w:rsid w:val="005015F0"/>
    <w:rsid w:val="0050291D"/>
    <w:rsid w:val="00503CEB"/>
    <w:rsid w:val="00507AD5"/>
    <w:rsid w:val="00510ACC"/>
    <w:rsid w:val="00515523"/>
    <w:rsid w:val="00523F32"/>
    <w:rsid w:val="0052406F"/>
    <w:rsid w:val="005255A5"/>
    <w:rsid w:val="005255F3"/>
    <w:rsid w:val="005261C4"/>
    <w:rsid w:val="00530B12"/>
    <w:rsid w:val="00533EC2"/>
    <w:rsid w:val="00537972"/>
    <w:rsid w:val="00537C6E"/>
    <w:rsid w:val="00540507"/>
    <w:rsid w:val="00541388"/>
    <w:rsid w:val="00541680"/>
    <w:rsid w:val="005454D8"/>
    <w:rsid w:val="005527F1"/>
    <w:rsid w:val="0055463F"/>
    <w:rsid w:val="00561F0C"/>
    <w:rsid w:val="0056201B"/>
    <w:rsid w:val="00564703"/>
    <w:rsid w:val="0056533E"/>
    <w:rsid w:val="0056728E"/>
    <w:rsid w:val="005712F8"/>
    <w:rsid w:val="005756B7"/>
    <w:rsid w:val="00580D69"/>
    <w:rsid w:val="00583C4A"/>
    <w:rsid w:val="00584F7D"/>
    <w:rsid w:val="0058657E"/>
    <w:rsid w:val="00590384"/>
    <w:rsid w:val="005904C3"/>
    <w:rsid w:val="00596688"/>
    <w:rsid w:val="005A4505"/>
    <w:rsid w:val="005A4862"/>
    <w:rsid w:val="005B1966"/>
    <w:rsid w:val="005B3421"/>
    <w:rsid w:val="005B6027"/>
    <w:rsid w:val="005C0EA4"/>
    <w:rsid w:val="005C7DEA"/>
    <w:rsid w:val="005E1FD9"/>
    <w:rsid w:val="005E5BF8"/>
    <w:rsid w:val="005E676E"/>
    <w:rsid w:val="005F0B11"/>
    <w:rsid w:val="005F0CA4"/>
    <w:rsid w:val="005F4AA9"/>
    <w:rsid w:val="005F5EDF"/>
    <w:rsid w:val="00600BEB"/>
    <w:rsid w:val="00606C9C"/>
    <w:rsid w:val="0061046B"/>
    <w:rsid w:val="006173D6"/>
    <w:rsid w:val="006211C4"/>
    <w:rsid w:val="00625088"/>
    <w:rsid w:val="00626C3C"/>
    <w:rsid w:val="00634CEF"/>
    <w:rsid w:val="00635BBF"/>
    <w:rsid w:val="00643D4F"/>
    <w:rsid w:val="00645A2B"/>
    <w:rsid w:val="0064718A"/>
    <w:rsid w:val="00650727"/>
    <w:rsid w:val="006534BD"/>
    <w:rsid w:val="006632C5"/>
    <w:rsid w:val="006634F5"/>
    <w:rsid w:val="00663F34"/>
    <w:rsid w:val="0066488D"/>
    <w:rsid w:val="006703B7"/>
    <w:rsid w:val="006715B4"/>
    <w:rsid w:val="00672057"/>
    <w:rsid w:val="00673244"/>
    <w:rsid w:val="006744ED"/>
    <w:rsid w:val="00677C57"/>
    <w:rsid w:val="00677C5F"/>
    <w:rsid w:val="006811BC"/>
    <w:rsid w:val="00681818"/>
    <w:rsid w:val="006829C0"/>
    <w:rsid w:val="0068372E"/>
    <w:rsid w:val="0068450B"/>
    <w:rsid w:val="0068451D"/>
    <w:rsid w:val="00687B0C"/>
    <w:rsid w:val="00691CAB"/>
    <w:rsid w:val="00691EF7"/>
    <w:rsid w:val="00696837"/>
    <w:rsid w:val="006A2155"/>
    <w:rsid w:val="006A376E"/>
    <w:rsid w:val="006A4528"/>
    <w:rsid w:val="006A7EA7"/>
    <w:rsid w:val="006B0714"/>
    <w:rsid w:val="006B0E25"/>
    <w:rsid w:val="006B2B3A"/>
    <w:rsid w:val="006B311C"/>
    <w:rsid w:val="006B31E5"/>
    <w:rsid w:val="006B339E"/>
    <w:rsid w:val="006B52FC"/>
    <w:rsid w:val="006B58D5"/>
    <w:rsid w:val="006C1DF9"/>
    <w:rsid w:val="006C3134"/>
    <w:rsid w:val="006D049A"/>
    <w:rsid w:val="006D0C53"/>
    <w:rsid w:val="006D3F68"/>
    <w:rsid w:val="006D74E6"/>
    <w:rsid w:val="006E01F2"/>
    <w:rsid w:val="006E1AAC"/>
    <w:rsid w:val="006E354E"/>
    <w:rsid w:val="006E526C"/>
    <w:rsid w:val="006F56EC"/>
    <w:rsid w:val="006F5E92"/>
    <w:rsid w:val="006F671B"/>
    <w:rsid w:val="006F70E3"/>
    <w:rsid w:val="0070248B"/>
    <w:rsid w:val="00704104"/>
    <w:rsid w:val="0070430E"/>
    <w:rsid w:val="0070522D"/>
    <w:rsid w:val="00711BF1"/>
    <w:rsid w:val="00713121"/>
    <w:rsid w:val="00715B69"/>
    <w:rsid w:val="0071765D"/>
    <w:rsid w:val="00721DC7"/>
    <w:rsid w:val="0072360C"/>
    <w:rsid w:val="00723700"/>
    <w:rsid w:val="00725207"/>
    <w:rsid w:val="00731C53"/>
    <w:rsid w:val="0073287B"/>
    <w:rsid w:val="00735EDD"/>
    <w:rsid w:val="00737C2C"/>
    <w:rsid w:val="00743A73"/>
    <w:rsid w:val="00744AC4"/>
    <w:rsid w:val="00746461"/>
    <w:rsid w:val="0074695D"/>
    <w:rsid w:val="007478D0"/>
    <w:rsid w:val="00751378"/>
    <w:rsid w:val="00751687"/>
    <w:rsid w:val="007550F2"/>
    <w:rsid w:val="00763437"/>
    <w:rsid w:val="007666E8"/>
    <w:rsid w:val="0077134A"/>
    <w:rsid w:val="00771B52"/>
    <w:rsid w:val="00773742"/>
    <w:rsid w:val="0077611D"/>
    <w:rsid w:val="007803BD"/>
    <w:rsid w:val="007816C1"/>
    <w:rsid w:val="007849DE"/>
    <w:rsid w:val="00785BF7"/>
    <w:rsid w:val="007865A7"/>
    <w:rsid w:val="00787D7C"/>
    <w:rsid w:val="00796852"/>
    <w:rsid w:val="007B0B89"/>
    <w:rsid w:val="007B69D1"/>
    <w:rsid w:val="007B7CAD"/>
    <w:rsid w:val="007D4850"/>
    <w:rsid w:val="007E0014"/>
    <w:rsid w:val="007E17A5"/>
    <w:rsid w:val="007E759A"/>
    <w:rsid w:val="007E7B5D"/>
    <w:rsid w:val="007F34DF"/>
    <w:rsid w:val="007F48FF"/>
    <w:rsid w:val="007F54EC"/>
    <w:rsid w:val="00800818"/>
    <w:rsid w:val="008009BF"/>
    <w:rsid w:val="008026E2"/>
    <w:rsid w:val="00804514"/>
    <w:rsid w:val="008147A2"/>
    <w:rsid w:val="008163F9"/>
    <w:rsid w:val="00820862"/>
    <w:rsid w:val="00826838"/>
    <w:rsid w:val="00833923"/>
    <w:rsid w:val="0083763F"/>
    <w:rsid w:val="00840BF1"/>
    <w:rsid w:val="00845F44"/>
    <w:rsid w:val="00854B78"/>
    <w:rsid w:val="0085547C"/>
    <w:rsid w:val="00855697"/>
    <w:rsid w:val="008566AF"/>
    <w:rsid w:val="00863467"/>
    <w:rsid w:val="00863CAE"/>
    <w:rsid w:val="00866216"/>
    <w:rsid w:val="00867329"/>
    <w:rsid w:val="008721F5"/>
    <w:rsid w:val="00874A2F"/>
    <w:rsid w:val="00875C2C"/>
    <w:rsid w:val="008768CD"/>
    <w:rsid w:val="008779CD"/>
    <w:rsid w:val="008804D9"/>
    <w:rsid w:val="00883676"/>
    <w:rsid w:val="008864B7"/>
    <w:rsid w:val="008929DD"/>
    <w:rsid w:val="0089334D"/>
    <w:rsid w:val="00895926"/>
    <w:rsid w:val="008A1DC4"/>
    <w:rsid w:val="008A2303"/>
    <w:rsid w:val="008A3BAB"/>
    <w:rsid w:val="008A4ECE"/>
    <w:rsid w:val="008B3FCA"/>
    <w:rsid w:val="008B4CE8"/>
    <w:rsid w:val="008B5F99"/>
    <w:rsid w:val="008B7B1D"/>
    <w:rsid w:val="008C17F0"/>
    <w:rsid w:val="008C24D0"/>
    <w:rsid w:val="008C3837"/>
    <w:rsid w:val="008C3DF2"/>
    <w:rsid w:val="008C6889"/>
    <w:rsid w:val="008C70FF"/>
    <w:rsid w:val="008D1E88"/>
    <w:rsid w:val="008D29A0"/>
    <w:rsid w:val="008D3471"/>
    <w:rsid w:val="008D7676"/>
    <w:rsid w:val="008D7F9D"/>
    <w:rsid w:val="008E0D89"/>
    <w:rsid w:val="008E1C16"/>
    <w:rsid w:val="008E353F"/>
    <w:rsid w:val="008F216D"/>
    <w:rsid w:val="008F2916"/>
    <w:rsid w:val="008F3F6A"/>
    <w:rsid w:val="008F66B7"/>
    <w:rsid w:val="0090176A"/>
    <w:rsid w:val="00904F49"/>
    <w:rsid w:val="009071B8"/>
    <w:rsid w:val="00907F61"/>
    <w:rsid w:val="00911557"/>
    <w:rsid w:val="00914D20"/>
    <w:rsid w:val="009152B6"/>
    <w:rsid w:val="00915AB2"/>
    <w:rsid w:val="00915E74"/>
    <w:rsid w:val="00916F2F"/>
    <w:rsid w:val="009177F9"/>
    <w:rsid w:val="00917D27"/>
    <w:rsid w:val="00920175"/>
    <w:rsid w:val="00923D2B"/>
    <w:rsid w:val="00926295"/>
    <w:rsid w:val="00927E2F"/>
    <w:rsid w:val="00930AA7"/>
    <w:rsid w:val="009314B8"/>
    <w:rsid w:val="00932BCC"/>
    <w:rsid w:val="0093339B"/>
    <w:rsid w:val="00942FB2"/>
    <w:rsid w:val="009434EA"/>
    <w:rsid w:val="00944208"/>
    <w:rsid w:val="009462C7"/>
    <w:rsid w:val="00955518"/>
    <w:rsid w:val="00955A26"/>
    <w:rsid w:val="0096194D"/>
    <w:rsid w:val="009632E0"/>
    <w:rsid w:val="00966050"/>
    <w:rsid w:val="00971174"/>
    <w:rsid w:val="00973FC8"/>
    <w:rsid w:val="00980B18"/>
    <w:rsid w:val="00982825"/>
    <w:rsid w:val="009873D5"/>
    <w:rsid w:val="00991C9A"/>
    <w:rsid w:val="009936A8"/>
    <w:rsid w:val="00993AB2"/>
    <w:rsid w:val="009962ED"/>
    <w:rsid w:val="00996614"/>
    <w:rsid w:val="009A155E"/>
    <w:rsid w:val="009A5AFF"/>
    <w:rsid w:val="009A656D"/>
    <w:rsid w:val="009A6ACA"/>
    <w:rsid w:val="009A7C35"/>
    <w:rsid w:val="009B3366"/>
    <w:rsid w:val="009B3A89"/>
    <w:rsid w:val="009B3D1F"/>
    <w:rsid w:val="009B4AEC"/>
    <w:rsid w:val="009B592D"/>
    <w:rsid w:val="009B74D0"/>
    <w:rsid w:val="009B7E03"/>
    <w:rsid w:val="009C07E5"/>
    <w:rsid w:val="009D0D34"/>
    <w:rsid w:val="009D2379"/>
    <w:rsid w:val="009E1532"/>
    <w:rsid w:val="009E791A"/>
    <w:rsid w:val="009F71F6"/>
    <w:rsid w:val="009F7EC1"/>
    <w:rsid w:val="00A0182B"/>
    <w:rsid w:val="00A13654"/>
    <w:rsid w:val="00A16DC2"/>
    <w:rsid w:val="00A16F37"/>
    <w:rsid w:val="00A17C8E"/>
    <w:rsid w:val="00A235FE"/>
    <w:rsid w:val="00A27E5E"/>
    <w:rsid w:val="00A31ADD"/>
    <w:rsid w:val="00A32FC8"/>
    <w:rsid w:val="00A34ACE"/>
    <w:rsid w:val="00A37F70"/>
    <w:rsid w:val="00A427A6"/>
    <w:rsid w:val="00A42847"/>
    <w:rsid w:val="00A51E18"/>
    <w:rsid w:val="00A52423"/>
    <w:rsid w:val="00A52522"/>
    <w:rsid w:val="00A57D7C"/>
    <w:rsid w:val="00A676FC"/>
    <w:rsid w:val="00A71E0D"/>
    <w:rsid w:val="00A727A0"/>
    <w:rsid w:val="00A77DBC"/>
    <w:rsid w:val="00A80D66"/>
    <w:rsid w:val="00A818CE"/>
    <w:rsid w:val="00A8215D"/>
    <w:rsid w:val="00A83750"/>
    <w:rsid w:val="00A8740F"/>
    <w:rsid w:val="00A87636"/>
    <w:rsid w:val="00A90FE6"/>
    <w:rsid w:val="00A9129A"/>
    <w:rsid w:val="00A912E7"/>
    <w:rsid w:val="00A9175B"/>
    <w:rsid w:val="00A91DC6"/>
    <w:rsid w:val="00A973F9"/>
    <w:rsid w:val="00AA11C2"/>
    <w:rsid w:val="00AA16E6"/>
    <w:rsid w:val="00AB0D21"/>
    <w:rsid w:val="00AB2249"/>
    <w:rsid w:val="00AB392F"/>
    <w:rsid w:val="00AB6EF1"/>
    <w:rsid w:val="00AC181E"/>
    <w:rsid w:val="00AC333A"/>
    <w:rsid w:val="00AC63FF"/>
    <w:rsid w:val="00AC7971"/>
    <w:rsid w:val="00AD11DA"/>
    <w:rsid w:val="00AD37E9"/>
    <w:rsid w:val="00AE071B"/>
    <w:rsid w:val="00AE4D5F"/>
    <w:rsid w:val="00B018AE"/>
    <w:rsid w:val="00B01C6A"/>
    <w:rsid w:val="00B01F3A"/>
    <w:rsid w:val="00B03376"/>
    <w:rsid w:val="00B05048"/>
    <w:rsid w:val="00B06929"/>
    <w:rsid w:val="00B070E0"/>
    <w:rsid w:val="00B11854"/>
    <w:rsid w:val="00B11936"/>
    <w:rsid w:val="00B13674"/>
    <w:rsid w:val="00B20601"/>
    <w:rsid w:val="00B256FD"/>
    <w:rsid w:val="00B30CEF"/>
    <w:rsid w:val="00B31FB0"/>
    <w:rsid w:val="00B3234F"/>
    <w:rsid w:val="00B33536"/>
    <w:rsid w:val="00B35935"/>
    <w:rsid w:val="00B37CC5"/>
    <w:rsid w:val="00B423C2"/>
    <w:rsid w:val="00B477D9"/>
    <w:rsid w:val="00B4781A"/>
    <w:rsid w:val="00B51350"/>
    <w:rsid w:val="00B51392"/>
    <w:rsid w:val="00B54DC9"/>
    <w:rsid w:val="00B57302"/>
    <w:rsid w:val="00B579F3"/>
    <w:rsid w:val="00B61177"/>
    <w:rsid w:val="00B629A2"/>
    <w:rsid w:val="00B64C25"/>
    <w:rsid w:val="00B70633"/>
    <w:rsid w:val="00B738BC"/>
    <w:rsid w:val="00B75210"/>
    <w:rsid w:val="00B82DB0"/>
    <w:rsid w:val="00B84AE9"/>
    <w:rsid w:val="00B8501E"/>
    <w:rsid w:val="00B87F4D"/>
    <w:rsid w:val="00B91F19"/>
    <w:rsid w:val="00B9313C"/>
    <w:rsid w:val="00B93CF1"/>
    <w:rsid w:val="00B94F10"/>
    <w:rsid w:val="00BA248D"/>
    <w:rsid w:val="00BA3A9A"/>
    <w:rsid w:val="00BA6285"/>
    <w:rsid w:val="00BA7690"/>
    <w:rsid w:val="00BB7399"/>
    <w:rsid w:val="00BB7E62"/>
    <w:rsid w:val="00BC148E"/>
    <w:rsid w:val="00BC1869"/>
    <w:rsid w:val="00BC3823"/>
    <w:rsid w:val="00BC5DF5"/>
    <w:rsid w:val="00BC647A"/>
    <w:rsid w:val="00BC69C2"/>
    <w:rsid w:val="00BC73CF"/>
    <w:rsid w:val="00BD1BC9"/>
    <w:rsid w:val="00BD3977"/>
    <w:rsid w:val="00BD3BD3"/>
    <w:rsid w:val="00BD4828"/>
    <w:rsid w:val="00BD5379"/>
    <w:rsid w:val="00BD6C53"/>
    <w:rsid w:val="00BD7735"/>
    <w:rsid w:val="00BD7EDB"/>
    <w:rsid w:val="00BE01EB"/>
    <w:rsid w:val="00BE22DB"/>
    <w:rsid w:val="00BE2F73"/>
    <w:rsid w:val="00BE3958"/>
    <w:rsid w:val="00BE5761"/>
    <w:rsid w:val="00BE6C04"/>
    <w:rsid w:val="00BF0914"/>
    <w:rsid w:val="00BF0DA4"/>
    <w:rsid w:val="00BF646B"/>
    <w:rsid w:val="00C004C9"/>
    <w:rsid w:val="00C01A45"/>
    <w:rsid w:val="00C05DCE"/>
    <w:rsid w:val="00C10F9C"/>
    <w:rsid w:val="00C11F8E"/>
    <w:rsid w:val="00C1214B"/>
    <w:rsid w:val="00C12C0B"/>
    <w:rsid w:val="00C12F97"/>
    <w:rsid w:val="00C1437C"/>
    <w:rsid w:val="00C143D8"/>
    <w:rsid w:val="00C17A88"/>
    <w:rsid w:val="00C2057C"/>
    <w:rsid w:val="00C309C1"/>
    <w:rsid w:val="00C410B7"/>
    <w:rsid w:val="00C510A4"/>
    <w:rsid w:val="00C57164"/>
    <w:rsid w:val="00C60E37"/>
    <w:rsid w:val="00C61732"/>
    <w:rsid w:val="00C62034"/>
    <w:rsid w:val="00C62510"/>
    <w:rsid w:val="00C64CE6"/>
    <w:rsid w:val="00C71925"/>
    <w:rsid w:val="00C7284C"/>
    <w:rsid w:val="00C73347"/>
    <w:rsid w:val="00C74145"/>
    <w:rsid w:val="00C8157E"/>
    <w:rsid w:val="00C83F16"/>
    <w:rsid w:val="00C8518F"/>
    <w:rsid w:val="00C8576C"/>
    <w:rsid w:val="00C85DCC"/>
    <w:rsid w:val="00C91EF1"/>
    <w:rsid w:val="00C947D0"/>
    <w:rsid w:val="00CA1CE8"/>
    <w:rsid w:val="00CA32F2"/>
    <w:rsid w:val="00CA3D69"/>
    <w:rsid w:val="00CA7F8E"/>
    <w:rsid w:val="00CB01BB"/>
    <w:rsid w:val="00CB2304"/>
    <w:rsid w:val="00CB58ED"/>
    <w:rsid w:val="00CB7B90"/>
    <w:rsid w:val="00CC2B0A"/>
    <w:rsid w:val="00CC3CBA"/>
    <w:rsid w:val="00CC48CB"/>
    <w:rsid w:val="00CC5F5A"/>
    <w:rsid w:val="00CC75C5"/>
    <w:rsid w:val="00CD1540"/>
    <w:rsid w:val="00CE3A61"/>
    <w:rsid w:val="00CE570C"/>
    <w:rsid w:val="00CE72C0"/>
    <w:rsid w:val="00CF41B3"/>
    <w:rsid w:val="00CF5CEA"/>
    <w:rsid w:val="00CF68DF"/>
    <w:rsid w:val="00CF755A"/>
    <w:rsid w:val="00D01A43"/>
    <w:rsid w:val="00D049A3"/>
    <w:rsid w:val="00D12A94"/>
    <w:rsid w:val="00D12F4B"/>
    <w:rsid w:val="00D151B7"/>
    <w:rsid w:val="00D157D6"/>
    <w:rsid w:val="00D21596"/>
    <w:rsid w:val="00D23EA1"/>
    <w:rsid w:val="00D2678C"/>
    <w:rsid w:val="00D315A5"/>
    <w:rsid w:val="00D32027"/>
    <w:rsid w:val="00D3310F"/>
    <w:rsid w:val="00D33E0B"/>
    <w:rsid w:val="00D368C6"/>
    <w:rsid w:val="00D37236"/>
    <w:rsid w:val="00D470E0"/>
    <w:rsid w:val="00D54DDB"/>
    <w:rsid w:val="00D631C8"/>
    <w:rsid w:val="00D634A4"/>
    <w:rsid w:val="00D6388A"/>
    <w:rsid w:val="00D6441D"/>
    <w:rsid w:val="00D653C2"/>
    <w:rsid w:val="00D65443"/>
    <w:rsid w:val="00D7286B"/>
    <w:rsid w:val="00D75C05"/>
    <w:rsid w:val="00D762DF"/>
    <w:rsid w:val="00D80159"/>
    <w:rsid w:val="00D867A4"/>
    <w:rsid w:val="00DA30D3"/>
    <w:rsid w:val="00DA40A6"/>
    <w:rsid w:val="00DA518D"/>
    <w:rsid w:val="00DA51FE"/>
    <w:rsid w:val="00DA5A80"/>
    <w:rsid w:val="00DB2D46"/>
    <w:rsid w:val="00DB4ACA"/>
    <w:rsid w:val="00DB7098"/>
    <w:rsid w:val="00DC0845"/>
    <w:rsid w:val="00DC27E3"/>
    <w:rsid w:val="00DD19C7"/>
    <w:rsid w:val="00DD7079"/>
    <w:rsid w:val="00DD7474"/>
    <w:rsid w:val="00DE2144"/>
    <w:rsid w:val="00DE6249"/>
    <w:rsid w:val="00DE7519"/>
    <w:rsid w:val="00DF42AD"/>
    <w:rsid w:val="00DF6CF3"/>
    <w:rsid w:val="00E0025D"/>
    <w:rsid w:val="00E005C8"/>
    <w:rsid w:val="00E01BDB"/>
    <w:rsid w:val="00E021C3"/>
    <w:rsid w:val="00E0460C"/>
    <w:rsid w:val="00E07BA3"/>
    <w:rsid w:val="00E132B7"/>
    <w:rsid w:val="00E17289"/>
    <w:rsid w:val="00E2141D"/>
    <w:rsid w:val="00E2262E"/>
    <w:rsid w:val="00E33251"/>
    <w:rsid w:val="00E36163"/>
    <w:rsid w:val="00E363AC"/>
    <w:rsid w:val="00E3660A"/>
    <w:rsid w:val="00E42444"/>
    <w:rsid w:val="00E43111"/>
    <w:rsid w:val="00E440F6"/>
    <w:rsid w:val="00E558CF"/>
    <w:rsid w:val="00E560A0"/>
    <w:rsid w:val="00E57B02"/>
    <w:rsid w:val="00E61741"/>
    <w:rsid w:val="00E63BCF"/>
    <w:rsid w:val="00E65627"/>
    <w:rsid w:val="00E71305"/>
    <w:rsid w:val="00E71C63"/>
    <w:rsid w:val="00E75021"/>
    <w:rsid w:val="00E81481"/>
    <w:rsid w:val="00E830E8"/>
    <w:rsid w:val="00E838C0"/>
    <w:rsid w:val="00E84050"/>
    <w:rsid w:val="00E8447B"/>
    <w:rsid w:val="00E84FAA"/>
    <w:rsid w:val="00E8504C"/>
    <w:rsid w:val="00EA0AFC"/>
    <w:rsid w:val="00EA2FC1"/>
    <w:rsid w:val="00EA39D2"/>
    <w:rsid w:val="00EA5C0B"/>
    <w:rsid w:val="00EA63FF"/>
    <w:rsid w:val="00EA781A"/>
    <w:rsid w:val="00EB11AC"/>
    <w:rsid w:val="00EB452F"/>
    <w:rsid w:val="00EB5817"/>
    <w:rsid w:val="00EB5B30"/>
    <w:rsid w:val="00EC1BF8"/>
    <w:rsid w:val="00EC5A40"/>
    <w:rsid w:val="00ED20F6"/>
    <w:rsid w:val="00ED5773"/>
    <w:rsid w:val="00EE29F9"/>
    <w:rsid w:val="00EE74E2"/>
    <w:rsid w:val="00EF0089"/>
    <w:rsid w:val="00EF0F35"/>
    <w:rsid w:val="00EF6774"/>
    <w:rsid w:val="00EF6981"/>
    <w:rsid w:val="00EF7CB7"/>
    <w:rsid w:val="00F02D68"/>
    <w:rsid w:val="00F03F8E"/>
    <w:rsid w:val="00F13D3F"/>
    <w:rsid w:val="00F1770B"/>
    <w:rsid w:val="00F17A98"/>
    <w:rsid w:val="00F21012"/>
    <w:rsid w:val="00F244C9"/>
    <w:rsid w:val="00F37699"/>
    <w:rsid w:val="00F403B4"/>
    <w:rsid w:val="00F41A7D"/>
    <w:rsid w:val="00F43EE0"/>
    <w:rsid w:val="00F45E23"/>
    <w:rsid w:val="00F52130"/>
    <w:rsid w:val="00F5215D"/>
    <w:rsid w:val="00F52DDC"/>
    <w:rsid w:val="00F60830"/>
    <w:rsid w:val="00F62D1D"/>
    <w:rsid w:val="00F702FC"/>
    <w:rsid w:val="00F712C4"/>
    <w:rsid w:val="00F85890"/>
    <w:rsid w:val="00F92B36"/>
    <w:rsid w:val="00F9629D"/>
    <w:rsid w:val="00F97219"/>
    <w:rsid w:val="00FA0366"/>
    <w:rsid w:val="00FA18DE"/>
    <w:rsid w:val="00FB2E53"/>
    <w:rsid w:val="00FB33B4"/>
    <w:rsid w:val="00FB3B88"/>
    <w:rsid w:val="00FB5188"/>
    <w:rsid w:val="00FC1D3C"/>
    <w:rsid w:val="00FC5150"/>
    <w:rsid w:val="00FD0E13"/>
    <w:rsid w:val="00FE4E0A"/>
    <w:rsid w:val="00FE57CB"/>
    <w:rsid w:val="00FE62A5"/>
    <w:rsid w:val="03E6BB0E"/>
    <w:rsid w:val="06C98AD0"/>
    <w:rsid w:val="177C6F89"/>
    <w:rsid w:val="1A568F67"/>
    <w:rsid w:val="231A5FB3"/>
    <w:rsid w:val="26AEE337"/>
    <w:rsid w:val="273AF398"/>
    <w:rsid w:val="2856237B"/>
    <w:rsid w:val="2CD4A5D8"/>
    <w:rsid w:val="358A627B"/>
    <w:rsid w:val="359E2B01"/>
    <w:rsid w:val="35A00F2F"/>
    <w:rsid w:val="393F8ECF"/>
    <w:rsid w:val="3AE30EAB"/>
    <w:rsid w:val="463B2D5F"/>
    <w:rsid w:val="4722A7DD"/>
    <w:rsid w:val="47AFC5F8"/>
    <w:rsid w:val="539CB3BB"/>
    <w:rsid w:val="549D54DB"/>
    <w:rsid w:val="5926282F"/>
    <w:rsid w:val="6247EF8E"/>
    <w:rsid w:val="65274E1A"/>
    <w:rsid w:val="66C31E7B"/>
    <w:rsid w:val="69EB7096"/>
    <w:rsid w:val="6C551B66"/>
    <w:rsid w:val="731C9137"/>
    <w:rsid w:val="74A7EF65"/>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DAAFE"/>
  <w15:chartTrackingRefBased/>
  <w15:docId w15:val="{A5E4C653-B21A-4ED6-8BCF-A21A22981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qFormat="1"/>
    <w:lsdException w:name="List 3" w:semiHidden="1" w:unhideWhenUsed="1" w:qFormat="1"/>
    <w:lsdException w:name="List 4" w:semiHidden="1" w:unhideWhenUsed="1" w:qFormat="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D12"/>
    <w:pPr>
      <w:spacing w:after="200" w:line="280" w:lineRule="atLeast"/>
      <w:jc w:val="both"/>
    </w:pPr>
    <w:rPr>
      <w:rFonts w:ascii="Verdana" w:hAnsi="Verdana"/>
      <w:color w:val="000000" w:themeColor="text1"/>
      <w:sz w:val="20"/>
    </w:rPr>
  </w:style>
  <w:style w:type="paragraph" w:styleId="Heading1">
    <w:name w:val="heading 1"/>
    <w:basedOn w:val="Title"/>
    <w:link w:val="Heading1Char"/>
    <w:uiPriority w:val="9"/>
    <w:qFormat/>
    <w:rsid w:val="00054D12"/>
    <w:pPr>
      <w:keepNext/>
      <w:keepLines/>
      <w:spacing w:before="360" w:after="200" w:line="240" w:lineRule="auto"/>
      <w:contextualSpacing w:val="0"/>
      <w:jc w:val="both"/>
      <w:outlineLvl w:val="0"/>
    </w:pPr>
    <w:rPr>
      <w:sz w:val="20"/>
      <w:szCs w:val="32"/>
    </w:rPr>
  </w:style>
  <w:style w:type="paragraph" w:styleId="Heading2">
    <w:name w:val="heading 2"/>
    <w:basedOn w:val="Normal"/>
    <w:link w:val="Heading2Char"/>
    <w:uiPriority w:val="9"/>
    <w:rsid w:val="00054D12"/>
    <w:pPr>
      <w:numPr>
        <w:ilvl w:val="1"/>
        <w:numId w:val="6"/>
      </w:numPr>
      <w:spacing w:after="120" w:line="240" w:lineRule="auto"/>
      <w:outlineLvl w:val="1"/>
    </w:pPr>
    <w:rPr>
      <w:rFonts w:ascii="Arial" w:eastAsia="Times New Roman" w:hAnsi="Arial" w:cs="Arial"/>
      <w:color w:val="auto"/>
      <w:kern w:val="0"/>
      <w:sz w:val="18"/>
      <w:szCs w:val="18"/>
      <w14:ligatures w14:val="none"/>
    </w:rPr>
  </w:style>
  <w:style w:type="paragraph" w:styleId="Heading3">
    <w:name w:val="heading 3"/>
    <w:basedOn w:val="Normal"/>
    <w:link w:val="Heading3Char"/>
    <w:uiPriority w:val="9"/>
    <w:rsid w:val="00054D12"/>
    <w:pPr>
      <w:numPr>
        <w:numId w:val="9"/>
      </w:numPr>
      <w:spacing w:after="120" w:line="240" w:lineRule="auto"/>
      <w:outlineLvl w:val="2"/>
    </w:pPr>
    <w:rPr>
      <w:rFonts w:ascii="Arial" w:eastAsia="Times New Roman" w:hAnsi="Arial" w:cs="Arial"/>
      <w:color w:val="auto"/>
      <w:kern w:val="0"/>
      <w:sz w:val="18"/>
      <w:szCs w:val="18"/>
      <w14:ligatures w14:val="none"/>
    </w:rPr>
  </w:style>
  <w:style w:type="paragraph" w:styleId="Heading4">
    <w:name w:val="heading 4"/>
    <w:basedOn w:val="Heading3"/>
    <w:link w:val="Heading4Char"/>
    <w:uiPriority w:val="9"/>
    <w:rsid w:val="00054D12"/>
    <w:pPr>
      <w:numPr>
        <w:ilvl w:val="1"/>
      </w:numPr>
      <w:outlineLvl w:val="3"/>
    </w:pPr>
  </w:style>
  <w:style w:type="paragraph" w:styleId="Heading5">
    <w:name w:val="heading 5"/>
    <w:basedOn w:val="Normal"/>
    <w:next w:val="Normal"/>
    <w:link w:val="Heading5Char"/>
    <w:uiPriority w:val="9"/>
    <w:unhideWhenUsed/>
    <w:rsid w:val="00054D1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054D12"/>
    <w:pPr>
      <w:spacing w:before="480" w:after="480" w:line="360" w:lineRule="auto"/>
      <w:contextualSpacing/>
      <w:jc w:val="center"/>
    </w:pPr>
    <w:rPr>
      <w:rFonts w:eastAsiaTheme="majorEastAsia" w:cstheme="majorBidi"/>
      <w:b/>
      <w:caps/>
      <w:spacing w:val="-10"/>
      <w:kern w:val="28"/>
      <w:sz w:val="24"/>
      <w:szCs w:val="56"/>
    </w:rPr>
  </w:style>
  <w:style w:type="character" w:customStyle="1" w:styleId="TitleChar">
    <w:name w:val="Title Char"/>
    <w:basedOn w:val="DefaultParagraphFont"/>
    <w:link w:val="Title"/>
    <w:uiPriority w:val="10"/>
    <w:rsid w:val="00054D12"/>
    <w:rPr>
      <w:rFonts w:ascii="Verdana" w:eastAsiaTheme="majorEastAsia" w:hAnsi="Verdana" w:cstheme="majorBidi"/>
      <w:b/>
      <w:caps/>
      <w:color w:val="000000" w:themeColor="text1"/>
      <w:spacing w:val="-10"/>
      <w:kern w:val="28"/>
      <w:sz w:val="24"/>
      <w:szCs w:val="56"/>
    </w:rPr>
  </w:style>
  <w:style w:type="character" w:customStyle="1" w:styleId="Heading1Char">
    <w:name w:val="Heading 1 Char"/>
    <w:basedOn w:val="DefaultParagraphFont"/>
    <w:link w:val="Heading1"/>
    <w:uiPriority w:val="9"/>
    <w:rsid w:val="00054D12"/>
    <w:rPr>
      <w:rFonts w:ascii="Verdana" w:eastAsiaTheme="majorEastAsia" w:hAnsi="Verdana" w:cstheme="majorBidi"/>
      <w:b/>
      <w:caps/>
      <w:color w:val="000000" w:themeColor="text1"/>
      <w:spacing w:val="-10"/>
      <w:kern w:val="28"/>
      <w:sz w:val="20"/>
      <w:szCs w:val="32"/>
    </w:rPr>
  </w:style>
  <w:style w:type="paragraph" w:customStyle="1" w:styleId="Paragraph">
    <w:name w:val="Paragraph"/>
    <w:basedOn w:val="Normal"/>
    <w:link w:val="ParagraphChar"/>
    <w:rsid w:val="00054D12"/>
    <w:pPr>
      <w:spacing w:after="120"/>
    </w:pPr>
    <w:rPr>
      <w:rFonts w:ascii="Arial" w:eastAsiaTheme="minorEastAsia" w:hAnsi="Arial" w:cs="Times New Roman"/>
      <w:color w:val="4D4D4D"/>
      <w:kern w:val="0"/>
      <w:szCs w:val="20"/>
      <w14:ligatures w14:val="none"/>
    </w:rPr>
  </w:style>
  <w:style w:type="character" w:customStyle="1" w:styleId="ParagraphChar">
    <w:name w:val="Paragraph Char"/>
    <w:link w:val="Paragraph"/>
    <w:locked/>
    <w:rsid w:val="00054D12"/>
    <w:rPr>
      <w:rFonts w:ascii="Arial" w:eastAsiaTheme="minorEastAsia" w:hAnsi="Arial" w:cs="Times New Roman"/>
      <w:color w:val="4D4D4D"/>
      <w:kern w:val="0"/>
      <w:sz w:val="20"/>
      <w:szCs w:val="20"/>
      <w14:ligatures w14:val="none"/>
    </w:rPr>
  </w:style>
  <w:style w:type="character" w:customStyle="1" w:styleId="Heading2Char">
    <w:name w:val="Heading 2 Char"/>
    <w:basedOn w:val="DefaultParagraphFont"/>
    <w:link w:val="Heading2"/>
    <w:uiPriority w:val="9"/>
    <w:rsid w:val="00054D12"/>
    <w:rPr>
      <w:rFonts w:ascii="Arial" w:eastAsia="Times New Roman" w:hAnsi="Arial" w:cs="Arial"/>
      <w:kern w:val="0"/>
      <w:sz w:val="18"/>
      <w:szCs w:val="18"/>
      <w14:ligatures w14:val="none"/>
    </w:rPr>
  </w:style>
  <w:style w:type="character" w:customStyle="1" w:styleId="Heading3Char">
    <w:name w:val="Heading 3 Char"/>
    <w:basedOn w:val="DefaultParagraphFont"/>
    <w:link w:val="Heading3"/>
    <w:uiPriority w:val="9"/>
    <w:rsid w:val="00054D12"/>
    <w:rPr>
      <w:rFonts w:ascii="Arial" w:eastAsia="Times New Roman" w:hAnsi="Arial" w:cs="Arial"/>
      <w:kern w:val="0"/>
      <w:sz w:val="18"/>
      <w:szCs w:val="18"/>
      <w14:ligatures w14:val="none"/>
    </w:rPr>
  </w:style>
  <w:style w:type="character" w:customStyle="1" w:styleId="Heading4Char">
    <w:name w:val="Heading 4 Char"/>
    <w:basedOn w:val="DefaultParagraphFont"/>
    <w:link w:val="Heading4"/>
    <w:uiPriority w:val="9"/>
    <w:rsid w:val="00054D12"/>
    <w:rPr>
      <w:rFonts w:ascii="Arial" w:eastAsia="Times New Roman" w:hAnsi="Arial" w:cs="Arial"/>
      <w:kern w:val="0"/>
      <w:sz w:val="18"/>
      <w:szCs w:val="18"/>
      <w14:ligatures w14:val="none"/>
    </w:rPr>
  </w:style>
  <w:style w:type="paragraph" w:styleId="BodyText">
    <w:name w:val="Body Text"/>
    <w:basedOn w:val="Normal"/>
    <w:link w:val="BodyTextChar"/>
    <w:uiPriority w:val="1"/>
    <w:rsid w:val="00054D12"/>
    <w:pPr>
      <w:widowControl w:val="0"/>
      <w:autoSpaceDE w:val="0"/>
      <w:autoSpaceDN w:val="0"/>
      <w:adjustRightInd w:val="0"/>
      <w:spacing w:after="0" w:line="240" w:lineRule="auto"/>
      <w:ind w:left="679" w:hanging="567"/>
    </w:pPr>
    <w:rPr>
      <w:rFonts w:ascii="Calibri" w:eastAsiaTheme="minorEastAsia" w:hAnsi="Calibri" w:cs="Calibri"/>
      <w:color w:val="auto"/>
      <w:kern w:val="0"/>
      <w:sz w:val="24"/>
      <w:szCs w:val="24"/>
      <w:lang w:eastAsia="en-NZ"/>
      <w14:ligatures w14:val="none"/>
    </w:rPr>
  </w:style>
  <w:style w:type="character" w:customStyle="1" w:styleId="BodyTextChar">
    <w:name w:val="Body Text Char"/>
    <w:basedOn w:val="DefaultParagraphFont"/>
    <w:link w:val="BodyText"/>
    <w:uiPriority w:val="1"/>
    <w:rsid w:val="00054D12"/>
    <w:rPr>
      <w:rFonts w:ascii="Calibri" w:eastAsiaTheme="minorEastAsia" w:hAnsi="Calibri" w:cs="Calibri"/>
      <w:kern w:val="0"/>
      <w:sz w:val="24"/>
      <w:szCs w:val="24"/>
      <w:lang w:eastAsia="en-NZ"/>
      <w14:ligatures w14:val="none"/>
    </w:rPr>
  </w:style>
  <w:style w:type="table" w:styleId="TableGrid">
    <w:name w:val="Table Grid"/>
    <w:basedOn w:val="TableNormal"/>
    <w:uiPriority w:val="59"/>
    <w:rsid w:val="00054D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54D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4D12"/>
    <w:rPr>
      <w:rFonts w:ascii="Segoe UI" w:hAnsi="Segoe UI" w:cs="Segoe UI"/>
      <w:color w:val="000000" w:themeColor="text1"/>
      <w:sz w:val="18"/>
      <w:szCs w:val="18"/>
    </w:rPr>
  </w:style>
  <w:style w:type="paragraph" w:customStyle="1" w:styleId="ListIntroduction">
    <w:name w:val="List Introduction"/>
    <w:basedOn w:val="Normal"/>
    <w:link w:val="ListIntroductionChar"/>
    <w:qFormat/>
    <w:rsid w:val="00054D12"/>
    <w:pPr>
      <w:widowControl w:val="0"/>
      <w:numPr>
        <w:numId w:val="10"/>
      </w:numPr>
    </w:pPr>
    <w:rPr>
      <w:rFonts w:eastAsiaTheme="minorEastAsia" w:cs="Arial"/>
      <w:kern w:val="0"/>
      <w:szCs w:val="20"/>
      <w14:ligatures w14:val="none"/>
    </w:rPr>
  </w:style>
  <w:style w:type="character" w:customStyle="1" w:styleId="ListIntroductionChar">
    <w:name w:val="List Introduction Char"/>
    <w:basedOn w:val="DefaultParagraphFont"/>
    <w:link w:val="ListIntroduction"/>
    <w:rsid w:val="00054D12"/>
    <w:rPr>
      <w:rFonts w:ascii="Verdana" w:eastAsiaTheme="minorEastAsia" w:hAnsi="Verdana" w:cs="Arial"/>
      <w:color w:val="000000" w:themeColor="text1"/>
      <w:kern w:val="0"/>
      <w:sz w:val="20"/>
      <w:szCs w:val="20"/>
      <w14:ligatures w14:val="none"/>
    </w:rPr>
  </w:style>
  <w:style w:type="paragraph" w:styleId="List">
    <w:name w:val="List"/>
    <w:basedOn w:val="Normal"/>
    <w:uiPriority w:val="99"/>
    <w:unhideWhenUsed/>
    <w:rsid w:val="00054D12"/>
    <w:pPr>
      <w:ind w:left="283" w:hanging="283"/>
      <w:contextualSpacing/>
    </w:pPr>
  </w:style>
  <w:style w:type="paragraph" w:customStyle="1" w:styleId="ClauseHeading">
    <w:name w:val="Clause Heading"/>
    <w:link w:val="ClauseHeadingChar"/>
    <w:qFormat/>
    <w:rsid w:val="00054D12"/>
    <w:pPr>
      <w:keepNext/>
      <w:numPr>
        <w:numId w:val="43"/>
      </w:numPr>
      <w:spacing w:after="80" w:line="120" w:lineRule="atLeast"/>
      <w:jc w:val="both"/>
      <w:outlineLvl w:val="0"/>
    </w:pPr>
    <w:rPr>
      <w:rFonts w:ascii="Verdana" w:hAnsi="Verdana"/>
      <w:b/>
      <w:caps/>
      <w:color w:val="000000" w:themeColor="text1"/>
      <w:sz w:val="18"/>
    </w:rPr>
  </w:style>
  <w:style w:type="character" w:customStyle="1" w:styleId="ClauseHeadingChar">
    <w:name w:val="Clause Heading Char"/>
    <w:basedOn w:val="DefaultParagraphFont"/>
    <w:link w:val="ClauseHeading"/>
    <w:rsid w:val="00054D12"/>
    <w:rPr>
      <w:rFonts w:ascii="Verdana" w:hAnsi="Verdana"/>
      <w:b/>
      <w:caps/>
      <w:color w:val="000000" w:themeColor="text1"/>
      <w:sz w:val="18"/>
    </w:rPr>
  </w:style>
  <w:style w:type="paragraph" w:styleId="ListParagraph">
    <w:name w:val="List Paragraph"/>
    <w:aliases w:val="List Paragraph numbered,List Paragraph1,List Bullet indent,Rec para,List 1,Other List,Bullet List,FooterText,numbered,Paragraphe de liste1,Bulletr List Paragraph,列出段落,列出段落1,Listeafsnit1,Parágrafo da Lista1,List Paragraph2,Bullets"/>
    <w:basedOn w:val="Normal"/>
    <w:uiPriority w:val="1"/>
    <w:rsid w:val="002267FF"/>
    <w:pPr>
      <w:ind w:left="720"/>
      <w:contextualSpacing/>
    </w:pPr>
  </w:style>
  <w:style w:type="paragraph" w:styleId="List2">
    <w:name w:val="List 2"/>
    <w:basedOn w:val="Normal"/>
    <w:link w:val="List2Char"/>
    <w:uiPriority w:val="99"/>
    <w:unhideWhenUsed/>
    <w:qFormat/>
    <w:rsid w:val="00054D12"/>
    <w:pPr>
      <w:numPr>
        <w:ilvl w:val="1"/>
        <w:numId w:val="43"/>
      </w:numPr>
      <w:spacing w:after="120" w:line="80" w:lineRule="atLeast"/>
      <w:outlineLvl w:val="1"/>
    </w:pPr>
    <w:rPr>
      <w:sz w:val="18"/>
    </w:rPr>
  </w:style>
  <w:style w:type="character" w:customStyle="1" w:styleId="List2Char">
    <w:name w:val="List 2 Char"/>
    <w:basedOn w:val="DefaultParagraphFont"/>
    <w:link w:val="List2"/>
    <w:uiPriority w:val="99"/>
    <w:rsid w:val="00054D12"/>
    <w:rPr>
      <w:rFonts w:ascii="Verdana" w:hAnsi="Verdana"/>
      <w:color w:val="000000" w:themeColor="text1"/>
      <w:sz w:val="18"/>
    </w:rPr>
  </w:style>
  <w:style w:type="paragraph" w:customStyle="1" w:styleId="Clausenonumber">
    <w:name w:val="Clause no number"/>
    <w:basedOn w:val="Normal"/>
    <w:link w:val="ClausenonumberChar"/>
    <w:qFormat/>
    <w:rsid w:val="00054D12"/>
    <w:pPr>
      <w:spacing w:after="120" w:line="80" w:lineRule="atLeast"/>
      <w:ind w:left="454"/>
    </w:pPr>
    <w:rPr>
      <w:sz w:val="18"/>
    </w:rPr>
  </w:style>
  <w:style w:type="character" w:customStyle="1" w:styleId="ClausenonumberChar">
    <w:name w:val="Clause no number Char"/>
    <w:basedOn w:val="List2Char"/>
    <w:link w:val="Clausenonumber"/>
    <w:rsid w:val="00054D12"/>
    <w:rPr>
      <w:rFonts w:ascii="Verdana" w:hAnsi="Verdana"/>
      <w:color w:val="000000" w:themeColor="text1"/>
      <w:sz w:val="18"/>
    </w:rPr>
  </w:style>
  <w:style w:type="numbering" w:customStyle="1" w:styleId="Clauses">
    <w:name w:val="Clauses"/>
    <w:uiPriority w:val="99"/>
    <w:rsid w:val="00054D12"/>
    <w:pPr>
      <w:numPr>
        <w:numId w:val="3"/>
      </w:numPr>
    </w:pPr>
  </w:style>
  <w:style w:type="paragraph" w:customStyle="1" w:styleId="GeneralTermsheading">
    <w:name w:val="General Terms heading"/>
    <w:basedOn w:val="Normal"/>
    <w:link w:val="GeneralTermsheadingChar"/>
    <w:qFormat/>
    <w:rsid w:val="00054D12"/>
    <w:pPr>
      <w:kinsoku w:val="0"/>
      <w:overflowPunct w:val="0"/>
      <w:spacing w:after="80" w:line="120" w:lineRule="atLeast"/>
      <w:ind w:left="454" w:hanging="454"/>
    </w:pPr>
    <w:rPr>
      <w:rFonts w:eastAsiaTheme="majorEastAsia" w:cs="Arial"/>
      <w:b/>
      <w:caps/>
      <w:spacing w:val="-1"/>
      <w:kern w:val="28"/>
      <w:sz w:val="18"/>
      <w:szCs w:val="18"/>
    </w:rPr>
  </w:style>
  <w:style w:type="character" w:customStyle="1" w:styleId="GeneralTermsheadingChar">
    <w:name w:val="General Terms heading Char"/>
    <w:basedOn w:val="Heading1Char"/>
    <w:link w:val="GeneralTermsheading"/>
    <w:rsid w:val="00054D12"/>
    <w:rPr>
      <w:rFonts w:ascii="Verdana" w:eastAsiaTheme="majorEastAsia" w:hAnsi="Verdana" w:cs="Arial"/>
      <w:b/>
      <w:caps/>
      <w:color w:val="000000" w:themeColor="text1"/>
      <w:spacing w:val="-1"/>
      <w:kern w:val="28"/>
      <w:sz w:val="18"/>
      <w:szCs w:val="18"/>
    </w:rPr>
  </w:style>
  <w:style w:type="paragraph" w:styleId="List3">
    <w:name w:val="List 3"/>
    <w:basedOn w:val="List2"/>
    <w:uiPriority w:val="99"/>
    <w:unhideWhenUsed/>
    <w:qFormat/>
    <w:rsid w:val="00054D12"/>
    <w:pPr>
      <w:numPr>
        <w:ilvl w:val="2"/>
      </w:numPr>
    </w:pPr>
  </w:style>
  <w:style w:type="paragraph" w:styleId="List4">
    <w:name w:val="List 4"/>
    <w:basedOn w:val="List3"/>
    <w:uiPriority w:val="99"/>
    <w:unhideWhenUsed/>
    <w:qFormat/>
    <w:rsid w:val="00054D12"/>
    <w:pPr>
      <w:numPr>
        <w:ilvl w:val="3"/>
      </w:numPr>
    </w:pPr>
  </w:style>
  <w:style w:type="paragraph" w:customStyle="1" w:styleId="Parties">
    <w:name w:val="Parties"/>
    <w:basedOn w:val="Normal"/>
    <w:link w:val="PartiesChar"/>
    <w:qFormat/>
    <w:rsid w:val="00054D12"/>
    <w:pPr>
      <w:numPr>
        <w:numId w:val="1"/>
      </w:numPr>
      <w:ind w:left="567" w:hanging="567"/>
    </w:pPr>
    <w:rPr>
      <w:rFonts w:eastAsiaTheme="minorEastAsia" w:cs="Arial"/>
      <w:kern w:val="0"/>
      <w:szCs w:val="20"/>
      <w14:ligatures w14:val="none"/>
    </w:rPr>
  </w:style>
  <w:style w:type="character" w:customStyle="1" w:styleId="PartiesChar">
    <w:name w:val="Parties Char"/>
    <w:basedOn w:val="ListIntroductionChar"/>
    <w:link w:val="Parties"/>
    <w:rsid w:val="00054D12"/>
    <w:rPr>
      <w:rFonts w:ascii="Verdana" w:eastAsiaTheme="minorEastAsia" w:hAnsi="Verdana" w:cs="Arial"/>
      <w:color w:val="000000" w:themeColor="text1"/>
      <w:kern w:val="0"/>
      <w:sz w:val="20"/>
      <w:szCs w:val="20"/>
      <w14:ligatures w14:val="none"/>
    </w:rPr>
  </w:style>
  <w:style w:type="character" w:customStyle="1" w:styleId="Heading5Char">
    <w:name w:val="Heading 5 Char"/>
    <w:basedOn w:val="DefaultParagraphFont"/>
    <w:link w:val="Heading5"/>
    <w:uiPriority w:val="9"/>
    <w:rsid w:val="00054D12"/>
    <w:rPr>
      <w:rFonts w:asciiTheme="majorHAnsi" w:eastAsiaTheme="majorEastAsia" w:hAnsiTheme="majorHAnsi" w:cstheme="majorBidi"/>
      <w:color w:val="2F5496" w:themeColor="accent1" w:themeShade="BF"/>
      <w:sz w:val="20"/>
    </w:rPr>
  </w:style>
  <w:style w:type="numbering" w:customStyle="1" w:styleId="ParagraphList">
    <w:name w:val="Paragraph List"/>
    <w:uiPriority w:val="99"/>
    <w:rsid w:val="002267FF"/>
  </w:style>
  <w:style w:type="paragraph" w:customStyle="1" w:styleId="Style1">
    <w:name w:val="Style1"/>
    <w:basedOn w:val="Normal"/>
    <w:next w:val="ListIntroduction"/>
    <w:link w:val="Style1Char"/>
    <w:rsid w:val="00054D12"/>
    <w:pPr>
      <w:widowControl w:val="0"/>
      <w:numPr>
        <w:numId w:val="7"/>
      </w:numPr>
      <w:ind w:left="714" w:hanging="357"/>
    </w:pPr>
    <w:rPr>
      <w:rFonts w:eastAsiaTheme="minorEastAsia" w:cs="Arial"/>
      <w:kern w:val="0"/>
      <w:szCs w:val="20"/>
      <w14:ligatures w14:val="none"/>
    </w:rPr>
  </w:style>
  <w:style w:type="character" w:customStyle="1" w:styleId="Style1Char">
    <w:name w:val="Style1 Char"/>
    <w:basedOn w:val="ListIntroductionChar"/>
    <w:link w:val="Style1"/>
    <w:rsid w:val="00054D12"/>
    <w:rPr>
      <w:rFonts w:ascii="Verdana" w:eastAsiaTheme="minorEastAsia" w:hAnsi="Verdana" w:cs="Arial"/>
      <w:color w:val="000000" w:themeColor="text1"/>
      <w:kern w:val="0"/>
      <w:sz w:val="20"/>
      <w:szCs w:val="20"/>
      <w14:ligatures w14:val="none"/>
    </w:rPr>
  </w:style>
  <w:style w:type="paragraph" w:customStyle="1" w:styleId="TableParagraph">
    <w:name w:val="Table Paragraph"/>
    <w:basedOn w:val="Normal"/>
    <w:uiPriority w:val="1"/>
    <w:rsid w:val="00054D12"/>
    <w:pPr>
      <w:widowControl w:val="0"/>
      <w:autoSpaceDE w:val="0"/>
      <w:autoSpaceDN w:val="0"/>
      <w:adjustRightInd w:val="0"/>
      <w:spacing w:after="0" w:line="240" w:lineRule="auto"/>
      <w:jc w:val="left"/>
    </w:pPr>
    <w:rPr>
      <w:rFonts w:ascii="Times New Roman" w:eastAsiaTheme="minorEastAsia" w:hAnsi="Times New Roman" w:cs="Times New Roman"/>
      <w:color w:val="auto"/>
      <w:kern w:val="0"/>
      <w:sz w:val="24"/>
      <w:szCs w:val="24"/>
      <w:lang w:eastAsia="en-NZ"/>
      <w14:ligatures w14:val="none"/>
    </w:rPr>
  </w:style>
  <w:style w:type="paragraph" w:styleId="Header">
    <w:name w:val="header"/>
    <w:basedOn w:val="Normal"/>
    <w:link w:val="HeaderChar"/>
    <w:uiPriority w:val="99"/>
    <w:unhideWhenUsed/>
    <w:rsid w:val="00054D12"/>
    <w:pPr>
      <w:widowControl w:val="0"/>
      <w:tabs>
        <w:tab w:val="center" w:pos="4513"/>
        <w:tab w:val="right" w:pos="9026"/>
      </w:tabs>
      <w:autoSpaceDE w:val="0"/>
      <w:autoSpaceDN w:val="0"/>
      <w:adjustRightInd w:val="0"/>
      <w:spacing w:after="0" w:line="240" w:lineRule="auto"/>
      <w:jc w:val="left"/>
    </w:pPr>
    <w:rPr>
      <w:rFonts w:ascii="Times New Roman" w:eastAsiaTheme="minorEastAsia" w:hAnsi="Times New Roman" w:cs="Times New Roman"/>
      <w:color w:val="auto"/>
      <w:kern w:val="0"/>
      <w:sz w:val="24"/>
      <w:szCs w:val="24"/>
      <w:lang w:eastAsia="en-NZ"/>
      <w14:ligatures w14:val="none"/>
    </w:rPr>
  </w:style>
  <w:style w:type="character" w:customStyle="1" w:styleId="HeaderChar">
    <w:name w:val="Header Char"/>
    <w:basedOn w:val="DefaultParagraphFont"/>
    <w:link w:val="Header"/>
    <w:uiPriority w:val="99"/>
    <w:rsid w:val="00054D12"/>
    <w:rPr>
      <w:rFonts w:ascii="Times New Roman" w:eastAsiaTheme="minorEastAsia" w:hAnsi="Times New Roman" w:cs="Times New Roman"/>
      <w:kern w:val="0"/>
      <w:sz w:val="24"/>
      <w:szCs w:val="24"/>
      <w:lang w:eastAsia="en-NZ"/>
      <w14:ligatures w14:val="none"/>
    </w:rPr>
  </w:style>
  <w:style w:type="paragraph" w:styleId="Footer">
    <w:name w:val="footer"/>
    <w:basedOn w:val="Normal"/>
    <w:link w:val="FooterChar"/>
    <w:uiPriority w:val="99"/>
    <w:unhideWhenUsed/>
    <w:rsid w:val="00054D12"/>
    <w:pPr>
      <w:widowControl w:val="0"/>
      <w:tabs>
        <w:tab w:val="center" w:pos="4513"/>
        <w:tab w:val="right" w:pos="9026"/>
      </w:tabs>
      <w:autoSpaceDE w:val="0"/>
      <w:autoSpaceDN w:val="0"/>
      <w:adjustRightInd w:val="0"/>
      <w:spacing w:after="0" w:line="240" w:lineRule="auto"/>
      <w:jc w:val="left"/>
    </w:pPr>
    <w:rPr>
      <w:rFonts w:ascii="Times New Roman" w:eastAsiaTheme="minorEastAsia" w:hAnsi="Times New Roman" w:cs="Times New Roman"/>
      <w:color w:val="auto"/>
      <w:kern w:val="0"/>
      <w:sz w:val="24"/>
      <w:szCs w:val="24"/>
      <w:lang w:eastAsia="en-NZ"/>
      <w14:ligatures w14:val="none"/>
    </w:rPr>
  </w:style>
  <w:style w:type="character" w:customStyle="1" w:styleId="FooterChar">
    <w:name w:val="Footer Char"/>
    <w:basedOn w:val="DefaultParagraphFont"/>
    <w:link w:val="Footer"/>
    <w:uiPriority w:val="99"/>
    <w:rsid w:val="00054D12"/>
    <w:rPr>
      <w:rFonts w:ascii="Times New Roman" w:eastAsiaTheme="minorEastAsia" w:hAnsi="Times New Roman" w:cs="Times New Roman"/>
      <w:kern w:val="0"/>
      <w:sz w:val="24"/>
      <w:szCs w:val="24"/>
      <w:lang w:eastAsia="en-NZ"/>
      <w14:ligatures w14:val="none"/>
    </w:rPr>
  </w:style>
  <w:style w:type="paragraph" w:styleId="CommentText">
    <w:name w:val="annotation text"/>
    <w:basedOn w:val="Normal"/>
    <w:link w:val="CommentTextChar"/>
    <w:uiPriority w:val="99"/>
    <w:unhideWhenUsed/>
    <w:rsid w:val="00054D12"/>
    <w:pPr>
      <w:spacing w:after="0" w:line="240" w:lineRule="auto"/>
      <w:jc w:val="left"/>
    </w:pPr>
    <w:rPr>
      <w:rFonts w:ascii="Arial" w:eastAsiaTheme="minorEastAsia" w:hAnsi="Arial" w:cs="Times New Roman"/>
      <w:color w:val="4D4D4D"/>
      <w:kern w:val="0"/>
      <w:szCs w:val="20"/>
      <w14:ligatures w14:val="none"/>
    </w:rPr>
  </w:style>
  <w:style w:type="character" w:customStyle="1" w:styleId="CommentTextChar">
    <w:name w:val="Comment Text Char"/>
    <w:basedOn w:val="DefaultParagraphFont"/>
    <w:link w:val="CommentText"/>
    <w:uiPriority w:val="99"/>
    <w:rsid w:val="00054D12"/>
    <w:rPr>
      <w:rFonts w:ascii="Arial" w:eastAsiaTheme="minorEastAsia" w:hAnsi="Arial" w:cs="Times New Roman"/>
      <w:color w:val="4D4D4D"/>
      <w:kern w:val="0"/>
      <w:sz w:val="20"/>
      <w:szCs w:val="20"/>
      <w14:ligatures w14:val="none"/>
    </w:rPr>
  </w:style>
  <w:style w:type="character" w:styleId="Hyperlink">
    <w:name w:val="Hyperlink"/>
    <w:basedOn w:val="DefaultParagraphFont"/>
    <w:uiPriority w:val="99"/>
    <w:unhideWhenUsed/>
    <w:rsid w:val="00054D12"/>
    <w:rPr>
      <w:color w:val="0563C1" w:themeColor="hyperlink"/>
      <w:u w:val="single"/>
    </w:rPr>
  </w:style>
  <w:style w:type="paragraph" w:customStyle="1" w:styleId="NormalBold">
    <w:name w:val="Normal Bold"/>
    <w:basedOn w:val="Normal"/>
    <w:link w:val="NormalBoldChar"/>
    <w:qFormat/>
    <w:rsid w:val="00054D12"/>
    <w:rPr>
      <w:b/>
    </w:rPr>
  </w:style>
  <w:style w:type="paragraph" w:styleId="Revision">
    <w:name w:val="Revision"/>
    <w:hidden/>
    <w:uiPriority w:val="99"/>
    <w:semiHidden/>
    <w:rsid w:val="00054D12"/>
    <w:pPr>
      <w:spacing w:after="0" w:line="240" w:lineRule="auto"/>
    </w:pPr>
    <w:rPr>
      <w:rFonts w:ascii="Verdana" w:hAnsi="Verdana"/>
      <w:color w:val="000000" w:themeColor="text1"/>
      <w:sz w:val="20"/>
    </w:rPr>
  </w:style>
  <w:style w:type="character" w:customStyle="1" w:styleId="NormalBoldChar">
    <w:name w:val="Normal Bold Char"/>
    <w:basedOn w:val="DefaultParagraphFont"/>
    <w:link w:val="NormalBold"/>
    <w:rsid w:val="00054D12"/>
    <w:rPr>
      <w:rFonts w:ascii="Verdana" w:hAnsi="Verdana"/>
      <w:b/>
      <w:color w:val="000000" w:themeColor="text1"/>
      <w:sz w:val="20"/>
    </w:rPr>
  </w:style>
  <w:style w:type="character" w:styleId="CommentReference">
    <w:name w:val="annotation reference"/>
    <w:basedOn w:val="DefaultParagraphFont"/>
    <w:uiPriority w:val="99"/>
    <w:unhideWhenUsed/>
    <w:rsid w:val="00054D12"/>
    <w:rPr>
      <w:rFonts w:cs="Times New Roman"/>
      <w:sz w:val="16"/>
    </w:rPr>
  </w:style>
  <w:style w:type="paragraph" w:styleId="NoSpacing">
    <w:name w:val="No Spacing"/>
    <w:uiPriority w:val="1"/>
    <w:qFormat/>
    <w:rsid w:val="00054D12"/>
    <w:pPr>
      <w:spacing w:after="0" w:line="240" w:lineRule="auto"/>
    </w:pPr>
    <w:rPr>
      <w:rFonts w:ascii="Verdana" w:hAnsi="Verdana"/>
      <w:color w:val="000000" w:themeColor="text1"/>
      <w:sz w:val="20"/>
    </w:rPr>
  </w:style>
  <w:style w:type="paragraph" w:styleId="CommentSubject">
    <w:name w:val="annotation subject"/>
    <w:basedOn w:val="CommentText"/>
    <w:next w:val="CommentText"/>
    <w:link w:val="CommentSubjectChar"/>
    <w:uiPriority w:val="99"/>
    <w:semiHidden/>
    <w:unhideWhenUsed/>
    <w:rsid w:val="00054D12"/>
    <w:pPr>
      <w:spacing w:after="200"/>
      <w:jc w:val="both"/>
    </w:pPr>
    <w:rPr>
      <w:rFonts w:ascii="Verdana" w:hAnsi="Verdana"/>
      <w:b/>
      <w:bCs/>
      <w:color w:val="000000" w:themeColor="text1"/>
    </w:rPr>
  </w:style>
  <w:style w:type="character" w:customStyle="1" w:styleId="CommentSubjectChar">
    <w:name w:val="Comment Subject Char"/>
    <w:basedOn w:val="CommentTextChar"/>
    <w:link w:val="CommentSubject"/>
    <w:uiPriority w:val="99"/>
    <w:semiHidden/>
    <w:rsid w:val="00054D12"/>
    <w:rPr>
      <w:rFonts w:ascii="Verdana" w:eastAsiaTheme="minorEastAsia" w:hAnsi="Verdana" w:cs="Times New Roman"/>
      <w:b/>
      <w:bCs/>
      <w:color w:val="000000" w:themeColor="text1"/>
      <w:kern w:val="0"/>
      <w:sz w:val="20"/>
      <w:szCs w:val="20"/>
      <w14:ligatures w14:val="none"/>
    </w:rPr>
  </w:style>
  <w:style w:type="paragraph" w:customStyle="1" w:styleId="TableText">
    <w:name w:val="Table Text"/>
    <w:basedOn w:val="Normal"/>
    <w:link w:val="TableTextChar"/>
    <w:qFormat/>
    <w:rsid w:val="00054D12"/>
    <w:pPr>
      <w:spacing w:before="160"/>
    </w:pPr>
    <w:rPr>
      <w:bCs/>
    </w:rPr>
  </w:style>
  <w:style w:type="paragraph" w:customStyle="1" w:styleId="Tabletextbold">
    <w:name w:val="Table text bold"/>
    <w:basedOn w:val="TableText"/>
    <w:link w:val="TabletextboldChar"/>
    <w:qFormat/>
    <w:rsid w:val="00054D12"/>
    <w:rPr>
      <w:b/>
      <w:bCs w:val="0"/>
    </w:rPr>
  </w:style>
  <w:style w:type="character" w:customStyle="1" w:styleId="TableTextChar">
    <w:name w:val="Table Text Char"/>
    <w:basedOn w:val="DefaultParagraphFont"/>
    <w:link w:val="TableText"/>
    <w:rsid w:val="00054D12"/>
    <w:rPr>
      <w:rFonts w:ascii="Verdana" w:hAnsi="Verdana"/>
      <w:bCs/>
      <w:color w:val="000000" w:themeColor="text1"/>
      <w:sz w:val="20"/>
    </w:rPr>
  </w:style>
  <w:style w:type="character" w:customStyle="1" w:styleId="TabletextboldChar">
    <w:name w:val="Table text bold Char"/>
    <w:basedOn w:val="TableTextChar"/>
    <w:link w:val="Tabletextbold"/>
    <w:rsid w:val="00054D12"/>
    <w:rPr>
      <w:rFonts w:ascii="Verdana" w:hAnsi="Verdana"/>
      <w:b/>
      <w:bCs w:val="0"/>
      <w:color w:val="000000" w:themeColor="text1"/>
      <w:sz w:val="20"/>
    </w:rPr>
  </w:style>
  <w:style w:type="numbering" w:customStyle="1" w:styleId="Introlist">
    <w:name w:val="Intro list"/>
    <w:uiPriority w:val="99"/>
    <w:rsid w:val="00054D12"/>
    <w:pPr>
      <w:numPr>
        <w:numId w:val="8"/>
      </w:numPr>
    </w:pPr>
  </w:style>
  <w:style w:type="character" w:styleId="UnresolvedMention">
    <w:name w:val="Unresolved Mention"/>
    <w:basedOn w:val="DefaultParagraphFont"/>
    <w:uiPriority w:val="99"/>
    <w:semiHidden/>
    <w:unhideWhenUsed/>
    <w:rsid w:val="00B629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mailto:contracts@auckland.ac.nz"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lg977\AppData\Roaming\Microsoft\Templates\Contract%20Template\Template%20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8E31B9CA3609479E6A0DFC990D9FBB" ma:contentTypeVersion="22" ma:contentTypeDescription="Create a new document." ma:contentTypeScope="" ma:versionID="dae5bd4b6974c6a214308c8a0acb7574">
  <xsd:schema xmlns:xsd="http://www.w3.org/2001/XMLSchema" xmlns:xs="http://www.w3.org/2001/XMLSchema" xmlns:p="http://schemas.microsoft.com/office/2006/metadata/properties" xmlns:ns2="9fbfc688-d600-411b-bc3a-d1485d95ae30" xmlns:ns3="46045d71-c37b-49f9-824c-3c0250386da4" targetNamespace="http://schemas.microsoft.com/office/2006/metadata/properties" ma:root="true" ma:fieldsID="595994ec0377d17fe97fa343372ff024" ns2:_="" ns3:_="">
    <xsd:import namespace="9fbfc688-d600-411b-bc3a-d1485d95ae30"/>
    <xsd:import namespace="46045d71-c37b-49f9-824c-3c0250386da4"/>
    <xsd:element name="properties">
      <xsd:complexType>
        <xsd:sequence>
          <xsd:element name="documentManagement">
            <xsd:complexType>
              <xsd:all>
                <xsd:element ref="ns2:Topic" minOccurs="0"/>
                <xsd:element ref="ns2:DocumentType" minOccurs="0"/>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bfc688-d600-411b-bc3a-d1485d95ae30" elementFormDefault="qualified">
    <xsd:import namespace="http://schemas.microsoft.com/office/2006/documentManagement/types"/>
    <xsd:import namespace="http://schemas.microsoft.com/office/infopath/2007/PartnerControls"/>
    <xsd:element name="Topic" ma:index="8" nillable="true" ma:displayName="Topic" ma:format="Dropdown" ma:internalName="Topic">
      <xsd:simpleType>
        <xsd:restriction base="dms:Choice">
          <xsd:enumeration value="Subcontracts"/>
          <xsd:enumeration value="Public Good"/>
          <xsd:enumeration value="Commercial"/>
          <xsd:enumeration value="Variations"/>
          <xsd:enumeration value="IP / Legal"/>
          <xsd:enumeration value="RCRM"/>
          <xsd:enumeration value="MFiles"/>
          <xsd:enumeration value="Funder Profiles"/>
        </xsd:restriction>
      </xsd:simpleType>
    </xsd:element>
    <xsd:element name="DocumentType" ma:index="9" nillable="true" ma:displayName="Document Type" ma:format="Dropdown" ma:internalName="DocumentType">
      <xsd:simpleType>
        <xsd:restriction base="dms:Choice">
          <xsd:enumeration value="Guide"/>
          <xsd:enumeration value="Process"/>
          <xsd:enumeration value="Template"/>
          <xsd:enumeration value="Present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5e9cd7a-283a-407b-9b45-84d2c2056e08"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_Flow_SignoffStatus" ma:index="25" nillable="true" ma:displayName="Sign-off status" ma:format="Dropdown" ma:internalName="Sign_x002d_off_x0020_status">
      <xsd:simpleType>
        <xsd:restriction base="dms:Choice">
          <xsd:enumeration value="Y"/>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045d71-c37b-49f9-824c-3c0250386da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42d8981-b2fa-48d7-89e7-e209c4eae885}" ma:internalName="TaxCatchAll" ma:showField="CatchAllData" ma:web="46045d71-c37b-49f9-824c-3c0250386d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c5e9cd7a-283a-407b-9b45-84d2c2056e08" ContentTypeId="0x01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46045d71-c37b-49f9-824c-3c0250386da4" xsi:nil="true"/>
    <lcf76f155ced4ddcb4097134ff3c332f xmlns="9fbfc688-d600-411b-bc3a-d1485d95ae30">
      <Terms xmlns="http://schemas.microsoft.com/office/infopath/2007/PartnerControls"/>
    </lcf76f155ced4ddcb4097134ff3c332f>
    <DocumentType xmlns="9fbfc688-d600-411b-bc3a-d1485d95ae30" xsi:nil="true"/>
    <_Flow_SignoffStatus xmlns="9fbfc688-d600-411b-bc3a-d1485d95ae30" xsi:nil="true"/>
    <Topic xmlns="9fbfc688-d600-411b-bc3a-d1485d95ae30" xsi:nil="true"/>
    <MediaLengthInSeconds xmlns="9fbfc688-d600-411b-bc3a-d1485d95ae30" xsi:nil="true"/>
    <SharedWithUsers xmlns="46045d71-c37b-49f9-824c-3c0250386da4">
      <UserInfo>
        <DisplayName/>
        <AccountId xsi:nil="true"/>
        <AccountType/>
      </UserInfo>
    </SharedWithUsers>
  </documentManagement>
</p:properties>
</file>

<file path=customXml/itemProps1.xml><?xml version="1.0" encoding="utf-8"?>
<ds:datastoreItem xmlns:ds="http://schemas.openxmlformats.org/officeDocument/2006/customXml" ds:itemID="{7038C381-FEBE-4D02-9032-070CDAA350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bfc688-d600-411b-bc3a-d1485d95ae30"/>
    <ds:schemaRef ds:uri="46045d71-c37b-49f9-824c-3c0250386d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0554F1-ED46-4C6E-B340-80E72549A874}">
  <ds:schemaRefs>
    <ds:schemaRef ds:uri="Microsoft.SharePoint.Taxonomy.ContentTypeSync"/>
  </ds:schemaRefs>
</ds:datastoreItem>
</file>

<file path=customXml/itemProps3.xml><?xml version="1.0" encoding="utf-8"?>
<ds:datastoreItem xmlns:ds="http://schemas.openxmlformats.org/officeDocument/2006/customXml" ds:itemID="{B0E35ED7-5C74-4DF6-A4AC-8799D4547B31}">
  <ds:schemaRefs>
    <ds:schemaRef ds:uri="http://schemas.microsoft.com/sharepoint/v3/contenttype/forms"/>
  </ds:schemaRefs>
</ds:datastoreItem>
</file>

<file path=customXml/itemProps4.xml><?xml version="1.0" encoding="utf-8"?>
<ds:datastoreItem xmlns:ds="http://schemas.openxmlformats.org/officeDocument/2006/customXml" ds:itemID="{D04399C1-A4FE-4DE5-86A2-CC0E0D45BA24}">
  <ds:schemaRefs>
    <ds:schemaRef ds:uri="http://schemas.openxmlformats.org/officeDocument/2006/bibliography"/>
  </ds:schemaRefs>
</ds:datastoreItem>
</file>

<file path=customXml/itemProps5.xml><?xml version="1.0" encoding="utf-8"?>
<ds:datastoreItem xmlns:ds="http://schemas.openxmlformats.org/officeDocument/2006/customXml" ds:itemID="{B0356AA8-FD2B-4996-B54B-2EE3C652CBC7}">
  <ds:schemaRefs>
    <ds:schemaRef ds:uri="http://schemas.microsoft.com/office/2006/metadata/properties"/>
    <ds:schemaRef ds:uri="http://schemas.microsoft.com/office/infopath/2007/PartnerControls"/>
    <ds:schemaRef ds:uri="46045d71-c37b-49f9-824c-3c0250386da4"/>
    <ds:schemaRef ds:uri="9fbfc688-d600-411b-bc3a-d1485d95ae30"/>
  </ds:schemaRefs>
</ds:datastoreItem>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Template v2.dotx</Template>
  <TotalTime>77</TotalTime>
  <Pages>4</Pages>
  <Words>1542</Words>
  <Characters>8330</Characters>
  <Application>Microsoft Office Word</Application>
  <DocSecurity>0</DocSecurity>
  <Lines>277</Lines>
  <Paragraphs>101</Paragraphs>
  <ScaleCrop>false</ScaleCrop>
  <Company/>
  <LinksUpToDate>false</LinksUpToDate>
  <CharactersWithSpaces>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Basma Al-Ghanim</dc:creator>
  <cp:keywords/>
  <dc:description/>
  <cp:lastModifiedBy>Doris Lien</cp:lastModifiedBy>
  <cp:revision>47</cp:revision>
  <cp:lastPrinted>2026-02-10T23:43:00Z</cp:lastPrinted>
  <dcterms:created xsi:type="dcterms:W3CDTF">2025-05-16T12:15:00Z</dcterms:created>
  <dcterms:modified xsi:type="dcterms:W3CDTF">2026-04-15T02:55:00Z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0x010100478E31B9CA3609479E6A0DFC990D9FBB</vt:lpwstr>
  </property>
  <property fmtid="{D5CDD505-2E9C-101B-9397-08002B2CF9AE}" pid="3" name="_dlc_DocIdItemGuid">
    <vt:lpwstr>f84c094d-b3ad-4020-bce0-36015b40bc48</vt:lpwstr>
  </property>
  <property fmtid="{D5CDD505-2E9C-101B-9397-08002B2CF9AE}" pid="4" name="MediaServiceImageTags">
    <vt:lpwstr/>
  </property>
  <property fmtid="{D5CDD505-2E9C-101B-9397-08002B2CF9AE}" pid="5" name="Order">
    <vt:r8>491000</vt:r8>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GrammarlyDocumentId">
    <vt:lpwstr>d09e56d8-6de0-4f15-a4a0-69c0ddb9b336</vt:lpwstr>
  </property>
</Properties>
</file>