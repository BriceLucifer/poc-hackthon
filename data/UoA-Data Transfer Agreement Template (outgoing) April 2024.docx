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60ADD" w14:textId="7B102F06" w:rsidR="00671CED" w:rsidRPr="000A72AC" w:rsidRDefault="00671CED" w:rsidP="00FB2B27">
      <w:pPr>
        <w:pStyle w:val="Title"/>
      </w:pPr>
      <w:r w:rsidRPr="000A72AC">
        <w:t xml:space="preserve">DATA </w:t>
      </w:r>
      <w:r w:rsidR="00EE4803">
        <w:t>Transfer</w:t>
      </w:r>
      <w:r w:rsidR="00EE4803" w:rsidRPr="000A72AC">
        <w:t xml:space="preserve"> </w:t>
      </w:r>
      <w:r w:rsidRPr="000A72AC">
        <w:t>AGREEMENT</w:t>
      </w:r>
    </w:p>
    <w:p w14:paraId="3240F4E6" w14:textId="77777777" w:rsidR="007C1084" w:rsidRPr="008A3BAB" w:rsidRDefault="007C1084" w:rsidP="008A3BAB">
      <w:pPr>
        <w:pStyle w:val="Heading1"/>
      </w:pPr>
      <w:bookmarkStart w:id="0" w:name="Parties"/>
      <w:bookmarkEnd w:id="0"/>
      <w:r w:rsidRPr="008A3BAB">
        <w:t>PARTIES</w:t>
      </w:r>
    </w:p>
    <w:p w14:paraId="73C9D424" w14:textId="77777777" w:rsidR="007C1084" w:rsidRPr="00751687" w:rsidRDefault="007C1084" w:rsidP="006C4FEF">
      <w:pPr>
        <w:pStyle w:val="Parties"/>
      </w:pPr>
      <w:r w:rsidRPr="009462C7">
        <w:t xml:space="preserve">The </w:t>
      </w:r>
      <w:r w:rsidRPr="009462C7">
        <w:rPr>
          <w:b/>
          <w:bCs/>
        </w:rPr>
        <w:t>UNIVERSITY OF AUCKLAND</w:t>
      </w:r>
      <w:r w:rsidRPr="009462C7">
        <w:t xml:space="preserve">, a university constituted under the University of Auckland </w:t>
      </w:r>
      <w:r w:rsidRPr="00AD11DA">
        <w:t>Act</w:t>
      </w:r>
      <w:r w:rsidRPr="009462C7">
        <w:t xml:space="preserve"> 1961 and a tertiary education provider under the Education </w:t>
      </w:r>
      <w:r w:rsidRPr="006C4FEF">
        <w:t>and</w:t>
      </w:r>
      <w:r w:rsidRPr="009462C7">
        <w:t xml:space="preserve"> Training Act 2020, of 22 Princes Street, Auckland, New Zealand (</w:t>
      </w:r>
      <w:r w:rsidRPr="009462C7">
        <w:rPr>
          <w:b/>
          <w:bCs/>
        </w:rPr>
        <w:t>University</w:t>
      </w:r>
      <w:r w:rsidRPr="009462C7">
        <w:t>)</w:t>
      </w:r>
    </w:p>
    <w:p w14:paraId="20DC5833" w14:textId="51AB839F" w:rsidR="007C1084" w:rsidRPr="00A9234C" w:rsidRDefault="007C1084" w:rsidP="003E5707">
      <w:pPr>
        <w:pStyle w:val="Parties"/>
      </w:pPr>
      <w:r w:rsidRPr="00A9234C">
        <w:t>[</w:t>
      </w:r>
      <w:r w:rsidRPr="00E07C7D">
        <w:rPr>
          <w:b/>
          <w:bCs/>
          <w:highlight w:val="yellow"/>
        </w:rPr>
        <w:t>INSERT FULL LEGAL NAME</w:t>
      </w:r>
      <w:r w:rsidR="00A9234C" w:rsidRPr="00A9234C">
        <w:t>]</w:t>
      </w:r>
      <w:r w:rsidRPr="00A9234C">
        <w:t xml:space="preserve"> </w:t>
      </w:r>
      <w:r w:rsidR="00A9234C">
        <w:t xml:space="preserve">a </w:t>
      </w:r>
      <w:r w:rsidR="00E80577">
        <w:t>[</w:t>
      </w:r>
      <w:r w:rsidR="00E80577" w:rsidRPr="00E07C7D">
        <w:rPr>
          <w:highlight w:val="yellow"/>
        </w:rPr>
        <w:t>insert jurisdiction and entity type e.g. New Zealand company], [insert e.g. NZBN number]</w:t>
      </w:r>
      <w:r w:rsidR="00E80577">
        <w:t>, o</w:t>
      </w:r>
      <w:r w:rsidR="00F9720D">
        <w:t>f</w:t>
      </w:r>
      <w:r w:rsidR="00E80577">
        <w:t xml:space="preserve"> </w:t>
      </w:r>
      <w:r w:rsidR="00F9720D">
        <w:t>[</w:t>
      </w:r>
      <w:r w:rsidR="00E80577" w:rsidRPr="00E07C7D">
        <w:rPr>
          <w:highlight w:val="yellow"/>
        </w:rPr>
        <w:t>registered address</w:t>
      </w:r>
      <w:r w:rsidR="00F9720D">
        <w:t xml:space="preserve">]] </w:t>
      </w:r>
      <w:r w:rsidRPr="00A9234C">
        <w:t>(</w:t>
      </w:r>
      <w:r w:rsidR="000D08F7">
        <w:rPr>
          <w:b/>
          <w:bCs/>
        </w:rPr>
        <w:t>Recipient</w:t>
      </w:r>
      <w:r w:rsidRPr="00A9234C">
        <w:t>)</w:t>
      </w:r>
    </w:p>
    <w:p w14:paraId="07F16DC0" w14:textId="3B53DB1D" w:rsidR="00671CED" w:rsidRPr="000A72AC" w:rsidRDefault="00671CED" w:rsidP="00AD4486">
      <w:pPr>
        <w:pStyle w:val="Heading1"/>
      </w:pPr>
      <w:r w:rsidRPr="001F4036">
        <w:t>INTRODUCTION</w:t>
      </w:r>
    </w:p>
    <w:p w14:paraId="562C6763" w14:textId="77777777" w:rsidR="00C02608" w:rsidRDefault="00671CED" w:rsidP="007C1084">
      <w:pPr>
        <w:pStyle w:val="ListIntroduction"/>
      </w:pPr>
      <w:r w:rsidRPr="000A72AC">
        <w:t xml:space="preserve">The University </w:t>
      </w:r>
      <w:r w:rsidR="00654B97">
        <w:t>is a research institution</w:t>
      </w:r>
      <w:r w:rsidR="00C02608">
        <w:t>.</w:t>
      </w:r>
    </w:p>
    <w:p w14:paraId="540C1539" w14:textId="64F30036" w:rsidR="00671CED" w:rsidRPr="000A72AC" w:rsidRDefault="001F4036" w:rsidP="007C1084">
      <w:pPr>
        <w:pStyle w:val="ListIntroduction"/>
      </w:pPr>
      <w:r>
        <w:t>The Recipient</w:t>
      </w:r>
      <w:r w:rsidR="00654B97">
        <w:t xml:space="preserve"> </w:t>
      </w:r>
      <w:r w:rsidR="00671CED" w:rsidRPr="000A72AC">
        <w:t xml:space="preserve">wishes to obtain </w:t>
      </w:r>
      <w:r w:rsidR="000D0E13">
        <w:t>a copy or copies of</w:t>
      </w:r>
      <w:r w:rsidR="00671CED">
        <w:t xml:space="preserve"> </w:t>
      </w:r>
      <w:r w:rsidR="00671CED" w:rsidRPr="000A72AC">
        <w:t xml:space="preserve">data </w:t>
      </w:r>
      <w:r w:rsidR="00671CED">
        <w:t xml:space="preserve">held by </w:t>
      </w:r>
      <w:r w:rsidR="00671CED" w:rsidRPr="000A72AC">
        <w:t xml:space="preserve">the </w:t>
      </w:r>
      <w:r>
        <w:t>University</w:t>
      </w:r>
      <w:r w:rsidR="00671CED" w:rsidRPr="000A72AC">
        <w:t xml:space="preserve">. </w:t>
      </w:r>
    </w:p>
    <w:p w14:paraId="2A616EEC" w14:textId="77777777" w:rsidR="00671CED" w:rsidRPr="000A72AC" w:rsidRDefault="00671CED" w:rsidP="00AD4486">
      <w:pPr>
        <w:pStyle w:val="Heading1"/>
      </w:pPr>
      <w:r w:rsidRPr="001F4036">
        <w:t>AGREEMENT</w:t>
      </w:r>
    </w:p>
    <w:p w14:paraId="76E90CAD" w14:textId="7D4A3B58" w:rsidR="00671CED" w:rsidRPr="000A72AC" w:rsidRDefault="00671CED" w:rsidP="00AD4486">
      <w:r w:rsidRPr="000A72AC">
        <w:t xml:space="preserve">The </w:t>
      </w:r>
      <w:r w:rsidR="001F4036">
        <w:t>University</w:t>
      </w:r>
      <w:r w:rsidR="001F4036" w:rsidRPr="000A72AC">
        <w:t xml:space="preserve"> </w:t>
      </w:r>
      <w:r w:rsidRPr="000A72AC">
        <w:t xml:space="preserve">agrees to provide the </w:t>
      </w:r>
      <w:r w:rsidR="001F4036">
        <w:t xml:space="preserve">Recipient </w:t>
      </w:r>
      <w:r>
        <w:t xml:space="preserve">with </w:t>
      </w:r>
      <w:r w:rsidR="000713FE">
        <w:t>a copy or copies of</w:t>
      </w:r>
      <w:r>
        <w:t xml:space="preserve"> the Data</w:t>
      </w:r>
      <w:r w:rsidRPr="000A72AC">
        <w:t xml:space="preserve">, </w:t>
      </w:r>
      <w:r w:rsidR="00E1132B">
        <w:t xml:space="preserve">and the </w:t>
      </w:r>
      <w:r w:rsidR="001F4036">
        <w:t xml:space="preserve">Recipient </w:t>
      </w:r>
      <w:r w:rsidR="00E1132B">
        <w:t xml:space="preserve">accepts the Data, </w:t>
      </w:r>
      <w:r w:rsidRPr="000A72AC">
        <w:t>on the terms and conditions of this Agreement.</w:t>
      </w:r>
    </w:p>
    <w:p w14:paraId="1E7C465E" w14:textId="77777777" w:rsidR="00671CED" w:rsidRPr="000A72AC" w:rsidRDefault="00671CED" w:rsidP="007A1E9A">
      <w:pPr>
        <w:pStyle w:val="Heading1"/>
      </w:pPr>
      <w:r w:rsidRPr="00F72D14">
        <w:t>CONTRACT DETAILS</w:t>
      </w:r>
      <w:r w:rsidRPr="000A72AC">
        <w:t xml:space="preserve"> </w:t>
      </w:r>
    </w:p>
    <w:tbl>
      <w:tblPr>
        <w:tblStyle w:val="ContractDetailsTable"/>
        <w:tblW w:w="0" w:type="auto"/>
        <w:tblLook w:val="04A0" w:firstRow="1" w:lastRow="0" w:firstColumn="1" w:lastColumn="0" w:noHBand="0" w:noVBand="1"/>
      </w:tblPr>
      <w:tblGrid>
        <w:gridCol w:w="2616"/>
        <w:gridCol w:w="6855"/>
      </w:tblGrid>
      <w:tr w:rsidR="00671CED" w:rsidRPr="000A72AC" w14:paraId="598CAE5E" w14:textId="77777777" w:rsidTr="00EB382C">
        <w:tc>
          <w:tcPr>
            <w:tcW w:w="2616" w:type="dxa"/>
          </w:tcPr>
          <w:p w14:paraId="20A44E54" w14:textId="77777777" w:rsidR="00671CED" w:rsidRPr="000A72AC" w:rsidRDefault="00671CED" w:rsidP="007A1E9A">
            <w:pPr>
              <w:pStyle w:val="Tabletextbold"/>
            </w:pPr>
            <w:r w:rsidRPr="000A72AC">
              <w:t xml:space="preserve">Data </w:t>
            </w:r>
          </w:p>
        </w:tc>
        <w:tc>
          <w:tcPr>
            <w:tcW w:w="6855" w:type="dxa"/>
          </w:tcPr>
          <w:p w14:paraId="5A5DBF9C" w14:textId="14674E91" w:rsidR="00671CED" w:rsidRPr="00097793" w:rsidRDefault="00671CED" w:rsidP="00715F3A">
            <w:pPr>
              <w:pStyle w:val="TableText"/>
            </w:pPr>
            <w:r w:rsidRPr="00097793">
              <w:t>[</w:t>
            </w:r>
            <w:r w:rsidRPr="00097793">
              <w:rPr>
                <w:highlight w:val="yellow"/>
              </w:rPr>
              <w:t>Insert description of the data, or refer to database</w:t>
            </w:r>
            <w:r w:rsidRPr="00097793">
              <w:t>]</w:t>
            </w:r>
            <w:r w:rsidR="004203CC">
              <w:t>,</w:t>
            </w:r>
            <w:r w:rsidR="00693388">
              <w:t xml:space="preserve"> including </w:t>
            </w:r>
            <w:r w:rsidR="00834A3C">
              <w:t xml:space="preserve">any </w:t>
            </w:r>
            <w:r w:rsidR="008865B0">
              <w:t>update</w:t>
            </w:r>
            <w:r w:rsidR="00BD24B9">
              <w:t>d versions of that [</w:t>
            </w:r>
            <w:r w:rsidR="00BD24B9" w:rsidRPr="00CF2459">
              <w:rPr>
                <w:highlight w:val="yellow"/>
              </w:rPr>
              <w:t>data/database</w:t>
            </w:r>
            <w:r w:rsidR="00BD24B9">
              <w:t xml:space="preserve">] provided to the Recipient </w:t>
            </w:r>
            <w:r w:rsidR="005A2A4E">
              <w:t>by the University</w:t>
            </w:r>
            <w:r w:rsidR="00185197">
              <w:t>.</w:t>
            </w:r>
          </w:p>
        </w:tc>
      </w:tr>
      <w:tr w:rsidR="00671CED" w:rsidRPr="000A72AC" w14:paraId="4E0624C8" w14:textId="77777777" w:rsidTr="00EB382C">
        <w:tc>
          <w:tcPr>
            <w:tcW w:w="2616" w:type="dxa"/>
          </w:tcPr>
          <w:p w14:paraId="050A3F2B" w14:textId="77777777" w:rsidR="00671CED" w:rsidRPr="000A72AC" w:rsidRDefault="00671CED" w:rsidP="007A1E9A">
            <w:pPr>
              <w:pStyle w:val="Tabletextbold"/>
            </w:pPr>
            <w:r w:rsidRPr="000A72AC">
              <w:t>Start Date</w:t>
            </w:r>
          </w:p>
        </w:tc>
        <w:tc>
          <w:tcPr>
            <w:tcW w:w="6855" w:type="dxa"/>
          </w:tcPr>
          <w:p w14:paraId="75260120" w14:textId="2EEB79E4" w:rsidR="00671CED" w:rsidRPr="00097793" w:rsidRDefault="00671CED" w:rsidP="00715F3A">
            <w:pPr>
              <w:pStyle w:val="TableText"/>
            </w:pPr>
            <w:r w:rsidRPr="00097793">
              <w:t xml:space="preserve">The earlier of the date both parties </w:t>
            </w:r>
            <w:r w:rsidR="009826FF">
              <w:t xml:space="preserve">have </w:t>
            </w:r>
            <w:r w:rsidRPr="00097793">
              <w:t>sign</w:t>
            </w:r>
            <w:r w:rsidR="009826FF">
              <w:t>ed</w:t>
            </w:r>
            <w:r w:rsidRPr="00097793">
              <w:t xml:space="preserve"> this Agreement and the Data </w:t>
            </w:r>
            <w:r w:rsidR="006322C5">
              <w:t>Transfer</w:t>
            </w:r>
            <w:r w:rsidR="006322C5" w:rsidRPr="00097793">
              <w:t xml:space="preserve"> </w:t>
            </w:r>
            <w:r w:rsidRPr="00097793">
              <w:t>Date</w:t>
            </w:r>
            <w:r w:rsidR="00600A46">
              <w:t xml:space="preserve"> (or the first Data Transfer Dat</w:t>
            </w:r>
            <w:r w:rsidR="008741A5">
              <w:t>e</w:t>
            </w:r>
            <w:r w:rsidR="00044302">
              <w:t xml:space="preserve"> as the case may be)</w:t>
            </w:r>
            <w:r w:rsidRPr="00097793">
              <w:t>.</w:t>
            </w:r>
          </w:p>
        </w:tc>
      </w:tr>
      <w:tr w:rsidR="00671CED" w:rsidRPr="000A72AC" w14:paraId="7F1B26AE" w14:textId="77777777" w:rsidTr="00EB382C">
        <w:tc>
          <w:tcPr>
            <w:tcW w:w="2616" w:type="dxa"/>
          </w:tcPr>
          <w:p w14:paraId="5CBDE5BF" w14:textId="77777777" w:rsidR="00671CED" w:rsidRPr="000A72AC" w:rsidRDefault="00671CED" w:rsidP="007A1E9A">
            <w:pPr>
              <w:pStyle w:val="Tabletextbold"/>
            </w:pPr>
            <w:r>
              <w:t>End Date</w:t>
            </w:r>
          </w:p>
        </w:tc>
        <w:tc>
          <w:tcPr>
            <w:tcW w:w="6855" w:type="dxa"/>
          </w:tcPr>
          <w:p w14:paraId="7C23A919" w14:textId="06CAE11D" w:rsidR="00671CED" w:rsidRPr="00097793" w:rsidRDefault="00952EAF" w:rsidP="00715F3A">
            <w:pPr>
              <w:pStyle w:val="TableText"/>
            </w:pPr>
            <w:r>
              <w:t>[</w:t>
            </w:r>
            <w:r w:rsidRPr="00EE0510">
              <w:rPr>
                <w:highlight w:val="yellow"/>
              </w:rPr>
              <w:t>Insert date</w:t>
            </w:r>
            <w:r>
              <w:t>] or earlier on c</w:t>
            </w:r>
            <w:r w:rsidR="00671CED" w:rsidRPr="00097793">
              <w:t>ompletion of the Approved Purpose</w:t>
            </w:r>
            <w:r w:rsidR="00185197">
              <w:t>.</w:t>
            </w:r>
          </w:p>
        </w:tc>
      </w:tr>
      <w:tr w:rsidR="00671CED" w:rsidRPr="000A72AC" w14:paraId="320C4947" w14:textId="77777777" w:rsidTr="00EB382C">
        <w:tc>
          <w:tcPr>
            <w:tcW w:w="2616" w:type="dxa"/>
          </w:tcPr>
          <w:p w14:paraId="4FA7D221" w14:textId="74C9DDC2" w:rsidR="00671CED" w:rsidRPr="000A72AC" w:rsidRDefault="00671CED" w:rsidP="008741A5">
            <w:pPr>
              <w:pStyle w:val="Tabletextbold"/>
            </w:pPr>
            <w:r>
              <w:t xml:space="preserve">Data </w:t>
            </w:r>
            <w:r w:rsidR="00837284">
              <w:t xml:space="preserve">Transfer </w:t>
            </w:r>
            <w:r>
              <w:t>Date</w:t>
            </w:r>
            <w:r w:rsidR="001C3D35">
              <w:t>(s)</w:t>
            </w:r>
          </w:p>
        </w:tc>
        <w:tc>
          <w:tcPr>
            <w:tcW w:w="6855" w:type="dxa"/>
          </w:tcPr>
          <w:p w14:paraId="74350BA2" w14:textId="2C8D7FE9" w:rsidR="00671CED" w:rsidRPr="00715F3A" w:rsidRDefault="00671CED" w:rsidP="00715F3A">
            <w:pPr>
              <w:pStyle w:val="TableText"/>
            </w:pPr>
            <w:r w:rsidRPr="00097793">
              <w:t>[</w:t>
            </w:r>
            <w:r w:rsidRPr="00D236D2">
              <w:rPr>
                <w:highlight w:val="yellow"/>
              </w:rPr>
              <w:t>Insert</w:t>
            </w:r>
            <w:r w:rsidR="00C8619B" w:rsidRPr="00D236D2">
              <w:rPr>
                <w:highlight w:val="yellow"/>
              </w:rPr>
              <w:t xml:space="preserve"> </w:t>
            </w:r>
            <w:r w:rsidR="009B0C12" w:rsidRPr="00D236D2">
              <w:rPr>
                <w:highlight w:val="yellow"/>
              </w:rPr>
              <w:t>date</w:t>
            </w:r>
            <w:r w:rsidR="004032CE" w:rsidRPr="00D236D2">
              <w:rPr>
                <w:highlight w:val="yellow"/>
              </w:rPr>
              <w:t>(s)</w:t>
            </w:r>
            <w:r w:rsidRPr="00097793">
              <w:t>]</w:t>
            </w:r>
            <w:r w:rsidR="00D34C4D">
              <w:t xml:space="preserve"> OR </w:t>
            </w:r>
            <w:r w:rsidR="00680B4F">
              <w:t>N/A</w:t>
            </w:r>
          </w:p>
        </w:tc>
      </w:tr>
      <w:tr w:rsidR="00671CED" w:rsidRPr="000A72AC" w14:paraId="370DD660" w14:textId="77777777" w:rsidTr="00EB382C">
        <w:tc>
          <w:tcPr>
            <w:tcW w:w="2616" w:type="dxa"/>
          </w:tcPr>
          <w:p w14:paraId="1C63F359" w14:textId="77777777" w:rsidR="00671CED" w:rsidRPr="000A72AC" w:rsidRDefault="00671CED" w:rsidP="008741A5">
            <w:pPr>
              <w:pStyle w:val="Tabletextbold"/>
            </w:pPr>
            <w:r w:rsidRPr="00B60B58">
              <w:t>Arrangements for secure transfer of Data</w:t>
            </w:r>
          </w:p>
        </w:tc>
        <w:tc>
          <w:tcPr>
            <w:tcW w:w="6855" w:type="dxa"/>
          </w:tcPr>
          <w:p w14:paraId="417B6CE8" w14:textId="1CEBC5AC" w:rsidR="00671CED" w:rsidRPr="00097793" w:rsidRDefault="00671CED" w:rsidP="00715F3A">
            <w:pPr>
              <w:pStyle w:val="TableText"/>
            </w:pPr>
            <w:r w:rsidRPr="00097793">
              <w:t>[</w:t>
            </w:r>
            <w:r w:rsidR="008969AE" w:rsidRPr="00D236D2">
              <w:rPr>
                <w:highlight w:val="yellow"/>
              </w:rPr>
              <w:t>I</w:t>
            </w:r>
            <w:r w:rsidRPr="00D236D2">
              <w:rPr>
                <w:highlight w:val="yellow"/>
              </w:rPr>
              <w:t>nsert or N</w:t>
            </w:r>
            <w:r w:rsidR="00E338D2">
              <w:rPr>
                <w:highlight w:val="yellow"/>
              </w:rPr>
              <w:t>/</w:t>
            </w:r>
            <w:r w:rsidRPr="00D236D2">
              <w:rPr>
                <w:highlight w:val="yellow"/>
              </w:rPr>
              <w:t>A</w:t>
            </w:r>
            <w:r w:rsidRPr="00097793">
              <w:t xml:space="preserve">] </w:t>
            </w:r>
          </w:p>
        </w:tc>
      </w:tr>
      <w:tr w:rsidR="00671CED" w:rsidRPr="000A72AC" w14:paraId="155BCA8F" w14:textId="77777777" w:rsidTr="00EB382C">
        <w:tc>
          <w:tcPr>
            <w:tcW w:w="2616" w:type="dxa"/>
          </w:tcPr>
          <w:p w14:paraId="54C84850" w14:textId="4CF41B63" w:rsidR="00013753" w:rsidRPr="00013753" w:rsidRDefault="00671CED" w:rsidP="00CB07F6">
            <w:pPr>
              <w:pStyle w:val="Tabletextbold"/>
            </w:pPr>
            <w:r w:rsidRPr="000A72AC">
              <w:t>Approved Purpose</w:t>
            </w:r>
          </w:p>
          <w:p w14:paraId="28E5EF67" w14:textId="77777777" w:rsidR="00013753" w:rsidRPr="00013753" w:rsidRDefault="00013753" w:rsidP="008741A5">
            <w:pPr>
              <w:pStyle w:val="Tabletextbold"/>
            </w:pPr>
          </w:p>
        </w:tc>
        <w:tc>
          <w:tcPr>
            <w:tcW w:w="6855" w:type="dxa"/>
          </w:tcPr>
          <w:p w14:paraId="50E7BD17" w14:textId="75BAE66F" w:rsidR="00A5385D" w:rsidRPr="007975B6" w:rsidRDefault="00EA13C4" w:rsidP="007975B6">
            <w:pPr>
              <w:pStyle w:val="Tabletextbold"/>
              <w:rPr>
                <w:rFonts w:cs="Arial"/>
                <w:b w:val="0"/>
                <w:bCs/>
                <w:color w:val="FF0000"/>
              </w:rPr>
            </w:pPr>
            <w:r w:rsidRPr="00911317">
              <w:rPr>
                <w:color w:val="FF0000"/>
              </w:rPr>
              <w:lastRenderedPageBreak/>
              <w:t xml:space="preserve">[Choose one </w:t>
            </w:r>
            <w:r w:rsidR="00A13360" w:rsidRPr="00911317">
              <w:rPr>
                <w:color w:val="FF0000"/>
              </w:rPr>
              <w:t xml:space="preserve">option </w:t>
            </w:r>
            <w:r w:rsidRPr="00911317">
              <w:rPr>
                <w:color w:val="FF0000"/>
              </w:rPr>
              <w:t>and delete the others:]</w:t>
            </w:r>
          </w:p>
          <w:p w14:paraId="38631625" w14:textId="2F1402B5" w:rsidR="00C06DED" w:rsidRPr="003265B1" w:rsidRDefault="00C06DED" w:rsidP="00BA2F23">
            <w:pPr>
              <w:pStyle w:val="TableText"/>
              <w:rPr>
                <w:rFonts w:cs="Arial"/>
                <w:color w:val="auto"/>
              </w:rPr>
            </w:pPr>
            <w:r>
              <w:lastRenderedPageBreak/>
              <w:t xml:space="preserve">[Use for </w:t>
            </w:r>
            <w:r w:rsidR="000B5B0A">
              <w:rPr>
                <w:rFonts w:cs="Arial"/>
                <w:color w:val="auto"/>
              </w:rPr>
              <w:t xml:space="preserve">academic (including non-commercially funded) research purposes, </w:t>
            </w:r>
            <w:r w:rsidR="007B13F7">
              <w:rPr>
                <w:rFonts w:cs="Arial"/>
                <w:color w:val="auto"/>
              </w:rPr>
              <w:t>in relation to [</w:t>
            </w:r>
            <w:r w:rsidR="007B13F7" w:rsidRPr="004B0AEC">
              <w:rPr>
                <w:rFonts w:cs="Arial"/>
                <w:color w:val="auto"/>
                <w:highlight w:val="yellow"/>
              </w:rPr>
              <w:t>insert topic/project title</w:t>
            </w:r>
            <w:r w:rsidR="007B13F7">
              <w:rPr>
                <w:rFonts w:cs="Arial"/>
                <w:color w:val="auto"/>
              </w:rPr>
              <w:t xml:space="preserve">], </w:t>
            </w:r>
            <w:r w:rsidR="00FD622E">
              <w:rPr>
                <w:rFonts w:cs="Arial"/>
                <w:color w:val="auto"/>
              </w:rPr>
              <w:t xml:space="preserve">[including </w:t>
            </w:r>
            <w:r w:rsidR="007B13F7">
              <w:rPr>
                <w:rFonts w:cs="Arial"/>
                <w:color w:val="auto"/>
              </w:rPr>
              <w:t xml:space="preserve">in </w:t>
            </w:r>
            <w:r w:rsidR="005F24D4">
              <w:rPr>
                <w:rFonts w:cs="Arial"/>
                <w:color w:val="auto"/>
              </w:rPr>
              <w:t xml:space="preserve">collaboration </w:t>
            </w:r>
            <w:r w:rsidR="007B13F7">
              <w:rPr>
                <w:rFonts w:cs="Arial"/>
                <w:color w:val="auto"/>
              </w:rPr>
              <w:t xml:space="preserve">with </w:t>
            </w:r>
            <w:r w:rsidR="005F24D4">
              <w:rPr>
                <w:rFonts w:cs="Arial"/>
                <w:color w:val="auto"/>
              </w:rPr>
              <w:t>[</w:t>
            </w:r>
            <w:r w:rsidR="005F24D4" w:rsidRPr="0014191C">
              <w:rPr>
                <w:rFonts w:cs="Arial"/>
                <w:color w:val="auto"/>
                <w:highlight w:val="yellow"/>
              </w:rPr>
              <w:t>names of collaborators</w:t>
            </w:r>
            <w:r w:rsidR="005F24D4">
              <w:rPr>
                <w:rFonts w:cs="Arial"/>
                <w:color w:val="auto"/>
              </w:rPr>
              <w:t>]</w:t>
            </w:r>
            <w:r w:rsidR="00A03FFB">
              <w:rPr>
                <w:rFonts w:cs="Arial"/>
                <w:color w:val="auto"/>
              </w:rPr>
              <w:t>.</w:t>
            </w:r>
            <w:r>
              <w:rPr>
                <w:rFonts w:cs="Arial"/>
                <w:color w:val="auto"/>
              </w:rPr>
              <w:t>]</w:t>
            </w:r>
          </w:p>
          <w:p w14:paraId="181E03AF" w14:textId="7451DF5A" w:rsidR="00671CED" w:rsidRDefault="00671CED" w:rsidP="00BA2F23">
            <w:pPr>
              <w:pStyle w:val="TableText"/>
            </w:pPr>
            <w:r w:rsidRPr="00392308">
              <w:t>[</w:t>
            </w:r>
            <w:r w:rsidR="00A13360" w:rsidRPr="004B0AEC">
              <w:t>Use</w:t>
            </w:r>
            <w:r w:rsidRPr="004B0AEC">
              <w:t xml:space="preserve"> for the project described in [</w:t>
            </w:r>
            <w:r w:rsidRPr="00476ABE">
              <w:rPr>
                <w:highlight w:val="yellow"/>
              </w:rPr>
              <w:t>reference</w:t>
            </w:r>
            <w:r w:rsidRPr="004B0AEC">
              <w:t>]</w:t>
            </w:r>
            <w:r w:rsidR="00926497" w:rsidRPr="004B0AEC">
              <w:t xml:space="preserve"> [</w:t>
            </w:r>
            <w:r w:rsidR="00A03FFB" w:rsidRPr="00C96867">
              <w:rPr>
                <w:highlight w:val="yellow"/>
              </w:rPr>
              <w:t xml:space="preserve">including </w:t>
            </w:r>
            <w:r w:rsidR="00926497" w:rsidRPr="00C96867">
              <w:rPr>
                <w:highlight w:val="yellow"/>
              </w:rPr>
              <w:t>in collaboration with</w:t>
            </w:r>
            <w:r w:rsidR="00926497" w:rsidRPr="004B0AEC">
              <w:t xml:space="preserve"> [</w:t>
            </w:r>
            <w:r w:rsidR="00926497" w:rsidRPr="004B0AEC">
              <w:rPr>
                <w:highlight w:val="yellow"/>
              </w:rPr>
              <w:t>names of collaborators</w:t>
            </w:r>
            <w:r w:rsidR="00703FE4" w:rsidRPr="004B0AEC">
              <w:t>]</w:t>
            </w:r>
            <w:r w:rsidR="004B0AEC">
              <w:t>.]</w:t>
            </w:r>
          </w:p>
          <w:p w14:paraId="608BE456" w14:textId="7F04464E" w:rsidR="00B50E86" w:rsidRDefault="00B50E86" w:rsidP="00BA2F23">
            <w:pPr>
              <w:pStyle w:val="TableText"/>
            </w:pPr>
            <w:r w:rsidRPr="003265B1">
              <w:t>[</w:t>
            </w:r>
            <w:r>
              <w:t>Use for the Recipient’s own academic (including non-commercially funded) research purposes.</w:t>
            </w:r>
            <w:r w:rsidRPr="003265B1">
              <w:t>]</w:t>
            </w:r>
          </w:p>
          <w:p w14:paraId="52800C11" w14:textId="71375E5D" w:rsidR="00671CED" w:rsidRPr="00097793" w:rsidRDefault="00FB6AA4" w:rsidP="00BA2F23">
            <w:pPr>
              <w:pStyle w:val="TableText"/>
            </w:pPr>
            <w:r>
              <w:t>[</w:t>
            </w:r>
            <w:r w:rsidRPr="009F67CD">
              <w:rPr>
                <w:highlight w:val="yellow"/>
              </w:rPr>
              <w:t>Insert other</w:t>
            </w:r>
            <w:r w:rsidR="003A5EDD" w:rsidRPr="009F67CD">
              <w:rPr>
                <w:highlight w:val="yellow"/>
              </w:rPr>
              <w:t xml:space="preserve"> </w:t>
            </w:r>
            <w:r w:rsidR="000B5AF0" w:rsidRPr="009F67CD">
              <w:rPr>
                <w:highlight w:val="yellow"/>
              </w:rPr>
              <w:t xml:space="preserve">specific </w:t>
            </w:r>
            <w:r w:rsidR="003A5EDD" w:rsidRPr="009F67CD">
              <w:rPr>
                <w:highlight w:val="yellow"/>
              </w:rPr>
              <w:t>purpose of use.</w:t>
            </w:r>
            <w:r>
              <w:t>]</w:t>
            </w:r>
          </w:p>
        </w:tc>
      </w:tr>
      <w:tr w:rsidR="00B45D18" w:rsidRPr="000A72AC" w14:paraId="0304BBF7" w14:textId="77777777" w:rsidTr="00EB382C">
        <w:tc>
          <w:tcPr>
            <w:tcW w:w="2616" w:type="dxa"/>
          </w:tcPr>
          <w:p w14:paraId="4477C20B" w14:textId="6BB782BB" w:rsidR="00B45D18" w:rsidRPr="00B420E1" w:rsidRDefault="00B45D18" w:rsidP="00B45D18">
            <w:pPr>
              <w:pStyle w:val="Tabletextbold"/>
            </w:pPr>
            <w:r w:rsidRPr="00B420E1">
              <w:lastRenderedPageBreak/>
              <w:t>Approved Personnel</w:t>
            </w:r>
          </w:p>
        </w:tc>
        <w:tc>
          <w:tcPr>
            <w:tcW w:w="6855" w:type="dxa"/>
          </w:tcPr>
          <w:p w14:paraId="7A1F3E56" w14:textId="76A434BC" w:rsidR="00B45D18" w:rsidRPr="00097793" w:rsidRDefault="001B4F0C" w:rsidP="00357DD4">
            <w:pPr>
              <w:pStyle w:val="Tabletextbold"/>
            </w:pPr>
            <w:r w:rsidRPr="00357DD4">
              <w:t>[</w:t>
            </w:r>
            <w:r w:rsidR="00B45D18" w:rsidRPr="00097793">
              <w:rPr>
                <w:color w:val="auto"/>
              </w:rPr>
              <w:t>Principal Investigator</w:t>
            </w:r>
            <w:r>
              <w:rPr>
                <w:color w:val="auto"/>
              </w:rPr>
              <w:t xml:space="preserve"> (of Recipient)</w:t>
            </w:r>
            <w:proofErr w:type="gramStart"/>
            <w:r w:rsidR="00B45D18" w:rsidRPr="00097793">
              <w:rPr>
                <w:color w:val="auto"/>
              </w:rPr>
              <w:t>:</w:t>
            </w:r>
            <w:r w:rsidR="00B45D18" w:rsidRPr="00097793">
              <w:t xml:space="preserve">  [</w:t>
            </w:r>
            <w:proofErr w:type="gramEnd"/>
            <w:r w:rsidR="00B45D18" w:rsidRPr="00097793">
              <w:rPr>
                <w:highlight w:val="yellow"/>
              </w:rPr>
              <w:t>insert</w:t>
            </w:r>
            <w:r w:rsidR="00B45D18" w:rsidRPr="00097793">
              <w:t>]</w:t>
            </w:r>
            <w:r>
              <w:t>]</w:t>
            </w:r>
          </w:p>
          <w:p w14:paraId="50E394AA" w14:textId="70EAC90E" w:rsidR="007B4D2E" w:rsidRDefault="001B4F0C" w:rsidP="00357DD4">
            <w:pPr>
              <w:pStyle w:val="Tabletextbold"/>
            </w:pPr>
            <w:r w:rsidRPr="00357DD4">
              <w:t>[</w:t>
            </w:r>
            <w:proofErr w:type="gramStart"/>
            <w:r w:rsidR="00B45D18" w:rsidRPr="009B02C5">
              <w:rPr>
                <w:highlight w:val="yellow"/>
              </w:rPr>
              <w:t>Other</w:t>
            </w:r>
            <w:r w:rsidR="00B45D18" w:rsidRPr="00097793">
              <w:t xml:space="preserve"> </w:t>
            </w:r>
            <w:r>
              <w:t>]</w:t>
            </w:r>
            <w:r w:rsidR="00B45D18" w:rsidRPr="00097793">
              <w:t>Approved</w:t>
            </w:r>
            <w:proofErr w:type="gramEnd"/>
            <w:r w:rsidR="00B45D18" w:rsidRPr="00097793">
              <w:t xml:space="preserve"> Personnel:  </w:t>
            </w:r>
          </w:p>
          <w:p w14:paraId="5EC64293" w14:textId="57654EA5" w:rsidR="00700424" w:rsidRPr="00700424" w:rsidRDefault="00700424" w:rsidP="00ED0DDD">
            <w:pPr>
              <w:pStyle w:val="TableText"/>
              <w:numPr>
                <w:ilvl w:val="0"/>
                <w:numId w:val="12"/>
              </w:numPr>
              <w:rPr>
                <w:rFonts w:cs="Arial"/>
              </w:rPr>
            </w:pPr>
            <w:r w:rsidRPr="00097793">
              <w:t>[</w:t>
            </w:r>
            <w:r w:rsidRPr="00097793">
              <w:rPr>
                <w:highlight w:val="yellow"/>
              </w:rPr>
              <w:t>insert</w:t>
            </w:r>
            <w:r>
              <w:rPr>
                <w:highlight w:val="yellow"/>
              </w:rPr>
              <w:t xml:space="preserve"> relevant named personnel]</w:t>
            </w:r>
            <w:r>
              <w:t xml:space="preserve"> </w:t>
            </w:r>
            <w:r w:rsidR="00C7511C" w:rsidRPr="00357DD4">
              <w:rPr>
                <w:color w:val="FF0000"/>
              </w:rPr>
              <w:t>OR</w:t>
            </w:r>
          </w:p>
          <w:p w14:paraId="415C0A52" w14:textId="73D1DCF2" w:rsidR="001550B9" w:rsidRPr="00700424" w:rsidRDefault="008D02B8" w:rsidP="00ED0DDD">
            <w:pPr>
              <w:pStyle w:val="TableText"/>
              <w:numPr>
                <w:ilvl w:val="0"/>
                <w:numId w:val="12"/>
              </w:numPr>
              <w:rPr>
                <w:rFonts w:cs="Arial"/>
              </w:rPr>
            </w:pPr>
            <w:r>
              <w:t>[</w:t>
            </w:r>
            <w:r w:rsidR="0014699C">
              <w:rPr>
                <w:highlight w:val="yellow"/>
              </w:rPr>
              <w:t xml:space="preserve">insert </w:t>
            </w:r>
            <w:r w:rsidR="004A40D5">
              <w:rPr>
                <w:highlight w:val="yellow"/>
              </w:rPr>
              <w:t xml:space="preserve">relevant categories of personnel </w:t>
            </w:r>
            <w:r w:rsidR="00B45D18" w:rsidRPr="00097793">
              <w:rPr>
                <w:highlight w:val="yellow"/>
              </w:rPr>
              <w:t xml:space="preserve">e.g. </w:t>
            </w:r>
            <w:r w:rsidR="00C7511C">
              <w:rPr>
                <w:highlight w:val="yellow"/>
              </w:rPr>
              <w:t xml:space="preserve">Recipient’s </w:t>
            </w:r>
            <w:r w:rsidR="00B45D18" w:rsidRPr="00097793">
              <w:rPr>
                <w:highlight w:val="yellow"/>
              </w:rPr>
              <w:t>students participating in the project</w:t>
            </w:r>
            <w:r w:rsidR="00C7511C">
              <w:rPr>
                <w:highlight w:val="yellow"/>
              </w:rPr>
              <w:t xml:space="preserve"> under the Approved Purpose</w:t>
            </w:r>
            <w:r w:rsidR="00B45D18" w:rsidRPr="00B212B2">
              <w:rPr>
                <w:highlight w:val="yellow"/>
              </w:rPr>
              <w:t xml:space="preserve">; </w:t>
            </w:r>
            <w:r w:rsidR="0014699C">
              <w:rPr>
                <w:highlight w:val="yellow"/>
              </w:rPr>
              <w:t xml:space="preserve">or </w:t>
            </w:r>
            <w:proofErr w:type="spellStart"/>
            <w:r w:rsidR="00B45D18" w:rsidRPr="00B212B2">
              <w:rPr>
                <w:highlight w:val="yellow"/>
              </w:rPr>
              <w:t>e.g</w:t>
            </w:r>
            <w:proofErr w:type="spellEnd"/>
            <w:r w:rsidR="00B45D18" w:rsidRPr="00B212B2">
              <w:rPr>
                <w:highlight w:val="yellow"/>
              </w:rPr>
              <w:t xml:space="preserve"> personnel of [name of collaborating institution</w:t>
            </w:r>
            <w:r w:rsidR="00B45D18" w:rsidRPr="00AB5F81">
              <w:rPr>
                <w:highlight w:val="yellow"/>
              </w:rPr>
              <w:t>s</w:t>
            </w:r>
            <w:r w:rsidR="00B45D18" w:rsidRPr="00B420E1">
              <w:rPr>
                <w:highlight w:val="yellow"/>
              </w:rPr>
              <w:t>]</w:t>
            </w:r>
            <w:r w:rsidR="00B420E1" w:rsidRPr="00B420E1">
              <w:rPr>
                <w:highlight w:val="yellow"/>
              </w:rPr>
              <w:t xml:space="preserve"> participating in the project under the Approved Purpose</w:t>
            </w:r>
            <w:r w:rsidR="00B45D18" w:rsidRPr="00097793">
              <w:t>]</w:t>
            </w:r>
            <w:r w:rsidR="00EC3916" w:rsidRPr="00097793">
              <w:t xml:space="preserve"> </w:t>
            </w:r>
          </w:p>
        </w:tc>
      </w:tr>
      <w:tr w:rsidR="00B45D18" w:rsidRPr="000A72AC" w14:paraId="0864A4A3" w14:textId="77777777" w:rsidTr="00EB382C">
        <w:tc>
          <w:tcPr>
            <w:tcW w:w="2616" w:type="dxa"/>
          </w:tcPr>
          <w:p w14:paraId="7D769661" w14:textId="47EDE637" w:rsidR="00B45D18" w:rsidRPr="000A72AC" w:rsidRDefault="00800FDA" w:rsidP="00B45D18">
            <w:pPr>
              <w:pStyle w:val="Tabletextbold"/>
            </w:pPr>
            <w:r w:rsidRPr="007D1C41">
              <w:t xml:space="preserve">Further </w:t>
            </w:r>
            <w:r w:rsidR="00B45D18" w:rsidRPr="007D1C41">
              <w:t>conditions of use</w:t>
            </w:r>
          </w:p>
        </w:tc>
        <w:tc>
          <w:tcPr>
            <w:tcW w:w="6855" w:type="dxa"/>
          </w:tcPr>
          <w:p w14:paraId="045EB1B6" w14:textId="23D9F5DB" w:rsidR="00C70DC4" w:rsidRDefault="00C70DC4" w:rsidP="00B45D18">
            <w:pPr>
              <w:pStyle w:val="TableText"/>
              <w:rPr>
                <w:color w:val="auto"/>
              </w:rPr>
            </w:pPr>
            <w:r>
              <w:rPr>
                <w:color w:val="auto"/>
              </w:rPr>
              <w:t>The Recipient must use the Data strictly in accordance with:</w:t>
            </w:r>
          </w:p>
          <w:p w14:paraId="7731C1A6" w14:textId="2DBCA573" w:rsidR="00C70DC4" w:rsidRDefault="00E91BAE" w:rsidP="00ED0DDD">
            <w:pPr>
              <w:pStyle w:val="TableText"/>
              <w:numPr>
                <w:ilvl w:val="0"/>
                <w:numId w:val="7"/>
              </w:numPr>
              <w:rPr>
                <w:color w:val="auto"/>
              </w:rPr>
            </w:pPr>
            <w:r>
              <w:rPr>
                <w:color w:val="auto"/>
              </w:rPr>
              <w:t>[</w:t>
            </w:r>
            <w:r>
              <w:rPr>
                <w:i/>
                <w:iCs/>
                <w:color w:val="auto"/>
              </w:rPr>
              <w:t>The Data Management Plan set out in Schedule X</w:t>
            </w:r>
            <w:r>
              <w:rPr>
                <w:color w:val="auto"/>
              </w:rPr>
              <w:t>]</w:t>
            </w:r>
          </w:p>
          <w:p w14:paraId="301B892E" w14:textId="7E944796" w:rsidR="00E91BAE" w:rsidRDefault="00E91BAE" w:rsidP="00ED0DDD">
            <w:pPr>
              <w:pStyle w:val="TableText"/>
              <w:numPr>
                <w:ilvl w:val="0"/>
                <w:numId w:val="7"/>
              </w:numPr>
              <w:rPr>
                <w:color w:val="auto"/>
              </w:rPr>
            </w:pPr>
            <w:r>
              <w:rPr>
                <w:color w:val="auto"/>
              </w:rPr>
              <w:t>[</w:t>
            </w:r>
            <w:r w:rsidR="00E55E74">
              <w:rPr>
                <w:i/>
                <w:iCs/>
                <w:color w:val="auto"/>
              </w:rPr>
              <w:t xml:space="preserve">The </w:t>
            </w:r>
            <w:r w:rsidR="009A4139">
              <w:rPr>
                <w:i/>
                <w:iCs/>
                <w:color w:val="auto"/>
              </w:rPr>
              <w:t xml:space="preserve">[conditions of] </w:t>
            </w:r>
            <w:r w:rsidR="00E55E74">
              <w:rPr>
                <w:i/>
                <w:iCs/>
                <w:color w:val="auto"/>
              </w:rPr>
              <w:t xml:space="preserve">ethics approval granted by [name of body] on [date] as </w:t>
            </w:r>
            <w:r w:rsidR="009A4139">
              <w:rPr>
                <w:i/>
                <w:iCs/>
                <w:color w:val="auto"/>
              </w:rPr>
              <w:t>set out in/summarised in Schedule X</w:t>
            </w:r>
            <w:r w:rsidR="002F5154">
              <w:rPr>
                <w:i/>
                <w:iCs/>
                <w:color w:val="auto"/>
              </w:rPr>
              <w:t>, and as may be updated on reasonable notice from time to time by the University to the Recipient</w:t>
            </w:r>
            <w:r w:rsidR="009A4139">
              <w:rPr>
                <w:color w:val="auto"/>
              </w:rPr>
              <w:t>]</w:t>
            </w:r>
          </w:p>
          <w:p w14:paraId="11381CFA" w14:textId="7D6587E4" w:rsidR="009A4139" w:rsidRDefault="007D7191" w:rsidP="00ED0DDD">
            <w:pPr>
              <w:pStyle w:val="TableText"/>
              <w:numPr>
                <w:ilvl w:val="0"/>
                <w:numId w:val="7"/>
              </w:numPr>
              <w:rPr>
                <w:color w:val="auto"/>
              </w:rPr>
            </w:pPr>
            <w:r>
              <w:rPr>
                <w:color w:val="auto"/>
              </w:rPr>
              <w:t>[</w:t>
            </w:r>
            <w:r w:rsidR="004E01D6">
              <w:rPr>
                <w:i/>
                <w:iCs/>
                <w:color w:val="auto"/>
              </w:rPr>
              <w:t>[Participant] consents</w:t>
            </w:r>
            <w:r w:rsidR="00A009DF">
              <w:rPr>
                <w:i/>
                <w:iCs/>
                <w:color w:val="auto"/>
              </w:rPr>
              <w:t xml:space="preserve"> as set out in Schedule X</w:t>
            </w:r>
            <w:r>
              <w:rPr>
                <w:color w:val="auto"/>
              </w:rPr>
              <w:t>]</w:t>
            </w:r>
          </w:p>
          <w:p w14:paraId="48847B4A" w14:textId="2C7C5E16" w:rsidR="00464D33" w:rsidRPr="00C70DC4" w:rsidRDefault="00464D33" w:rsidP="00ED0DDD">
            <w:pPr>
              <w:pStyle w:val="TableText"/>
              <w:numPr>
                <w:ilvl w:val="0"/>
                <w:numId w:val="7"/>
              </w:numPr>
              <w:rPr>
                <w:color w:val="auto"/>
              </w:rPr>
            </w:pPr>
            <w:r>
              <w:rPr>
                <w:color w:val="auto"/>
              </w:rPr>
              <w:t>[</w:t>
            </w:r>
            <w:r>
              <w:rPr>
                <w:i/>
                <w:iCs/>
                <w:color w:val="auto"/>
              </w:rPr>
              <w:t xml:space="preserve">The </w:t>
            </w:r>
            <w:r w:rsidR="009863A5">
              <w:rPr>
                <w:i/>
                <w:iCs/>
                <w:color w:val="auto"/>
              </w:rPr>
              <w:t xml:space="preserve">[conditions of] ethics approval </w:t>
            </w:r>
            <w:r w:rsidR="00497EA3">
              <w:rPr>
                <w:i/>
                <w:iCs/>
                <w:color w:val="auto"/>
              </w:rPr>
              <w:t xml:space="preserve">(if any) </w:t>
            </w:r>
            <w:r w:rsidR="009863A5">
              <w:rPr>
                <w:i/>
                <w:iCs/>
                <w:color w:val="auto"/>
              </w:rPr>
              <w:t xml:space="preserve">to be obtained by the Recipient in accordance </w:t>
            </w:r>
            <w:r w:rsidR="009863A5" w:rsidRPr="00BD64BF">
              <w:rPr>
                <w:i/>
                <w:iCs/>
                <w:color w:val="auto"/>
              </w:rPr>
              <w:t xml:space="preserve">with clause </w:t>
            </w:r>
            <w:r w:rsidR="00BD64BF" w:rsidRPr="00BD64BF">
              <w:rPr>
                <w:i/>
                <w:iCs/>
                <w:color w:val="auto"/>
              </w:rPr>
              <w:fldChar w:fldCharType="begin"/>
            </w:r>
            <w:r w:rsidR="00BD64BF" w:rsidRPr="00BD64BF">
              <w:rPr>
                <w:i/>
                <w:iCs/>
                <w:color w:val="auto"/>
              </w:rPr>
              <w:instrText xml:space="preserve"> REF _Ref161683078 \r \h </w:instrText>
            </w:r>
            <w:r w:rsidR="00BD64BF">
              <w:rPr>
                <w:i/>
                <w:iCs/>
                <w:color w:val="auto"/>
              </w:rPr>
              <w:instrText xml:space="preserve"> \* MERGEFORMAT </w:instrText>
            </w:r>
            <w:r w:rsidR="00BD64BF" w:rsidRPr="00BD64BF">
              <w:rPr>
                <w:i/>
                <w:iCs/>
                <w:color w:val="auto"/>
              </w:rPr>
            </w:r>
            <w:r w:rsidR="00BD64BF" w:rsidRPr="00BD64BF">
              <w:rPr>
                <w:i/>
                <w:iCs/>
                <w:color w:val="auto"/>
              </w:rPr>
              <w:fldChar w:fldCharType="separate"/>
            </w:r>
            <w:r w:rsidR="00782B81">
              <w:rPr>
                <w:i/>
                <w:iCs/>
                <w:color w:val="auto"/>
              </w:rPr>
              <w:t>3.3</w:t>
            </w:r>
            <w:r w:rsidR="00BD64BF" w:rsidRPr="00BD64BF">
              <w:rPr>
                <w:i/>
                <w:iCs/>
                <w:color w:val="auto"/>
              </w:rPr>
              <w:fldChar w:fldCharType="end"/>
            </w:r>
            <w:r>
              <w:rPr>
                <w:color w:val="auto"/>
              </w:rPr>
              <w:t>]</w:t>
            </w:r>
          </w:p>
          <w:p w14:paraId="0628C4EE" w14:textId="77777777" w:rsidR="00FE44EA" w:rsidRDefault="00B45D18" w:rsidP="00B45D18">
            <w:pPr>
              <w:pStyle w:val="TableText"/>
              <w:rPr>
                <w:color w:val="auto"/>
              </w:rPr>
            </w:pPr>
            <w:r w:rsidRPr="00097793">
              <w:rPr>
                <w:b/>
                <w:bCs w:val="0"/>
                <w:color w:val="auto"/>
              </w:rPr>
              <w:t xml:space="preserve">Required </w:t>
            </w:r>
            <w:r w:rsidR="00D97134">
              <w:rPr>
                <w:b/>
                <w:bCs w:val="0"/>
                <w:color w:val="auto"/>
              </w:rPr>
              <w:t>a</w:t>
            </w:r>
            <w:r w:rsidRPr="00097793">
              <w:rPr>
                <w:b/>
                <w:bCs w:val="0"/>
                <w:color w:val="auto"/>
              </w:rPr>
              <w:t xml:space="preserve">ttribution </w:t>
            </w:r>
            <w:r w:rsidR="00770979">
              <w:rPr>
                <w:b/>
                <w:bCs w:val="0"/>
                <w:color w:val="auto"/>
              </w:rPr>
              <w:t xml:space="preserve">and/or data availability statement </w:t>
            </w:r>
            <w:r w:rsidRPr="00097793">
              <w:rPr>
                <w:b/>
                <w:bCs w:val="0"/>
                <w:color w:val="auto"/>
              </w:rPr>
              <w:t>for Publications:</w:t>
            </w:r>
            <w:r w:rsidRPr="00097793">
              <w:rPr>
                <w:color w:val="auto"/>
              </w:rPr>
              <w:t xml:space="preserve"> </w:t>
            </w:r>
            <w:r w:rsidR="00156188">
              <w:rPr>
                <w:color w:val="auto"/>
              </w:rPr>
              <w:t xml:space="preserve"> </w:t>
            </w:r>
          </w:p>
          <w:p w14:paraId="03EB3A90" w14:textId="10707DFB" w:rsidR="00B45D18" w:rsidRDefault="00B45D18" w:rsidP="00ED0DDD">
            <w:pPr>
              <w:pStyle w:val="TableText"/>
              <w:numPr>
                <w:ilvl w:val="0"/>
                <w:numId w:val="8"/>
              </w:numPr>
              <w:rPr>
                <w:color w:val="auto"/>
              </w:rPr>
            </w:pPr>
            <w:r w:rsidRPr="00097793">
              <w:rPr>
                <w:color w:val="auto"/>
              </w:rPr>
              <w:t>[</w:t>
            </w:r>
            <w:r>
              <w:rPr>
                <w:color w:val="auto"/>
                <w:highlight w:val="yellow"/>
              </w:rPr>
              <w:t>I</w:t>
            </w:r>
            <w:r w:rsidRPr="00097793">
              <w:rPr>
                <w:color w:val="auto"/>
                <w:highlight w:val="yellow"/>
              </w:rPr>
              <w:t xml:space="preserve">nsert </w:t>
            </w:r>
            <w:r>
              <w:rPr>
                <w:color w:val="auto"/>
                <w:highlight w:val="yellow"/>
              </w:rPr>
              <w:t xml:space="preserve">e.g. Acknowledgement of the </w:t>
            </w:r>
            <w:r w:rsidR="0006265E">
              <w:rPr>
                <w:color w:val="auto"/>
                <w:highlight w:val="yellow"/>
              </w:rPr>
              <w:t xml:space="preserve">University’s </w:t>
            </w:r>
            <w:r>
              <w:rPr>
                <w:color w:val="auto"/>
                <w:highlight w:val="yellow"/>
              </w:rPr>
              <w:t>contribution of the Data in accordance with scientific custom</w:t>
            </w:r>
            <w:r w:rsidRPr="00097793">
              <w:rPr>
                <w:color w:val="auto"/>
              </w:rPr>
              <w:t>]</w:t>
            </w:r>
          </w:p>
          <w:p w14:paraId="5217796F" w14:textId="3724FEC9" w:rsidR="00A074D7" w:rsidRPr="00D80074" w:rsidRDefault="00A074D7" w:rsidP="00ED0DDD">
            <w:pPr>
              <w:pStyle w:val="TableText"/>
              <w:numPr>
                <w:ilvl w:val="0"/>
                <w:numId w:val="8"/>
              </w:numPr>
              <w:rPr>
                <w:color w:val="auto"/>
              </w:rPr>
            </w:pPr>
            <w:r>
              <w:rPr>
                <w:color w:val="auto"/>
              </w:rPr>
              <w:t>[</w:t>
            </w:r>
            <w:r w:rsidRPr="00CE0E5E">
              <w:rPr>
                <w:color w:val="auto"/>
                <w:highlight w:val="yellow"/>
              </w:rPr>
              <w:t>Insert detailed data availability statement</w:t>
            </w:r>
            <w:r w:rsidR="00AC7FF1" w:rsidRPr="00CE0E5E">
              <w:rPr>
                <w:color w:val="auto"/>
                <w:highlight w:val="yellow"/>
              </w:rPr>
              <w:t xml:space="preserve"> </w:t>
            </w:r>
            <w:r w:rsidR="00B6766E" w:rsidRPr="00CE0E5E">
              <w:rPr>
                <w:color w:val="auto"/>
                <w:highlight w:val="yellow"/>
              </w:rPr>
              <w:t>where appropriate</w:t>
            </w:r>
            <w:r>
              <w:rPr>
                <w:color w:val="auto"/>
              </w:rPr>
              <w:t>]</w:t>
            </w:r>
          </w:p>
          <w:p w14:paraId="117017E7" w14:textId="36DB223A" w:rsidR="00B45D18" w:rsidRPr="00097793" w:rsidRDefault="00B45D18" w:rsidP="00B45D18">
            <w:pPr>
              <w:pStyle w:val="TableText"/>
              <w:rPr>
                <w:b/>
                <w:bCs w:val="0"/>
                <w:color w:val="auto"/>
              </w:rPr>
            </w:pPr>
            <w:r w:rsidRPr="00097793">
              <w:rPr>
                <w:b/>
                <w:bCs w:val="0"/>
                <w:color w:val="auto"/>
              </w:rPr>
              <w:t>Other conditions:</w:t>
            </w:r>
          </w:p>
          <w:p w14:paraId="126E3185" w14:textId="77777777" w:rsidR="00B45D18" w:rsidRPr="00274329" w:rsidRDefault="00B45D18" w:rsidP="003A419C">
            <w:pPr>
              <w:pStyle w:val="TableText"/>
              <w:numPr>
                <w:ilvl w:val="0"/>
                <w:numId w:val="1"/>
              </w:numPr>
              <w:rPr>
                <w:color w:val="auto"/>
              </w:rPr>
            </w:pPr>
            <w:r w:rsidRPr="00750DC9">
              <w:rPr>
                <w:color w:val="auto"/>
                <w:highlight w:val="yellow"/>
              </w:rPr>
              <w:t xml:space="preserve">[Insert, e.g. Requirements on termination: </w:t>
            </w:r>
            <w:r w:rsidRPr="00750DC9">
              <w:rPr>
                <w:b/>
                <w:bCs w:val="0"/>
                <w:color w:val="auto"/>
                <w:highlight w:val="yellow"/>
              </w:rPr>
              <w:t xml:space="preserve"> </w:t>
            </w:r>
          </w:p>
          <w:p w14:paraId="2EC2046B" w14:textId="1843D408" w:rsidR="00B45D18" w:rsidRPr="00097793" w:rsidRDefault="00B45D18" w:rsidP="003A419C">
            <w:pPr>
              <w:pStyle w:val="TableText"/>
              <w:numPr>
                <w:ilvl w:val="1"/>
                <w:numId w:val="1"/>
              </w:numPr>
              <w:ind w:left="964"/>
              <w:rPr>
                <w:color w:val="auto"/>
              </w:rPr>
            </w:pPr>
            <w:r w:rsidRPr="007C1C8A">
              <w:rPr>
                <w:color w:val="auto"/>
                <w:highlight w:val="yellow"/>
              </w:rPr>
              <w:t>e.g.</w:t>
            </w:r>
            <w:r>
              <w:rPr>
                <w:b/>
                <w:bCs w:val="0"/>
                <w:color w:val="auto"/>
                <w:highlight w:val="yellow"/>
              </w:rPr>
              <w:t xml:space="preserve"> </w:t>
            </w:r>
            <w:r w:rsidRPr="003D45B8">
              <w:rPr>
                <w:color w:val="auto"/>
                <w:highlight w:val="yellow"/>
              </w:rPr>
              <w:t>On termination or expiry</w:t>
            </w:r>
            <w:r w:rsidR="007B5D72">
              <w:rPr>
                <w:color w:val="auto"/>
                <w:highlight w:val="yellow"/>
              </w:rPr>
              <w:t xml:space="preserve"> of this Agreement</w:t>
            </w:r>
            <w:r w:rsidRPr="003D45B8">
              <w:rPr>
                <w:color w:val="auto"/>
                <w:highlight w:val="yellow"/>
              </w:rPr>
              <w:t xml:space="preserve">, the </w:t>
            </w:r>
            <w:r w:rsidR="00557F5A">
              <w:rPr>
                <w:color w:val="auto"/>
                <w:highlight w:val="yellow"/>
              </w:rPr>
              <w:t>Recipient</w:t>
            </w:r>
            <w:r w:rsidR="00557F5A" w:rsidRPr="003D45B8">
              <w:rPr>
                <w:color w:val="auto"/>
                <w:highlight w:val="yellow"/>
              </w:rPr>
              <w:t xml:space="preserve"> </w:t>
            </w:r>
            <w:r w:rsidR="00087F9A">
              <w:rPr>
                <w:color w:val="auto"/>
                <w:highlight w:val="yellow"/>
              </w:rPr>
              <w:t>must retain, return</w:t>
            </w:r>
            <w:r w:rsidR="00382B44">
              <w:rPr>
                <w:color w:val="auto"/>
                <w:highlight w:val="yellow"/>
              </w:rPr>
              <w:t>, delete or destroy</w:t>
            </w:r>
            <w:r w:rsidRPr="003D45B8">
              <w:rPr>
                <w:color w:val="auto"/>
                <w:highlight w:val="yellow"/>
              </w:rPr>
              <w:t xml:space="preserve"> copies </w:t>
            </w:r>
            <w:r w:rsidRPr="003D45B8">
              <w:rPr>
                <w:color w:val="auto"/>
                <w:highlight w:val="yellow"/>
              </w:rPr>
              <w:lastRenderedPageBreak/>
              <w:t xml:space="preserve">of Data in accordance with </w:t>
            </w:r>
            <w:r w:rsidR="007B5D72">
              <w:rPr>
                <w:color w:val="auto"/>
                <w:highlight w:val="yellow"/>
              </w:rPr>
              <w:t xml:space="preserve">applicable </w:t>
            </w:r>
            <w:r w:rsidRPr="003D45B8">
              <w:rPr>
                <w:color w:val="auto"/>
                <w:highlight w:val="yellow"/>
              </w:rPr>
              <w:t>legal, regulatory, ethical and data sovereignty principles.</w:t>
            </w:r>
            <w:r>
              <w:rPr>
                <w:color w:val="auto"/>
              </w:rPr>
              <w:t>]</w:t>
            </w:r>
          </w:p>
          <w:p w14:paraId="1E0A3374" w14:textId="0DD7C0C7" w:rsidR="00B45D18" w:rsidRPr="00097793" w:rsidRDefault="00B45D18" w:rsidP="003A419C">
            <w:pPr>
              <w:pStyle w:val="TableText"/>
              <w:numPr>
                <w:ilvl w:val="0"/>
                <w:numId w:val="1"/>
              </w:numPr>
              <w:rPr>
                <w:i/>
                <w:color w:val="auto"/>
              </w:rPr>
            </w:pPr>
            <w:r w:rsidRPr="00097793">
              <w:rPr>
                <w:color w:val="auto"/>
              </w:rPr>
              <w:t>[</w:t>
            </w:r>
            <w:r w:rsidRPr="00097793">
              <w:rPr>
                <w:color w:val="auto"/>
                <w:highlight w:val="yellow"/>
              </w:rPr>
              <w:t>etc.</w:t>
            </w:r>
            <w:r w:rsidRPr="00097793">
              <w:rPr>
                <w:color w:val="auto"/>
              </w:rPr>
              <w:t>]</w:t>
            </w:r>
          </w:p>
        </w:tc>
      </w:tr>
      <w:tr w:rsidR="00B45D18" w:rsidRPr="000A72AC" w14:paraId="134EE22F" w14:textId="77777777" w:rsidTr="00EB382C">
        <w:tc>
          <w:tcPr>
            <w:tcW w:w="2616" w:type="dxa"/>
          </w:tcPr>
          <w:p w14:paraId="3EE247DC" w14:textId="77777777" w:rsidR="00B45D18" w:rsidRDefault="00B45D18" w:rsidP="008741A5">
            <w:pPr>
              <w:pStyle w:val="Tabletextbold"/>
            </w:pPr>
            <w:r w:rsidRPr="000A72AC">
              <w:lastRenderedPageBreak/>
              <w:t>Contact details for notices</w:t>
            </w:r>
          </w:p>
          <w:p w14:paraId="2D180B77" w14:textId="77777777" w:rsidR="005507F6" w:rsidRPr="005507F6" w:rsidRDefault="005507F6" w:rsidP="008741A5">
            <w:pPr>
              <w:pStyle w:val="Tabletextbold"/>
            </w:pPr>
          </w:p>
          <w:p w14:paraId="5CADE28F" w14:textId="77777777" w:rsidR="005507F6" w:rsidRPr="005507F6" w:rsidRDefault="005507F6" w:rsidP="008741A5">
            <w:pPr>
              <w:pStyle w:val="Tabletextbold"/>
            </w:pPr>
          </w:p>
          <w:p w14:paraId="640A79CC" w14:textId="77777777" w:rsidR="005507F6" w:rsidRPr="005507F6" w:rsidRDefault="005507F6" w:rsidP="008741A5">
            <w:pPr>
              <w:pStyle w:val="Tabletextbold"/>
            </w:pPr>
          </w:p>
        </w:tc>
        <w:tc>
          <w:tcPr>
            <w:tcW w:w="6855" w:type="dxa"/>
          </w:tcPr>
          <w:p w14:paraId="00EF6260" w14:textId="6395C5AB" w:rsidR="00B45D18" w:rsidRPr="00097793" w:rsidRDefault="00B45D18" w:rsidP="00B45D18">
            <w:pPr>
              <w:pStyle w:val="Tabletextbold"/>
            </w:pPr>
            <w:r w:rsidRPr="00097793">
              <w:t>University of Auckland:</w:t>
            </w:r>
          </w:p>
          <w:p w14:paraId="3D3F63FA" w14:textId="0E6BA840" w:rsidR="00B45D18" w:rsidRDefault="00B45D18" w:rsidP="00B45D18">
            <w:pPr>
              <w:spacing w:after="0"/>
              <w:ind w:left="2359" w:hanging="2075"/>
              <w:jc w:val="left"/>
              <w:rPr>
                <w:rFonts w:eastAsia="Arial"/>
              </w:rPr>
            </w:pPr>
            <w:r w:rsidRPr="005E6255">
              <w:rPr>
                <w:bCs/>
              </w:rPr>
              <w:t>Physical Address:</w:t>
            </w:r>
            <w:r w:rsidRPr="005E6255">
              <w:rPr>
                <w:bCs/>
              </w:rPr>
              <w:tab/>
            </w:r>
            <w:r w:rsidR="00E10477" w:rsidRPr="005E6255">
              <w:rPr>
                <w:rFonts w:eastAsia="Arial"/>
              </w:rPr>
              <w:t>22 Princes Street</w:t>
            </w:r>
            <w:r w:rsidRPr="005E6255">
              <w:rPr>
                <w:rFonts w:eastAsia="Arial"/>
              </w:rPr>
              <w:t xml:space="preserve">, Auckland </w:t>
            </w:r>
            <w:r w:rsidR="00182CA1" w:rsidRPr="005E6255">
              <w:rPr>
                <w:rFonts w:eastAsia="Arial"/>
              </w:rPr>
              <w:t>1010</w:t>
            </w:r>
            <w:r w:rsidRPr="005E6255">
              <w:rPr>
                <w:rFonts w:eastAsia="Arial"/>
              </w:rPr>
              <w:t>, New Zealand</w:t>
            </w:r>
          </w:p>
          <w:p w14:paraId="1EE188D1" w14:textId="183C87CB" w:rsidR="00B45D18" w:rsidRDefault="00B45D18" w:rsidP="00B45D18">
            <w:pPr>
              <w:spacing w:after="0"/>
              <w:ind w:left="2359" w:hanging="2075"/>
              <w:jc w:val="left"/>
            </w:pPr>
            <w:r w:rsidRPr="005615E9">
              <w:t>Postal</w:t>
            </w:r>
            <w:r w:rsidRPr="00097793">
              <w:rPr>
                <w:bCs/>
              </w:rPr>
              <w:t xml:space="preserve"> Address: </w:t>
            </w:r>
            <w:r>
              <w:rPr>
                <w:bCs/>
              </w:rPr>
              <w:tab/>
            </w:r>
            <w:r w:rsidRPr="00097793">
              <w:rPr>
                <w:rFonts w:eastAsia="Arial"/>
              </w:rPr>
              <w:t>Private Bag 92019, Auckland 1142, New Zealand</w:t>
            </w:r>
            <w:r w:rsidRPr="00097793" w:rsidDel="00EA369B">
              <w:t xml:space="preserve"> </w:t>
            </w:r>
          </w:p>
          <w:p w14:paraId="72EB925C" w14:textId="5F3D6172" w:rsidR="00B45D18" w:rsidRDefault="00B45D18" w:rsidP="00B45D18">
            <w:pPr>
              <w:spacing w:after="0"/>
              <w:ind w:left="2359" w:hanging="2075"/>
              <w:jc w:val="left"/>
            </w:pPr>
            <w:r w:rsidRPr="00097793">
              <w:t>Email:</w:t>
            </w:r>
            <w:r>
              <w:tab/>
            </w:r>
            <w:r w:rsidR="007F19BD">
              <w:t>contract@auckland.ac.nz</w:t>
            </w:r>
          </w:p>
          <w:p w14:paraId="0FE1EE98" w14:textId="7D29FD30" w:rsidR="00B45D18" w:rsidRPr="00097793" w:rsidRDefault="00301824" w:rsidP="00B45D18">
            <w:pPr>
              <w:pStyle w:val="Tabletextbold"/>
            </w:pPr>
            <w:r>
              <w:t>Recipient</w:t>
            </w:r>
            <w:r w:rsidR="00B45D18" w:rsidRPr="00097793">
              <w:t>:</w:t>
            </w:r>
          </w:p>
          <w:p w14:paraId="57E526AD" w14:textId="6608730D" w:rsidR="00B45D18" w:rsidRDefault="00B45D18" w:rsidP="00B45D18">
            <w:pPr>
              <w:spacing w:after="0"/>
              <w:ind w:left="2359" w:hanging="2075"/>
              <w:jc w:val="left"/>
            </w:pPr>
            <w:r w:rsidRPr="00097793">
              <w:t>Physical Address:</w:t>
            </w:r>
            <w:r>
              <w:tab/>
            </w:r>
            <w:r w:rsidRPr="00097793">
              <w:t>[</w:t>
            </w:r>
            <w:r w:rsidRPr="00CB748D">
              <w:rPr>
                <w:iCs/>
                <w:highlight w:val="yellow"/>
              </w:rPr>
              <w:t>insert physical and postal addresses</w:t>
            </w:r>
            <w:r w:rsidRPr="00097793">
              <w:t>]</w:t>
            </w:r>
          </w:p>
          <w:p w14:paraId="3F8FE3CC" w14:textId="30E1E343" w:rsidR="00B45D18" w:rsidRDefault="00B45D18" w:rsidP="00B45D18">
            <w:pPr>
              <w:spacing w:after="0"/>
              <w:ind w:left="2359" w:hanging="2075"/>
              <w:jc w:val="left"/>
            </w:pPr>
            <w:r w:rsidRPr="00097793">
              <w:t>Postal Address:</w:t>
            </w:r>
            <w:r>
              <w:tab/>
            </w:r>
            <w:r w:rsidRPr="00097793">
              <w:t>[</w:t>
            </w:r>
            <w:r w:rsidRPr="00CB748D">
              <w:rPr>
                <w:iCs/>
                <w:highlight w:val="yellow"/>
              </w:rPr>
              <w:t>insert OR same as physical address</w:t>
            </w:r>
            <w:r w:rsidRPr="00097793">
              <w:t xml:space="preserve">] </w:t>
            </w:r>
          </w:p>
          <w:p w14:paraId="1CE4D554" w14:textId="77777777" w:rsidR="00B45D18" w:rsidRDefault="00B45D18" w:rsidP="00473C3E">
            <w:pPr>
              <w:spacing w:after="0"/>
              <w:ind w:left="2359" w:hanging="2075"/>
              <w:jc w:val="left"/>
            </w:pPr>
            <w:r w:rsidRPr="00097793">
              <w:t>Email:</w:t>
            </w:r>
            <w:r>
              <w:tab/>
            </w:r>
            <w:r w:rsidRPr="00097793">
              <w:t>[</w:t>
            </w:r>
            <w:r w:rsidRPr="00CB748D">
              <w:rPr>
                <w:iCs/>
                <w:highlight w:val="yellow"/>
              </w:rPr>
              <w:t>insert</w:t>
            </w:r>
            <w:r w:rsidRPr="00097793">
              <w:t>]</w:t>
            </w:r>
          </w:p>
          <w:p w14:paraId="698AF7BC" w14:textId="5D770C6F" w:rsidR="00E14AA8" w:rsidRPr="00097793" w:rsidRDefault="00E14AA8" w:rsidP="00473C3E">
            <w:pPr>
              <w:spacing w:after="0"/>
              <w:ind w:left="2359" w:hanging="2075"/>
              <w:jc w:val="left"/>
            </w:pPr>
          </w:p>
        </w:tc>
      </w:tr>
      <w:tr w:rsidR="00B45D18" w:rsidRPr="000A72AC" w14:paraId="4D5E58DB" w14:textId="77777777" w:rsidTr="00EB382C">
        <w:tc>
          <w:tcPr>
            <w:tcW w:w="2616" w:type="dxa"/>
          </w:tcPr>
          <w:p w14:paraId="5447D45A" w14:textId="2273BFC9" w:rsidR="00B45D18" w:rsidRPr="000A72AC" w:rsidRDefault="00B45D18" w:rsidP="008741A5">
            <w:pPr>
              <w:pStyle w:val="Tabletextbold"/>
            </w:pPr>
            <w:r>
              <w:t xml:space="preserve">Other contact details (if needed, e.g. for </w:t>
            </w:r>
            <w:r w:rsidR="00E8001C">
              <w:t xml:space="preserve">reviews of Publications or for </w:t>
            </w:r>
            <w:r>
              <w:t>O</w:t>
            </w:r>
            <w:r w:rsidR="00412401">
              <w:t xml:space="preserve">fficial </w:t>
            </w:r>
            <w:r>
              <w:t>I</w:t>
            </w:r>
            <w:r w:rsidR="00412401">
              <w:t xml:space="preserve">nformation </w:t>
            </w:r>
            <w:r>
              <w:t>A</w:t>
            </w:r>
            <w:r w:rsidR="00412401">
              <w:t>ct</w:t>
            </w:r>
            <w:r>
              <w:t xml:space="preserve"> requests)</w:t>
            </w:r>
          </w:p>
        </w:tc>
        <w:tc>
          <w:tcPr>
            <w:tcW w:w="6855" w:type="dxa"/>
          </w:tcPr>
          <w:p w14:paraId="29F76CCB" w14:textId="77777777" w:rsidR="00662DDB" w:rsidRPr="002B6266" w:rsidRDefault="00662DDB" w:rsidP="00662DDB">
            <w:pPr>
              <w:pStyle w:val="Tabletextbold"/>
            </w:pPr>
            <w:r w:rsidRPr="002B6266">
              <w:t>University:</w:t>
            </w:r>
          </w:p>
          <w:p w14:paraId="141582C9" w14:textId="77777777" w:rsidR="00662DDB" w:rsidRDefault="00662DDB" w:rsidP="00662DDB">
            <w:pPr>
              <w:spacing w:after="0"/>
              <w:ind w:left="1418" w:hanging="1134"/>
              <w:jc w:val="left"/>
            </w:pPr>
            <w:r w:rsidRPr="00B61610">
              <w:t>Name:</w:t>
            </w:r>
            <w:r>
              <w:tab/>
            </w:r>
            <w:r w:rsidRPr="00B61610">
              <w:t>[</w:t>
            </w:r>
            <w:r>
              <w:rPr>
                <w:highlight w:val="yellow"/>
              </w:rPr>
              <w:t>I</w:t>
            </w:r>
            <w:r w:rsidRPr="009F3C33">
              <w:rPr>
                <w:highlight w:val="yellow"/>
              </w:rPr>
              <w:t>nsert</w:t>
            </w:r>
            <w:r w:rsidRPr="00B61610">
              <w:t>]</w:t>
            </w:r>
          </w:p>
          <w:p w14:paraId="18472719" w14:textId="77777777" w:rsidR="00662DDB" w:rsidRDefault="00662DDB" w:rsidP="00662DDB">
            <w:pPr>
              <w:spacing w:after="0"/>
              <w:ind w:left="1418" w:hanging="1134"/>
              <w:jc w:val="left"/>
            </w:pPr>
            <w:r w:rsidRPr="00B61610">
              <w:t>Title</w:t>
            </w:r>
            <w:r>
              <w:t>/role</w:t>
            </w:r>
            <w:r w:rsidRPr="00B61610">
              <w:t>:</w:t>
            </w:r>
            <w:r>
              <w:tab/>
            </w:r>
            <w:r w:rsidRPr="00B61610">
              <w:t>[</w:t>
            </w:r>
            <w:r>
              <w:rPr>
                <w:highlight w:val="yellow"/>
              </w:rPr>
              <w:t>I</w:t>
            </w:r>
            <w:r w:rsidRPr="009F3C33">
              <w:rPr>
                <w:highlight w:val="yellow"/>
              </w:rPr>
              <w:t>nsert</w:t>
            </w:r>
            <w:r w:rsidRPr="00B61610">
              <w:t>]</w:t>
            </w:r>
          </w:p>
          <w:p w14:paraId="7CB3A7E5" w14:textId="77777777" w:rsidR="00662DDB" w:rsidRPr="00B61610" w:rsidRDefault="00662DDB" w:rsidP="00662DDB">
            <w:pPr>
              <w:spacing w:after="0"/>
              <w:ind w:left="1418" w:hanging="1134"/>
              <w:jc w:val="left"/>
            </w:pPr>
            <w:r w:rsidRPr="00B61610">
              <w:t>Email:</w:t>
            </w:r>
            <w:r>
              <w:tab/>
            </w:r>
            <w:r w:rsidRPr="00B61610">
              <w:t>[</w:t>
            </w:r>
            <w:r>
              <w:rPr>
                <w:highlight w:val="yellow"/>
              </w:rPr>
              <w:t>I</w:t>
            </w:r>
            <w:r w:rsidRPr="009F3C33">
              <w:rPr>
                <w:highlight w:val="yellow"/>
              </w:rPr>
              <w:t>nsert</w:t>
            </w:r>
            <w:r w:rsidRPr="00B61610">
              <w:t>]</w:t>
            </w:r>
          </w:p>
          <w:p w14:paraId="133CF6C7" w14:textId="4EE302D0" w:rsidR="00662DDB" w:rsidRPr="002B6266" w:rsidRDefault="00301824" w:rsidP="00662DDB">
            <w:pPr>
              <w:pStyle w:val="Tabletextbold"/>
            </w:pPr>
            <w:r>
              <w:t>Recipient</w:t>
            </w:r>
            <w:r w:rsidR="00662DDB" w:rsidRPr="002B6266">
              <w:t>:</w:t>
            </w:r>
          </w:p>
          <w:p w14:paraId="24D3EA11" w14:textId="77777777" w:rsidR="00662DDB" w:rsidRDefault="00662DDB" w:rsidP="00662DDB">
            <w:pPr>
              <w:spacing w:after="0"/>
              <w:ind w:left="1418" w:hanging="1134"/>
              <w:jc w:val="left"/>
            </w:pPr>
            <w:r w:rsidRPr="00B61610">
              <w:t>Name:</w:t>
            </w:r>
            <w:r>
              <w:tab/>
            </w:r>
            <w:r w:rsidRPr="00B61610">
              <w:t>[</w:t>
            </w:r>
            <w:r>
              <w:rPr>
                <w:highlight w:val="yellow"/>
              </w:rPr>
              <w:t>I</w:t>
            </w:r>
            <w:r w:rsidRPr="009F3C33">
              <w:rPr>
                <w:highlight w:val="yellow"/>
              </w:rPr>
              <w:t>nsert</w:t>
            </w:r>
            <w:r w:rsidRPr="00B61610">
              <w:t>]</w:t>
            </w:r>
          </w:p>
          <w:p w14:paraId="70C7435F" w14:textId="77777777" w:rsidR="00662DDB" w:rsidRDefault="00662DDB" w:rsidP="00662DDB">
            <w:pPr>
              <w:spacing w:after="0"/>
              <w:ind w:left="1418" w:hanging="1134"/>
              <w:jc w:val="left"/>
            </w:pPr>
            <w:r w:rsidRPr="00B61610">
              <w:t>Title</w:t>
            </w:r>
            <w:r>
              <w:t>/role</w:t>
            </w:r>
            <w:r w:rsidRPr="00B61610">
              <w:t>:</w:t>
            </w:r>
            <w:r>
              <w:tab/>
            </w:r>
            <w:r w:rsidRPr="00B61610">
              <w:t>[</w:t>
            </w:r>
            <w:r>
              <w:rPr>
                <w:highlight w:val="yellow"/>
              </w:rPr>
              <w:t>I</w:t>
            </w:r>
            <w:r w:rsidRPr="009F3C33">
              <w:rPr>
                <w:highlight w:val="yellow"/>
              </w:rPr>
              <w:t>nsert</w:t>
            </w:r>
            <w:r w:rsidRPr="00B61610">
              <w:t>]</w:t>
            </w:r>
          </w:p>
          <w:p w14:paraId="612D9756" w14:textId="77777777" w:rsidR="00B45D18" w:rsidRDefault="00662DDB" w:rsidP="00053542">
            <w:pPr>
              <w:spacing w:after="0"/>
              <w:ind w:left="1418" w:hanging="1134"/>
              <w:jc w:val="left"/>
            </w:pPr>
            <w:r w:rsidRPr="00B61610">
              <w:t>Email:</w:t>
            </w:r>
            <w:r>
              <w:tab/>
            </w:r>
            <w:r w:rsidRPr="00B61610">
              <w:t>[</w:t>
            </w:r>
            <w:r>
              <w:rPr>
                <w:highlight w:val="yellow"/>
              </w:rPr>
              <w:t>I</w:t>
            </w:r>
            <w:r w:rsidRPr="009F3C33">
              <w:rPr>
                <w:highlight w:val="yellow"/>
              </w:rPr>
              <w:t>nsert</w:t>
            </w:r>
            <w:r w:rsidRPr="00B61610">
              <w:t>]</w:t>
            </w:r>
          </w:p>
          <w:p w14:paraId="740DB825" w14:textId="6C19C3E5" w:rsidR="00053542" w:rsidRPr="00053542" w:rsidRDefault="00053542" w:rsidP="00053542">
            <w:pPr>
              <w:spacing w:after="0"/>
              <w:ind w:left="1418" w:hanging="1134"/>
              <w:jc w:val="left"/>
            </w:pPr>
          </w:p>
        </w:tc>
      </w:tr>
      <w:tr w:rsidR="00B45D18" w:rsidRPr="000A72AC" w14:paraId="7745F733" w14:textId="77777777" w:rsidTr="00EB382C">
        <w:tc>
          <w:tcPr>
            <w:tcW w:w="2616" w:type="dxa"/>
          </w:tcPr>
          <w:p w14:paraId="0D0C6F12" w14:textId="588C2D75" w:rsidR="00B45D18" w:rsidRDefault="00B45D18" w:rsidP="00B45D18">
            <w:pPr>
              <w:pStyle w:val="Tabletextbold"/>
            </w:pPr>
            <w:r w:rsidRPr="00E26875">
              <w:t>Special terms</w:t>
            </w:r>
          </w:p>
        </w:tc>
        <w:tc>
          <w:tcPr>
            <w:tcW w:w="6855" w:type="dxa"/>
          </w:tcPr>
          <w:p w14:paraId="5A3EA503" w14:textId="1D13D9A2" w:rsidR="005D56B9" w:rsidRPr="00B02E4D" w:rsidRDefault="00821C3E" w:rsidP="008741A5">
            <w:pPr>
              <w:pStyle w:val="SpecialTermsclauseheading"/>
              <w:rPr>
                <w:rFonts w:cs="Arial"/>
                <w:b w:val="0"/>
                <w:bCs w:val="0"/>
                <w:color w:val="auto"/>
              </w:rPr>
            </w:pPr>
            <w:r w:rsidRPr="00B02E4D">
              <w:t>Privacy and Data</w:t>
            </w:r>
          </w:p>
          <w:p w14:paraId="45B3CC54" w14:textId="6CAA67B9" w:rsidR="00DD4383" w:rsidRDefault="00B45D18" w:rsidP="007E54DE">
            <w:pPr>
              <w:pStyle w:val="simplelist20"/>
              <w:rPr>
                <w:rFonts w:cs="Arial"/>
                <w:color w:val="auto"/>
              </w:rPr>
            </w:pPr>
            <w:r w:rsidRPr="002F2054">
              <w:t>[</w:t>
            </w:r>
            <w:r w:rsidRPr="002F2054">
              <w:rPr>
                <w:rFonts w:cs="Arial"/>
                <w:color w:val="auto"/>
                <w:highlight w:val="yellow"/>
              </w:rPr>
              <w:t>Data may include information about identifiable individuals and/or de-identified information about individuals</w:t>
            </w:r>
            <w:r w:rsidR="00A316E8">
              <w:rPr>
                <w:rFonts w:cs="Arial"/>
                <w:color w:val="auto"/>
              </w:rPr>
              <w:t>.</w:t>
            </w:r>
            <w:r w:rsidRPr="002F2054">
              <w:rPr>
                <w:rFonts w:cs="Arial"/>
                <w:color w:val="auto"/>
              </w:rPr>
              <w:t>]</w:t>
            </w:r>
          </w:p>
          <w:p w14:paraId="304734D2" w14:textId="045346CE" w:rsidR="00A51089" w:rsidRPr="00965283" w:rsidRDefault="00CF1420" w:rsidP="007E54DE">
            <w:pPr>
              <w:pStyle w:val="simplelist20"/>
              <w:rPr>
                <w:rFonts w:cs="Arial"/>
                <w:color w:val="auto"/>
              </w:rPr>
            </w:pPr>
            <w:r>
              <w:t xml:space="preserve">[The Recipient will comply with the </w:t>
            </w:r>
            <w:r>
              <w:rPr>
                <w:rFonts w:cs="Arial"/>
                <w:i/>
                <w:iCs/>
                <w:color w:val="auto"/>
              </w:rPr>
              <w:t xml:space="preserve">International Data Transfer Terms </w:t>
            </w:r>
            <w:r>
              <w:rPr>
                <w:rFonts w:cs="Arial"/>
                <w:color w:val="auto"/>
              </w:rPr>
              <w:t xml:space="preserve">set out in </w:t>
            </w:r>
            <w:r w:rsidRPr="00CF108A">
              <w:rPr>
                <w:rFonts w:cs="Arial"/>
                <w:color w:val="auto"/>
                <w:highlight w:val="yellow"/>
              </w:rPr>
              <w:t>Schedule X</w:t>
            </w:r>
            <w:r>
              <w:rPr>
                <w:rFonts w:cs="Arial"/>
                <w:color w:val="auto"/>
              </w:rPr>
              <w:t>.]</w:t>
            </w:r>
          </w:p>
          <w:p w14:paraId="479B4DA5" w14:textId="26741E6A" w:rsidR="00B45D18" w:rsidRPr="002F2054" w:rsidRDefault="00B45D18" w:rsidP="007E54DE">
            <w:pPr>
              <w:pStyle w:val="TableText"/>
              <w:rPr>
                <w:rFonts w:cs="Arial"/>
                <w:color w:val="auto"/>
              </w:rPr>
            </w:pPr>
            <w:r w:rsidRPr="007E54DE">
              <w:rPr>
                <w:color w:val="FF0000"/>
              </w:rPr>
              <w:t>OR:</w:t>
            </w:r>
          </w:p>
          <w:p w14:paraId="0D048F00" w14:textId="3575D374" w:rsidR="00BE70EA" w:rsidRPr="00374103" w:rsidRDefault="00B45D18" w:rsidP="007E54DE">
            <w:pPr>
              <w:pStyle w:val="simplelist20"/>
              <w:rPr>
                <w:rFonts w:cs="Arial"/>
                <w:b/>
                <w:color w:val="auto"/>
              </w:rPr>
            </w:pPr>
            <w:r w:rsidRPr="002F2054">
              <w:t>[</w:t>
            </w:r>
            <w:r w:rsidRPr="002F2054">
              <w:rPr>
                <w:rFonts w:cs="Arial"/>
                <w:color w:val="auto"/>
                <w:highlight w:val="yellow"/>
              </w:rPr>
              <w:t xml:space="preserve">The </w:t>
            </w:r>
            <w:r w:rsidR="00DF2FD2">
              <w:rPr>
                <w:rFonts w:cs="Arial"/>
                <w:color w:val="auto"/>
                <w:highlight w:val="yellow"/>
              </w:rPr>
              <w:t>parties acknowledge</w:t>
            </w:r>
            <w:r w:rsidRPr="002F2054">
              <w:rPr>
                <w:rFonts w:cs="Arial"/>
                <w:color w:val="auto"/>
                <w:highlight w:val="yellow"/>
              </w:rPr>
              <w:t xml:space="preserve"> that</w:t>
            </w:r>
            <w:r w:rsidR="009677D0">
              <w:rPr>
                <w:rFonts w:cs="Arial"/>
                <w:color w:val="auto"/>
                <w:highlight w:val="yellow"/>
              </w:rPr>
              <w:t xml:space="preserve"> the</w:t>
            </w:r>
            <w:r w:rsidRPr="002F2054">
              <w:rPr>
                <w:rFonts w:cs="Arial"/>
                <w:color w:val="auto"/>
                <w:highlight w:val="yellow"/>
              </w:rPr>
              <w:t xml:space="preserve"> Data transferred to the </w:t>
            </w:r>
            <w:r w:rsidR="009677D0">
              <w:rPr>
                <w:rFonts w:cs="Arial"/>
                <w:color w:val="auto"/>
                <w:highlight w:val="yellow"/>
              </w:rPr>
              <w:t>Recipient is</w:t>
            </w:r>
            <w:r w:rsidRPr="002F2054">
              <w:rPr>
                <w:rFonts w:cs="Arial"/>
                <w:color w:val="auto"/>
                <w:highlight w:val="yellow"/>
              </w:rPr>
              <w:t xml:space="preserve"> not </w:t>
            </w:r>
            <w:r w:rsidR="009677D0">
              <w:rPr>
                <w:rFonts w:cs="Arial"/>
                <w:color w:val="auto"/>
                <w:highlight w:val="yellow"/>
              </w:rPr>
              <w:t xml:space="preserve">intended to </w:t>
            </w:r>
            <w:r w:rsidRPr="002F2054">
              <w:rPr>
                <w:rFonts w:cs="Arial"/>
                <w:color w:val="auto"/>
                <w:highlight w:val="yellow"/>
              </w:rPr>
              <w:t xml:space="preserve">include information about identifiable individuals </w:t>
            </w:r>
            <w:r>
              <w:rPr>
                <w:rFonts w:cs="Arial"/>
                <w:color w:val="auto"/>
                <w:highlight w:val="yellow"/>
              </w:rPr>
              <w:t>and/</w:t>
            </w:r>
            <w:r w:rsidRPr="002F2054">
              <w:rPr>
                <w:rFonts w:cs="Arial"/>
                <w:color w:val="auto"/>
                <w:highlight w:val="yellow"/>
              </w:rPr>
              <w:t>or de-identified information about individuals</w:t>
            </w:r>
            <w:r w:rsidR="00A316E8">
              <w:rPr>
                <w:rFonts w:cs="Arial"/>
                <w:color w:val="auto"/>
              </w:rPr>
              <w:t>.</w:t>
            </w:r>
            <w:r w:rsidRPr="002F2054">
              <w:rPr>
                <w:rFonts w:cs="Arial"/>
                <w:color w:val="auto"/>
              </w:rPr>
              <w:t>]</w:t>
            </w:r>
          </w:p>
          <w:p w14:paraId="4BF74FE7" w14:textId="77777777" w:rsidR="00374103" w:rsidRDefault="00CC421F" w:rsidP="007E54DE">
            <w:pPr>
              <w:pStyle w:val="SpecialTermsclauseheading"/>
              <w:rPr>
                <w:rFonts w:cs="Arial"/>
                <w:b w:val="0"/>
                <w:color w:val="auto"/>
              </w:rPr>
            </w:pPr>
            <w:r>
              <w:t>Intellectual Property</w:t>
            </w:r>
          </w:p>
          <w:p w14:paraId="243057D5" w14:textId="52087AF1" w:rsidR="004C70DE" w:rsidRPr="00CF108A" w:rsidRDefault="00997F2A" w:rsidP="00EB4E35">
            <w:pPr>
              <w:pStyle w:val="Tabletextbold"/>
              <w:keepNext/>
              <w:rPr>
                <w:b w:val="0"/>
                <w:bCs/>
              </w:rPr>
            </w:pPr>
            <w:r w:rsidRPr="007E54DE">
              <w:rPr>
                <w:color w:val="FF0000"/>
              </w:rPr>
              <w:t>[</w:t>
            </w:r>
            <w:r w:rsidR="001C1B35" w:rsidRPr="00CF108A">
              <w:rPr>
                <w:bCs/>
                <w:color w:val="FF0000"/>
              </w:rPr>
              <w:t xml:space="preserve">Delete </w:t>
            </w:r>
            <w:r w:rsidR="00585519">
              <w:rPr>
                <w:bCs/>
                <w:color w:val="FF0000"/>
              </w:rPr>
              <w:t xml:space="preserve">special term </w:t>
            </w:r>
            <w:r w:rsidR="001C1B35" w:rsidRPr="00CF108A">
              <w:rPr>
                <w:bCs/>
                <w:color w:val="FF0000"/>
              </w:rPr>
              <w:t>clause 2.1 if not needed.</w:t>
            </w:r>
            <w:r w:rsidR="004C584A" w:rsidRPr="00CF108A">
              <w:rPr>
                <w:bCs/>
                <w:color w:val="FF0000"/>
              </w:rPr>
              <w:t>]</w:t>
            </w:r>
          </w:p>
          <w:p w14:paraId="5CA78E40" w14:textId="77777777" w:rsidR="00CC421F" w:rsidRDefault="00DC66A7" w:rsidP="007E54DE">
            <w:pPr>
              <w:pStyle w:val="simplelist20"/>
              <w:rPr>
                <w:rFonts w:cs="Arial"/>
                <w:bCs/>
                <w:color w:val="auto"/>
              </w:rPr>
            </w:pPr>
            <w:r w:rsidRPr="00DC66A7">
              <w:t xml:space="preserve">The </w:t>
            </w:r>
            <w:r w:rsidRPr="00DC66A7">
              <w:rPr>
                <w:rFonts w:cs="Arial"/>
                <w:bCs/>
                <w:color w:val="auto"/>
              </w:rPr>
              <w:t>Recipient will promptly notify the University of any errors or other minor improvements identified or made to the Data.</w:t>
            </w:r>
          </w:p>
          <w:p w14:paraId="40305B4B" w14:textId="24FF2C90" w:rsidR="00C669FF" w:rsidRPr="00CF108A" w:rsidRDefault="00C669FF" w:rsidP="00EB4E35">
            <w:pPr>
              <w:pStyle w:val="Tabletextbold"/>
              <w:keepNext/>
              <w:rPr>
                <w:b w:val="0"/>
                <w:bCs/>
              </w:rPr>
            </w:pPr>
            <w:r w:rsidRPr="007E54DE">
              <w:rPr>
                <w:color w:val="FF0000"/>
              </w:rPr>
              <w:t xml:space="preserve">[Delete the </w:t>
            </w:r>
            <w:r w:rsidR="007F31E1" w:rsidRPr="007E54DE">
              <w:rPr>
                <w:color w:val="FF0000"/>
              </w:rPr>
              <w:t>highlighted words referring</w:t>
            </w:r>
            <w:r w:rsidR="003C1DDF" w:rsidRPr="007E54DE">
              <w:rPr>
                <w:color w:val="FF0000"/>
              </w:rPr>
              <w:t xml:space="preserve"> to publication</w:t>
            </w:r>
            <w:r w:rsidR="007F31E1" w:rsidRPr="007E54DE">
              <w:rPr>
                <w:color w:val="FF0000"/>
              </w:rPr>
              <w:t>s</w:t>
            </w:r>
            <w:r w:rsidRPr="007E54DE">
              <w:rPr>
                <w:color w:val="FF0000"/>
              </w:rPr>
              <w:t xml:space="preserve"> if the University can have a right to use all Results, </w:t>
            </w:r>
            <w:r w:rsidR="006255B0" w:rsidRPr="007E54DE">
              <w:rPr>
                <w:color w:val="FF0000"/>
              </w:rPr>
              <w:t xml:space="preserve">both </w:t>
            </w:r>
            <w:r w:rsidRPr="007E54DE">
              <w:rPr>
                <w:color w:val="FF0000"/>
              </w:rPr>
              <w:t>published and unpublished.</w:t>
            </w:r>
            <w:r w:rsidR="003C1DDF" w:rsidRPr="007E54DE">
              <w:rPr>
                <w:color w:val="FF0000"/>
              </w:rPr>
              <w:t xml:space="preserve">  Delete the reference to </w:t>
            </w:r>
            <w:r w:rsidR="003C1DDF" w:rsidRPr="007E54DE">
              <w:rPr>
                <w:color w:val="FF0000"/>
              </w:rPr>
              <w:lastRenderedPageBreak/>
              <w:t xml:space="preserve">improvements to Data </w:t>
            </w:r>
            <w:r w:rsidR="00E648F9">
              <w:rPr>
                <w:color w:val="FF0000"/>
              </w:rPr>
              <w:t xml:space="preserve">in </w:t>
            </w:r>
            <w:r w:rsidR="007F19BD">
              <w:rPr>
                <w:color w:val="FF0000"/>
              </w:rPr>
              <w:t xml:space="preserve">special term </w:t>
            </w:r>
            <w:r w:rsidR="00E648F9">
              <w:rPr>
                <w:color w:val="FF0000"/>
              </w:rPr>
              <w:t xml:space="preserve">cl 2.3 </w:t>
            </w:r>
            <w:r w:rsidR="003C1DDF" w:rsidRPr="007E54DE">
              <w:rPr>
                <w:color w:val="FF0000"/>
              </w:rPr>
              <w:t xml:space="preserve">if </w:t>
            </w:r>
            <w:r w:rsidR="00877356" w:rsidRPr="00CF108A">
              <w:rPr>
                <w:bCs/>
                <w:color w:val="FF0000"/>
              </w:rPr>
              <w:t>not relevant.</w:t>
            </w:r>
            <w:r w:rsidRPr="00CF108A">
              <w:rPr>
                <w:bCs/>
                <w:color w:val="FF0000"/>
              </w:rPr>
              <w:t>]</w:t>
            </w:r>
          </w:p>
          <w:p w14:paraId="221D395B" w14:textId="049C6CDB" w:rsidR="00DC66A7" w:rsidRDefault="00841A11" w:rsidP="007E54DE">
            <w:pPr>
              <w:pStyle w:val="simplelist20"/>
              <w:rPr>
                <w:rFonts w:cs="Arial"/>
                <w:bCs/>
                <w:color w:val="auto"/>
              </w:rPr>
            </w:pPr>
            <w:r>
              <w:t>The Recipient will provide the University with a copy of</w:t>
            </w:r>
            <w:r w:rsidR="00334563">
              <w:rPr>
                <w:rFonts w:cs="Arial"/>
                <w:bCs/>
                <w:color w:val="auto"/>
              </w:rPr>
              <w:t xml:space="preserve"> any</w:t>
            </w:r>
            <w:r>
              <w:rPr>
                <w:rFonts w:cs="Arial"/>
                <w:bCs/>
                <w:color w:val="auto"/>
              </w:rPr>
              <w:t xml:space="preserve"> [</w:t>
            </w:r>
            <w:r w:rsidRPr="006255B0">
              <w:rPr>
                <w:rFonts w:cs="Arial"/>
                <w:bCs/>
                <w:color w:val="auto"/>
                <w:highlight w:val="yellow"/>
              </w:rPr>
              <w:t>published</w:t>
            </w:r>
            <w:r w:rsidR="00C669FF">
              <w:rPr>
                <w:rFonts w:cs="Arial"/>
                <w:bCs/>
                <w:color w:val="auto"/>
              </w:rPr>
              <w:t>] Results as soon as practicable [</w:t>
            </w:r>
            <w:r w:rsidR="00C669FF" w:rsidRPr="006255B0">
              <w:rPr>
                <w:rFonts w:cs="Arial"/>
                <w:bCs/>
                <w:color w:val="auto"/>
                <w:highlight w:val="yellow"/>
              </w:rPr>
              <w:t>following publication</w:t>
            </w:r>
            <w:r w:rsidR="00C669FF">
              <w:rPr>
                <w:rFonts w:cs="Arial"/>
                <w:bCs/>
                <w:color w:val="auto"/>
              </w:rPr>
              <w:t>].</w:t>
            </w:r>
          </w:p>
          <w:p w14:paraId="50F05E81" w14:textId="1C8118F7" w:rsidR="00BE0FBC" w:rsidRDefault="00CC126B" w:rsidP="007E54DE">
            <w:pPr>
              <w:pStyle w:val="simplelist20"/>
              <w:rPr>
                <w:rFonts w:cs="Arial"/>
                <w:bCs/>
                <w:color w:val="auto"/>
              </w:rPr>
            </w:pPr>
            <w:r w:rsidRPr="00CC126B">
              <w:t xml:space="preserve">The Recipient grants to the University a non-exclusive, worldwide, </w:t>
            </w:r>
            <w:r w:rsidR="00A073E6">
              <w:rPr>
                <w:rFonts w:cs="Arial"/>
                <w:bCs/>
                <w:color w:val="auto"/>
              </w:rPr>
              <w:t xml:space="preserve">perpetual, </w:t>
            </w:r>
            <w:r w:rsidRPr="00CC126B">
              <w:rPr>
                <w:rFonts w:cs="Arial"/>
                <w:bCs/>
                <w:color w:val="auto"/>
              </w:rPr>
              <w:t xml:space="preserve">royalty-free right to use </w:t>
            </w:r>
            <w:r w:rsidR="002E2EF9">
              <w:rPr>
                <w:rFonts w:cs="Arial"/>
                <w:bCs/>
                <w:color w:val="auto"/>
              </w:rPr>
              <w:t>any</w:t>
            </w:r>
            <w:r w:rsidRPr="00CC126B">
              <w:rPr>
                <w:rFonts w:cs="Arial"/>
                <w:bCs/>
                <w:color w:val="auto"/>
              </w:rPr>
              <w:t xml:space="preserve"> [</w:t>
            </w:r>
            <w:r w:rsidRPr="00877356">
              <w:rPr>
                <w:rFonts w:cs="Arial"/>
                <w:bCs/>
                <w:color w:val="auto"/>
                <w:highlight w:val="yellow"/>
              </w:rPr>
              <w:t>published</w:t>
            </w:r>
            <w:r w:rsidRPr="00CC126B">
              <w:rPr>
                <w:rFonts w:cs="Arial"/>
                <w:bCs/>
                <w:color w:val="auto"/>
              </w:rPr>
              <w:t>] Results [</w:t>
            </w:r>
            <w:r w:rsidRPr="00877356">
              <w:rPr>
                <w:rFonts w:cs="Arial"/>
                <w:bCs/>
                <w:color w:val="auto"/>
                <w:highlight w:val="yellow"/>
              </w:rPr>
              <w:t>(</w:t>
            </w:r>
            <w:r w:rsidR="00420708">
              <w:rPr>
                <w:rFonts w:cs="Arial"/>
                <w:bCs/>
                <w:color w:val="auto"/>
                <w:highlight w:val="yellow"/>
              </w:rPr>
              <w:t>including</w:t>
            </w:r>
            <w:r w:rsidRPr="00877356">
              <w:rPr>
                <w:rFonts w:cs="Arial"/>
                <w:bCs/>
                <w:color w:val="auto"/>
                <w:highlight w:val="yellow"/>
              </w:rPr>
              <w:t xml:space="preserve"> any improvements to the Data)</w:t>
            </w:r>
            <w:r w:rsidRPr="00CC126B">
              <w:rPr>
                <w:rFonts w:cs="Arial"/>
                <w:bCs/>
                <w:color w:val="auto"/>
              </w:rPr>
              <w:t>] for the purposes of teaching and academic (including non-commercially funded) research</w:t>
            </w:r>
            <w:r w:rsidR="00877356">
              <w:rPr>
                <w:rFonts w:cs="Arial"/>
                <w:bCs/>
                <w:color w:val="auto"/>
              </w:rPr>
              <w:t>.</w:t>
            </w:r>
          </w:p>
          <w:p w14:paraId="07E2CA9D" w14:textId="6CD9CB88" w:rsidR="0031009A" w:rsidRDefault="00A74A66" w:rsidP="007E54DE">
            <w:pPr>
              <w:pStyle w:val="SpecialTermsclauseheading"/>
              <w:rPr>
                <w:rFonts w:cs="Arial"/>
                <w:b w:val="0"/>
                <w:color w:val="auto"/>
              </w:rPr>
            </w:pPr>
            <w:r w:rsidRPr="00A74A66">
              <w:t>Sanctions, sensitive research, Export Controls</w:t>
            </w:r>
          </w:p>
          <w:p w14:paraId="4111212C" w14:textId="706F8C7E" w:rsidR="00927D47" w:rsidRPr="000C67CE" w:rsidRDefault="00927D47" w:rsidP="00927D47">
            <w:pPr>
              <w:pStyle w:val="Paragraph"/>
              <w:spacing w:before="120"/>
              <w:rPr>
                <w:rFonts w:ascii="Verdana" w:hAnsi="Verdana" w:cs="Arial"/>
                <w:b/>
                <w:color w:val="auto"/>
              </w:rPr>
            </w:pPr>
            <w:r w:rsidRPr="000C67CE">
              <w:rPr>
                <w:rFonts w:ascii="Verdana" w:hAnsi="Verdana" w:cs="Arial"/>
                <w:b/>
                <w:color w:val="FF0000"/>
              </w:rPr>
              <w:t>[Delete special term clause 3.1 if N/A]</w:t>
            </w:r>
          </w:p>
          <w:p w14:paraId="316672BB" w14:textId="2CE47A78" w:rsidR="00A74A66" w:rsidRDefault="00326B7E" w:rsidP="00D47BDC">
            <w:pPr>
              <w:pStyle w:val="simplelist20"/>
              <w:rPr>
                <w:rFonts w:cs="Arial"/>
                <w:bCs/>
                <w:color w:val="auto"/>
              </w:rPr>
            </w:pPr>
            <w:r w:rsidRPr="00326B7E">
              <w:t xml:space="preserve">Each party acknowledges that the subject matter of this Agreement </w:t>
            </w:r>
            <w:r w:rsidRPr="00326B7E">
              <w:rPr>
                <w:rFonts w:cs="Arial"/>
                <w:bCs/>
                <w:color w:val="auto"/>
              </w:rPr>
              <w:t xml:space="preserve">has been designated by a New Zealand government or other regulatory agency as requiring the following conditions in </w:t>
            </w:r>
            <w:r w:rsidR="00C72617">
              <w:rPr>
                <w:rFonts w:cs="Arial"/>
                <w:bCs/>
                <w:color w:val="auto"/>
              </w:rPr>
              <w:t>relation to</w:t>
            </w:r>
            <w:r w:rsidRPr="00326B7E">
              <w:rPr>
                <w:rFonts w:cs="Arial"/>
                <w:bCs/>
                <w:color w:val="auto"/>
              </w:rPr>
              <w:t xml:space="preserve"> sanctions, sensitive research or Export Controls</w:t>
            </w:r>
            <w:r w:rsidR="00E607BA">
              <w:rPr>
                <w:rFonts w:cs="Arial"/>
                <w:bCs/>
                <w:color w:val="auto"/>
              </w:rPr>
              <w:t>:</w:t>
            </w:r>
          </w:p>
          <w:p w14:paraId="2AA2175D" w14:textId="77777777" w:rsidR="00326B7E" w:rsidRDefault="00E70496" w:rsidP="00D47BDC">
            <w:pPr>
              <w:pStyle w:val="Simplelist3"/>
              <w:rPr>
                <w:rFonts w:cs="Arial"/>
                <w:bCs/>
                <w:color w:val="auto"/>
              </w:rPr>
            </w:pPr>
            <w:r w:rsidRPr="00E70496">
              <w:t>[</w:t>
            </w:r>
            <w:r w:rsidRPr="00E70496">
              <w:rPr>
                <w:rFonts w:cs="Arial"/>
                <w:bCs/>
                <w:color w:val="auto"/>
                <w:highlight w:val="yellow"/>
              </w:rPr>
              <w:t>Insert e.g. Periodic risk assessments by the University to agency</w:t>
            </w:r>
            <w:proofErr w:type="gramStart"/>
            <w:r w:rsidRPr="00E70496">
              <w:rPr>
                <w:rFonts w:cs="Arial"/>
                <w:bCs/>
                <w:color w:val="auto"/>
              </w:rPr>
              <w:t>]</w:t>
            </w:r>
            <w:r w:rsidR="00205FA3">
              <w:rPr>
                <w:rFonts w:cs="Arial"/>
                <w:bCs/>
                <w:color w:val="auto"/>
              </w:rPr>
              <w:t>;</w:t>
            </w:r>
            <w:proofErr w:type="gramEnd"/>
          </w:p>
          <w:p w14:paraId="22E94734" w14:textId="457DFB89" w:rsidR="003E2A9D" w:rsidRPr="003E2A9D" w:rsidRDefault="003E2A9D" w:rsidP="00D47BDC">
            <w:pPr>
              <w:pStyle w:val="Simplelist3"/>
              <w:rPr>
                <w:rFonts w:cs="Arial"/>
                <w:bCs/>
                <w:color w:val="auto"/>
              </w:rPr>
            </w:pPr>
            <w:r w:rsidRPr="003E2A9D">
              <w:t>[</w:t>
            </w:r>
            <w:r w:rsidRPr="003E2A9D">
              <w:rPr>
                <w:rFonts w:cs="Arial"/>
                <w:bCs/>
                <w:color w:val="auto"/>
                <w:highlight w:val="yellow"/>
              </w:rPr>
              <w:t>Insert e.g. Annual/half-yearly/quarterly reporting by the University to agency</w:t>
            </w:r>
            <w:proofErr w:type="gramStart"/>
            <w:r w:rsidRPr="003E2A9D">
              <w:rPr>
                <w:rFonts w:cs="Arial"/>
                <w:bCs/>
                <w:color w:val="auto"/>
              </w:rPr>
              <w:t>]</w:t>
            </w:r>
            <w:r>
              <w:rPr>
                <w:rFonts w:cs="Arial"/>
                <w:bCs/>
                <w:color w:val="auto"/>
              </w:rPr>
              <w:t>;</w:t>
            </w:r>
            <w:proofErr w:type="gramEnd"/>
          </w:p>
          <w:p w14:paraId="6A5D56A0" w14:textId="786180FF" w:rsidR="003E2A9D" w:rsidRPr="003E2A9D" w:rsidRDefault="003E2A9D" w:rsidP="00D47BDC">
            <w:pPr>
              <w:pStyle w:val="Simplelist3"/>
              <w:rPr>
                <w:rFonts w:cs="Arial"/>
                <w:bCs/>
                <w:color w:val="auto"/>
              </w:rPr>
            </w:pPr>
            <w:r w:rsidRPr="003E2A9D">
              <w:t>[</w:t>
            </w:r>
            <w:r w:rsidRPr="003E2A9D">
              <w:rPr>
                <w:rFonts w:cs="Arial"/>
                <w:bCs/>
                <w:color w:val="auto"/>
                <w:highlight w:val="yellow"/>
              </w:rPr>
              <w:t>Insert e.g. End-user certificate or similar undertaking by [the Client</w:t>
            </w:r>
            <w:r w:rsidRPr="003E2A9D">
              <w:rPr>
                <w:rFonts w:cs="Arial"/>
                <w:bCs/>
                <w:color w:val="auto"/>
              </w:rPr>
              <w:t>]]</w:t>
            </w:r>
            <w:r>
              <w:rPr>
                <w:rFonts w:cs="Arial"/>
                <w:bCs/>
                <w:color w:val="auto"/>
              </w:rPr>
              <w:t>; and</w:t>
            </w:r>
          </w:p>
          <w:p w14:paraId="65AE4613" w14:textId="77777777" w:rsidR="00205FA3" w:rsidRDefault="003E2A9D" w:rsidP="00D47BDC">
            <w:pPr>
              <w:pStyle w:val="Simplelist3"/>
              <w:rPr>
                <w:rFonts w:cs="Arial"/>
                <w:bCs/>
                <w:color w:val="auto"/>
              </w:rPr>
            </w:pPr>
            <w:r w:rsidRPr="003E2A9D">
              <w:t>[</w:t>
            </w:r>
            <w:r w:rsidRPr="003E2A9D">
              <w:rPr>
                <w:rFonts w:cs="Arial"/>
                <w:bCs/>
                <w:color w:val="auto"/>
                <w:highlight w:val="yellow"/>
              </w:rPr>
              <w:t>Insert etc</w:t>
            </w:r>
            <w:r w:rsidRPr="003E2A9D">
              <w:rPr>
                <w:rFonts w:cs="Arial"/>
                <w:bCs/>
                <w:color w:val="auto"/>
              </w:rPr>
              <w:t>.]</w:t>
            </w:r>
          </w:p>
          <w:p w14:paraId="35E06086" w14:textId="34D79750" w:rsidR="00824F2C" w:rsidRPr="00D47BDC" w:rsidRDefault="00692183" w:rsidP="00D47BDC">
            <w:pPr>
              <w:pStyle w:val="Tabletextbold"/>
              <w:rPr>
                <w:color w:val="FF0000"/>
              </w:rPr>
            </w:pPr>
            <w:r w:rsidRPr="00D47BDC">
              <w:rPr>
                <w:color w:val="FF0000"/>
              </w:rPr>
              <w:t>[Delete special term clause 3.2 if N/A]</w:t>
            </w:r>
          </w:p>
          <w:p w14:paraId="4BD4C7DE" w14:textId="77777777" w:rsidR="00946A32" w:rsidRDefault="008E6299" w:rsidP="00D47BDC">
            <w:pPr>
              <w:pStyle w:val="simplelist20"/>
              <w:rPr>
                <w:rFonts w:cs="Arial"/>
                <w:bCs/>
                <w:color w:val="auto"/>
              </w:rPr>
            </w:pPr>
            <w:r w:rsidRPr="008E6299">
              <w:t>The University will use reasonable efforts as soon as practicable after the Start Date to liaise with [</w:t>
            </w:r>
            <w:r w:rsidRPr="008E6299">
              <w:rPr>
                <w:rFonts w:cs="Arial"/>
                <w:bCs/>
                <w:color w:val="auto"/>
                <w:highlight w:val="yellow"/>
              </w:rPr>
              <w:t>insert relevant agency e.g. the Ministry of Foreign Affairs and Trade (MFAT)</w:t>
            </w:r>
            <w:r w:rsidRPr="008E6299">
              <w:rPr>
                <w:rFonts w:cs="Arial"/>
                <w:bCs/>
                <w:color w:val="auto"/>
              </w:rPr>
              <w:t>] with a view to obtaining [</w:t>
            </w:r>
            <w:r w:rsidRPr="008E6299">
              <w:rPr>
                <w:rFonts w:cs="Arial"/>
                <w:bCs/>
                <w:color w:val="auto"/>
                <w:highlight w:val="yellow"/>
              </w:rPr>
              <w:t>insert relevant confirmation e.g. approval in principle from MFAT under Export Controls</w:t>
            </w:r>
            <w:r w:rsidRPr="008E6299">
              <w:rPr>
                <w:rFonts w:cs="Arial"/>
                <w:bCs/>
                <w:color w:val="auto"/>
              </w:rPr>
              <w:t xml:space="preserve">] for the provision of </w:t>
            </w:r>
            <w:r>
              <w:rPr>
                <w:rFonts w:cs="Arial"/>
                <w:bCs/>
                <w:color w:val="auto"/>
              </w:rPr>
              <w:t>Data</w:t>
            </w:r>
            <w:r w:rsidRPr="008E6299">
              <w:rPr>
                <w:rFonts w:cs="Arial"/>
                <w:bCs/>
                <w:color w:val="auto"/>
              </w:rPr>
              <w:t xml:space="preserve"> contemplated under this Agreement</w:t>
            </w:r>
            <w:r>
              <w:rPr>
                <w:rFonts w:cs="Arial"/>
                <w:bCs/>
                <w:color w:val="auto"/>
              </w:rPr>
              <w:t>.</w:t>
            </w:r>
          </w:p>
          <w:p w14:paraId="01F60F39" w14:textId="41654366" w:rsidR="00AE2BED" w:rsidRPr="00D47BDC" w:rsidRDefault="008A4F8B" w:rsidP="00D47BDC">
            <w:pPr>
              <w:pStyle w:val="Tabletextbold"/>
              <w:rPr>
                <w:color w:val="FF0000"/>
              </w:rPr>
            </w:pPr>
            <w:r w:rsidRPr="00021052">
              <w:rPr>
                <w:color w:val="FF0000"/>
              </w:rPr>
              <w:t xml:space="preserve">[If special terms </w:t>
            </w:r>
            <w:r w:rsidR="00585519">
              <w:rPr>
                <w:color w:val="FF0000"/>
              </w:rPr>
              <w:t xml:space="preserve">clauses </w:t>
            </w:r>
            <w:r w:rsidRPr="00021052">
              <w:rPr>
                <w:color w:val="FF0000"/>
              </w:rPr>
              <w:t>3.1 or 3.2 are included, then also include all the following:]</w:t>
            </w:r>
          </w:p>
          <w:p w14:paraId="26E6DB78" w14:textId="07496C8E" w:rsidR="00510088" w:rsidRPr="00510088" w:rsidRDefault="00510088" w:rsidP="00D47BDC">
            <w:pPr>
              <w:pStyle w:val="simplelist20"/>
              <w:rPr>
                <w:rFonts w:cs="Arial"/>
                <w:bCs/>
                <w:color w:val="auto"/>
              </w:rPr>
            </w:pPr>
            <w:r w:rsidRPr="00510088">
              <w:t xml:space="preserve">The </w:t>
            </w:r>
            <w:r>
              <w:rPr>
                <w:rFonts w:cs="Arial"/>
                <w:bCs/>
                <w:color w:val="auto"/>
              </w:rPr>
              <w:t>Recipient</w:t>
            </w:r>
            <w:r w:rsidRPr="00510088">
              <w:rPr>
                <w:rFonts w:cs="Arial"/>
                <w:bCs/>
                <w:color w:val="auto"/>
              </w:rPr>
              <w:t xml:space="preserve"> warrants that any information provided in relation to sanctions, sensitive research or Export Controls is true, complete and not misleading, and must promptly notify the University of any updates to maintain that information as true, complete and not misleading.</w:t>
            </w:r>
          </w:p>
          <w:p w14:paraId="7C9DCE96" w14:textId="505FD61F" w:rsidR="00824F2C" w:rsidRDefault="00510088" w:rsidP="00D47BDC">
            <w:pPr>
              <w:pStyle w:val="simplelist20"/>
              <w:rPr>
                <w:rFonts w:cs="Arial"/>
                <w:bCs/>
                <w:color w:val="auto"/>
              </w:rPr>
            </w:pPr>
            <w:bookmarkStart w:id="1" w:name="_Ref162281627"/>
            <w:r w:rsidRPr="00510088">
              <w:t xml:space="preserve">Each party must comply with any requirements made by a New Zealand government or other regulatory agency relating to sanctions, sensitive research or Export Controls in </w:t>
            </w:r>
            <w:r w:rsidR="00C72617">
              <w:t>relation to</w:t>
            </w:r>
            <w:r w:rsidRPr="00510088">
              <w:t xml:space="preserve"> this Agreement.</w:t>
            </w:r>
            <w:bookmarkEnd w:id="1"/>
          </w:p>
          <w:p w14:paraId="29BFBAC2" w14:textId="1548DA56" w:rsidR="00EE28F4" w:rsidRDefault="007D51A2" w:rsidP="00D47BDC">
            <w:pPr>
              <w:pStyle w:val="simplelist20"/>
              <w:rPr>
                <w:rFonts w:cs="Arial"/>
                <w:bCs/>
                <w:color w:val="auto"/>
              </w:rPr>
            </w:pPr>
            <w:r w:rsidRPr="007D51A2">
              <w:t xml:space="preserve">Each party will keep the other party informed of any communications (including interim decision) of a New Zealand government or other regulatory agency </w:t>
            </w:r>
            <w:r w:rsidR="005E7BD9">
              <w:t>relating to</w:t>
            </w:r>
            <w:r w:rsidRPr="007D51A2">
              <w:t xml:space="preserve"> sanctions, sensitive research or Export Controls, in </w:t>
            </w:r>
            <w:r w:rsidR="00BE245A">
              <w:t>relation to</w:t>
            </w:r>
            <w:r w:rsidRPr="007D51A2">
              <w:t xml:space="preserve"> this Agreement</w:t>
            </w:r>
            <w:r>
              <w:rPr>
                <w:rFonts w:cs="Arial"/>
                <w:bCs/>
                <w:color w:val="auto"/>
              </w:rPr>
              <w:t>.</w:t>
            </w:r>
          </w:p>
          <w:p w14:paraId="50417368" w14:textId="77777777" w:rsidR="00966952" w:rsidRPr="00966952" w:rsidRDefault="00966952" w:rsidP="00D47BDC">
            <w:pPr>
              <w:pStyle w:val="simplelist20"/>
              <w:rPr>
                <w:rFonts w:cs="Arial"/>
                <w:bCs/>
                <w:color w:val="auto"/>
              </w:rPr>
            </w:pPr>
            <w:r w:rsidRPr="00966952">
              <w:lastRenderedPageBreak/>
              <w:t>Where a New Zealand government or other regulatory agency makes any requirement or decision (including interim decision) relating to sanctions, sensitive research or Export Controls which is likely to adversely impact a party’s position under this Agreement:</w:t>
            </w:r>
          </w:p>
          <w:p w14:paraId="79F5393D" w14:textId="77777777" w:rsidR="00966952" w:rsidRPr="008E65AB" w:rsidRDefault="00966952" w:rsidP="00D47BDC">
            <w:pPr>
              <w:pStyle w:val="Simplelist3"/>
            </w:pPr>
            <w:r w:rsidRPr="008E65AB">
              <w:t>the parties will negotiate in good faith a variation to this Agreement to address the impact; and</w:t>
            </w:r>
          </w:p>
          <w:p w14:paraId="4FA1DEE8" w14:textId="77777777" w:rsidR="00966952" w:rsidRPr="008E65AB" w:rsidRDefault="00966952" w:rsidP="00D47BDC">
            <w:pPr>
              <w:pStyle w:val="Simplelist3"/>
            </w:pPr>
            <w:r w:rsidRPr="008E65AB">
              <w:t>either party may terminate this Agreement on notice to the other party if the parties fail to agree a variation within 30 days from the date that one party notifies the other of the likely adverse impact.</w:t>
            </w:r>
          </w:p>
          <w:p w14:paraId="0FF14CF7" w14:textId="32FC2570" w:rsidR="00966952" w:rsidRPr="00966952" w:rsidRDefault="00966952" w:rsidP="00D47BDC">
            <w:pPr>
              <w:pStyle w:val="simplelist20"/>
              <w:rPr>
                <w:rFonts w:cs="Arial"/>
                <w:bCs/>
                <w:color w:val="auto"/>
              </w:rPr>
            </w:pPr>
            <w:r w:rsidRPr="00966952">
              <w:t xml:space="preserve">A change in control of the </w:t>
            </w:r>
            <w:r w:rsidR="008E65AB">
              <w:t>Recipient</w:t>
            </w:r>
            <w:r w:rsidRPr="00966952">
              <w:t xml:space="preserve"> is a deemed assignment for the purposes of clause </w:t>
            </w:r>
            <w:r w:rsidR="007F0917">
              <w:fldChar w:fldCharType="begin"/>
            </w:r>
            <w:r w:rsidR="007F0917">
              <w:instrText xml:space="preserve"> REF _Ref161680980 \r \h </w:instrText>
            </w:r>
            <w:r w:rsidR="008741A5">
              <w:instrText xml:space="preserve"> \* MERGEFORMAT </w:instrText>
            </w:r>
            <w:r w:rsidR="007F0917">
              <w:fldChar w:fldCharType="separate"/>
            </w:r>
            <w:r w:rsidR="00782B81">
              <w:t>14.2</w:t>
            </w:r>
            <w:r w:rsidR="007F0917">
              <w:fldChar w:fldCharType="end"/>
            </w:r>
            <w:r w:rsidRPr="00966952">
              <w:t xml:space="preserve"> (assignment) of the Agreement.  </w:t>
            </w:r>
            <w:r w:rsidRPr="007F0917">
              <w:rPr>
                <w:rFonts w:cs="Arial"/>
                <w:b/>
                <w:color w:val="auto"/>
              </w:rPr>
              <w:t>Change of control</w:t>
            </w:r>
            <w:r w:rsidRPr="00966952">
              <w:rPr>
                <w:rFonts w:cs="Arial"/>
                <w:bCs/>
                <w:color w:val="auto"/>
              </w:rPr>
              <w:t xml:space="preserve"> means a sale or transfer of more than 50% of the voting rights or equity of</w:t>
            </w:r>
            <w:r w:rsidR="007F0917">
              <w:rPr>
                <w:rFonts w:cs="Arial"/>
                <w:bCs/>
                <w:color w:val="auto"/>
              </w:rPr>
              <w:t xml:space="preserve"> </w:t>
            </w:r>
            <w:r w:rsidRPr="00966952">
              <w:rPr>
                <w:rFonts w:cs="Arial"/>
                <w:bCs/>
                <w:color w:val="auto"/>
              </w:rPr>
              <w:t xml:space="preserve">the </w:t>
            </w:r>
            <w:r w:rsidR="007F0917">
              <w:rPr>
                <w:rFonts w:cs="Arial"/>
                <w:bCs/>
                <w:color w:val="auto"/>
              </w:rPr>
              <w:t>Recipient</w:t>
            </w:r>
            <w:r w:rsidRPr="00966952">
              <w:rPr>
                <w:rFonts w:cs="Arial"/>
                <w:bCs/>
                <w:color w:val="auto"/>
              </w:rPr>
              <w:t>, or the sale or transfer of substantially all its assets.</w:t>
            </w:r>
          </w:p>
          <w:p w14:paraId="310DBE30" w14:textId="2191DDE1" w:rsidR="007D51A2" w:rsidRPr="00DC66A7" w:rsidRDefault="00966952" w:rsidP="00052431">
            <w:pPr>
              <w:pStyle w:val="simplelist20"/>
            </w:pPr>
            <w:r w:rsidRPr="00966952">
              <w:t xml:space="preserve">On termination or expiry of this Agreement for any reason, clause </w:t>
            </w:r>
            <w:r w:rsidR="00052431">
              <w:fldChar w:fldCharType="begin"/>
            </w:r>
            <w:r w:rsidR="00052431">
              <w:instrText xml:space="preserve"> REF _Ref162281627 \w \h </w:instrText>
            </w:r>
            <w:r w:rsidR="00052431">
              <w:fldChar w:fldCharType="separate"/>
            </w:r>
            <w:r w:rsidR="00782B81">
              <w:t>3.4</w:t>
            </w:r>
            <w:r w:rsidR="00052431">
              <w:fldChar w:fldCharType="end"/>
            </w:r>
            <w:r w:rsidRPr="00966952">
              <w:t>of these special terms continue</w:t>
            </w:r>
            <w:r w:rsidR="00052431">
              <w:t>s</w:t>
            </w:r>
            <w:r w:rsidRPr="00966952">
              <w:t xml:space="preserve"> in force</w:t>
            </w:r>
            <w:r w:rsidR="00727AD6">
              <w:t>.</w:t>
            </w:r>
          </w:p>
        </w:tc>
      </w:tr>
    </w:tbl>
    <w:p w14:paraId="3F077F2F" w14:textId="77777777" w:rsidR="007C7E89" w:rsidRPr="000A72AC" w:rsidRDefault="007C7E89" w:rsidP="00B94F10">
      <w:pPr>
        <w:pStyle w:val="Heading1"/>
      </w:pPr>
      <w:r w:rsidRPr="000A72AC">
        <w:lastRenderedPageBreak/>
        <w:t>EXECUTED</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2154"/>
        <w:gridCol w:w="3742"/>
      </w:tblGrid>
      <w:tr w:rsidR="007C7E89" w:rsidRPr="000A72AC" w14:paraId="645743FB" w14:textId="77777777">
        <w:tc>
          <w:tcPr>
            <w:tcW w:w="3742" w:type="dxa"/>
            <w:tcBorders>
              <w:bottom w:val="single" w:sz="4" w:space="0" w:color="4D4D4D"/>
            </w:tcBorders>
          </w:tcPr>
          <w:p w14:paraId="1DA6FBA1" w14:textId="537BBC7F" w:rsidR="007C7E89" w:rsidRPr="00DF546A" w:rsidRDefault="007C7E89" w:rsidP="00D162B7">
            <w:pPr>
              <w:keepNext/>
              <w:keepLines/>
              <w:tabs>
                <w:tab w:val="left" w:pos="3685"/>
                <w:tab w:val="left" w:pos="4961"/>
              </w:tabs>
              <w:spacing w:line="320" w:lineRule="atLeast"/>
              <w:jc w:val="left"/>
              <w:outlineLvl w:val="0"/>
              <w:rPr>
                <w:rFonts w:cs="Arial"/>
                <w:sz w:val="18"/>
                <w:szCs w:val="18"/>
              </w:rPr>
            </w:pPr>
            <w:r w:rsidRPr="00DF546A">
              <w:rPr>
                <w:b/>
                <w:bCs/>
                <w:sz w:val="18"/>
                <w:szCs w:val="18"/>
              </w:rPr>
              <w:t>SIGNED</w:t>
            </w:r>
            <w:r w:rsidRPr="00DF546A">
              <w:rPr>
                <w:sz w:val="18"/>
                <w:szCs w:val="18"/>
              </w:rPr>
              <w:t xml:space="preserve"> for and on behalf of the </w:t>
            </w:r>
            <w:r w:rsidRPr="00DF546A">
              <w:rPr>
                <w:b/>
                <w:bCs/>
                <w:sz w:val="18"/>
                <w:szCs w:val="18"/>
              </w:rPr>
              <w:t>UNIVERSITY OF AUCKLAND</w:t>
            </w:r>
            <w:r w:rsidR="005E6255">
              <w:rPr>
                <w:sz w:val="18"/>
                <w:szCs w:val="18"/>
              </w:rPr>
              <w:t>:</w:t>
            </w:r>
            <w:r w:rsidRPr="00DF546A">
              <w:rPr>
                <w:rFonts w:cs="Arial"/>
                <w:sz w:val="18"/>
                <w:szCs w:val="18"/>
              </w:rPr>
              <w:t xml:space="preserve"> </w:t>
            </w:r>
          </w:p>
          <w:p w14:paraId="2A1002E4" w14:textId="77777777" w:rsidR="007C7E89" w:rsidRPr="000A72AC" w:rsidRDefault="007C7E89">
            <w:pPr>
              <w:keepNext/>
              <w:keepLines/>
              <w:tabs>
                <w:tab w:val="left" w:pos="3685"/>
                <w:tab w:val="left" w:pos="4961"/>
              </w:tabs>
              <w:spacing w:before="480" w:after="80"/>
              <w:outlineLvl w:val="0"/>
              <w:rPr>
                <w:rFonts w:cs="Arial"/>
              </w:rPr>
            </w:pPr>
          </w:p>
        </w:tc>
        <w:tc>
          <w:tcPr>
            <w:tcW w:w="2154" w:type="dxa"/>
          </w:tcPr>
          <w:p w14:paraId="434BAF88" w14:textId="77777777" w:rsidR="007C7E89" w:rsidRPr="000A72AC" w:rsidRDefault="007C7E89">
            <w:pPr>
              <w:pStyle w:val="Paragraph"/>
              <w:keepNext/>
              <w:keepLines/>
              <w:spacing w:after="200"/>
              <w:rPr>
                <w:rFonts w:ascii="Verdana" w:hAnsi="Verdana" w:cs="Arial"/>
                <w:color w:val="auto"/>
              </w:rPr>
            </w:pPr>
          </w:p>
        </w:tc>
        <w:tc>
          <w:tcPr>
            <w:tcW w:w="3742" w:type="dxa"/>
            <w:tcBorders>
              <w:bottom w:val="single" w:sz="4" w:space="0" w:color="4D4D4D"/>
            </w:tcBorders>
          </w:tcPr>
          <w:p w14:paraId="4999D1EB" w14:textId="043DC9F5" w:rsidR="007C7E89" w:rsidRDefault="007C7E89" w:rsidP="00D162B7">
            <w:pPr>
              <w:keepNext/>
              <w:keepLines/>
              <w:tabs>
                <w:tab w:val="left" w:pos="3685"/>
                <w:tab w:val="left" w:pos="4961"/>
              </w:tabs>
              <w:spacing w:line="320" w:lineRule="atLeast"/>
              <w:jc w:val="left"/>
              <w:outlineLvl w:val="0"/>
              <w:rPr>
                <w:rFonts w:cs="Arial"/>
                <w:sz w:val="18"/>
                <w:szCs w:val="18"/>
              </w:rPr>
            </w:pPr>
            <w:r w:rsidRPr="00DF546A">
              <w:rPr>
                <w:b/>
                <w:bCs/>
                <w:sz w:val="18"/>
                <w:szCs w:val="18"/>
              </w:rPr>
              <w:t>SIGNED</w:t>
            </w:r>
            <w:r w:rsidRPr="00DF546A">
              <w:rPr>
                <w:sz w:val="18"/>
                <w:szCs w:val="18"/>
              </w:rPr>
              <w:t xml:space="preserve"> for and on behalf of </w:t>
            </w:r>
            <w:r w:rsidRPr="00DF546A">
              <w:rPr>
                <w:b/>
                <w:bCs/>
                <w:sz w:val="18"/>
                <w:szCs w:val="18"/>
              </w:rPr>
              <w:t>[</w:t>
            </w:r>
            <w:r w:rsidRPr="00DF546A">
              <w:rPr>
                <w:b/>
                <w:bCs/>
                <w:sz w:val="18"/>
                <w:szCs w:val="18"/>
                <w:highlight w:val="yellow"/>
              </w:rPr>
              <w:t xml:space="preserve">INSERT LEGAL NAME OF </w:t>
            </w:r>
            <w:r w:rsidR="0087731F" w:rsidRPr="00AA1461">
              <w:rPr>
                <w:b/>
                <w:bCs/>
                <w:sz w:val="18"/>
                <w:szCs w:val="18"/>
                <w:highlight w:val="yellow"/>
              </w:rPr>
              <w:t>RECIPIENT</w:t>
            </w:r>
            <w:r w:rsidRPr="00DF546A">
              <w:rPr>
                <w:b/>
                <w:bCs/>
                <w:sz w:val="18"/>
                <w:szCs w:val="18"/>
              </w:rPr>
              <w:t>]</w:t>
            </w:r>
            <w:r w:rsidRPr="00DF546A">
              <w:rPr>
                <w:sz w:val="18"/>
                <w:szCs w:val="18"/>
              </w:rPr>
              <w:t xml:space="preserve"> by</w:t>
            </w:r>
            <w:r w:rsidRPr="00DF546A">
              <w:rPr>
                <w:rFonts w:cs="Arial"/>
                <w:sz w:val="18"/>
                <w:szCs w:val="18"/>
              </w:rPr>
              <w:t>:</w:t>
            </w:r>
          </w:p>
          <w:p w14:paraId="2D16F239" w14:textId="77777777" w:rsidR="007C7E89" w:rsidRPr="00DF546A" w:rsidRDefault="007C7E89">
            <w:pPr>
              <w:keepNext/>
              <w:keepLines/>
              <w:tabs>
                <w:tab w:val="left" w:pos="3685"/>
                <w:tab w:val="left" w:pos="4961"/>
              </w:tabs>
              <w:spacing w:before="160" w:after="80"/>
              <w:outlineLvl w:val="0"/>
              <w:rPr>
                <w:rFonts w:cs="Arial"/>
                <w:sz w:val="18"/>
                <w:szCs w:val="18"/>
              </w:rPr>
            </w:pPr>
          </w:p>
        </w:tc>
      </w:tr>
      <w:tr w:rsidR="007C7E89" w:rsidRPr="000A72AC" w14:paraId="3AED7A72" w14:textId="77777777">
        <w:tc>
          <w:tcPr>
            <w:tcW w:w="3742" w:type="dxa"/>
            <w:tcBorders>
              <w:top w:val="single" w:sz="4" w:space="0" w:color="4D4D4D"/>
              <w:bottom w:val="single" w:sz="4" w:space="0" w:color="4D4D4D"/>
            </w:tcBorders>
          </w:tcPr>
          <w:p w14:paraId="02D7D4C5"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Signature of Authorised Signatory</w:t>
            </w:r>
          </w:p>
          <w:p w14:paraId="2D0A4237" w14:textId="77777777" w:rsidR="007C7E89" w:rsidRPr="000A72AC" w:rsidRDefault="007C7E89">
            <w:pPr>
              <w:keepNext/>
              <w:keepLines/>
              <w:tabs>
                <w:tab w:val="left" w:pos="3685"/>
                <w:tab w:val="left" w:pos="4961"/>
              </w:tabs>
              <w:spacing w:before="160" w:after="80"/>
              <w:outlineLvl w:val="0"/>
              <w:rPr>
                <w:rFonts w:cs="Arial"/>
                <w:b/>
              </w:rPr>
            </w:pPr>
          </w:p>
        </w:tc>
        <w:tc>
          <w:tcPr>
            <w:tcW w:w="2154" w:type="dxa"/>
          </w:tcPr>
          <w:p w14:paraId="7D9AF7BE" w14:textId="77777777" w:rsidR="007C7E89" w:rsidRPr="000A72AC"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D1F3AF8"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Signature of Authorised Signatory</w:t>
            </w:r>
          </w:p>
          <w:p w14:paraId="72261B2D" w14:textId="77777777" w:rsidR="007C7E89" w:rsidRPr="000A72AC" w:rsidRDefault="007C7E89">
            <w:pPr>
              <w:keepNext/>
              <w:keepLines/>
              <w:tabs>
                <w:tab w:val="left" w:pos="3685"/>
                <w:tab w:val="left" w:pos="4961"/>
              </w:tabs>
              <w:spacing w:before="160" w:after="80"/>
              <w:outlineLvl w:val="0"/>
              <w:rPr>
                <w:rFonts w:cs="Arial"/>
                <w:b/>
              </w:rPr>
            </w:pPr>
          </w:p>
        </w:tc>
      </w:tr>
      <w:tr w:rsidR="007C7E89" w:rsidRPr="000A72AC" w14:paraId="3E573FD1" w14:textId="77777777">
        <w:tc>
          <w:tcPr>
            <w:tcW w:w="3742" w:type="dxa"/>
            <w:tcBorders>
              <w:top w:val="single" w:sz="4" w:space="0" w:color="4D4D4D"/>
              <w:bottom w:val="single" w:sz="4" w:space="0" w:color="4D4D4D"/>
            </w:tcBorders>
          </w:tcPr>
          <w:p w14:paraId="437F2CDF"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Name of Authorised Signatory</w:t>
            </w:r>
          </w:p>
          <w:p w14:paraId="00E94F77" w14:textId="77777777" w:rsidR="007C7E89" w:rsidRPr="00DF546A" w:rsidRDefault="007C7E89">
            <w:pPr>
              <w:keepNext/>
              <w:keepLines/>
              <w:tabs>
                <w:tab w:val="left" w:pos="3685"/>
                <w:tab w:val="left" w:pos="4961"/>
              </w:tabs>
              <w:spacing w:before="160" w:after="80"/>
              <w:outlineLvl w:val="0"/>
              <w:rPr>
                <w:rFonts w:cs="Arial"/>
                <w:b/>
                <w:sz w:val="18"/>
                <w:szCs w:val="18"/>
              </w:rPr>
            </w:pPr>
          </w:p>
        </w:tc>
        <w:tc>
          <w:tcPr>
            <w:tcW w:w="2154" w:type="dxa"/>
          </w:tcPr>
          <w:p w14:paraId="119A43A7" w14:textId="77777777" w:rsidR="007C7E89" w:rsidRPr="000A72AC"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662212B7"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Name of Authorised Signatory</w:t>
            </w:r>
          </w:p>
          <w:p w14:paraId="4434F2E6" w14:textId="77777777" w:rsidR="007C7E89" w:rsidRPr="000A72AC" w:rsidRDefault="007C7E89">
            <w:pPr>
              <w:keepNext/>
              <w:keepLines/>
              <w:tabs>
                <w:tab w:val="left" w:pos="3685"/>
                <w:tab w:val="left" w:pos="4961"/>
              </w:tabs>
              <w:spacing w:before="160" w:after="80"/>
              <w:outlineLvl w:val="0"/>
              <w:rPr>
                <w:rFonts w:cs="Arial"/>
                <w:b/>
              </w:rPr>
            </w:pPr>
          </w:p>
        </w:tc>
      </w:tr>
      <w:tr w:rsidR="007C7E89" w:rsidRPr="000A72AC" w14:paraId="57DB2E38" w14:textId="77777777">
        <w:tc>
          <w:tcPr>
            <w:tcW w:w="3742" w:type="dxa"/>
            <w:tcBorders>
              <w:top w:val="single" w:sz="4" w:space="0" w:color="4D4D4D"/>
              <w:bottom w:val="single" w:sz="4" w:space="0" w:color="4D4D4D"/>
            </w:tcBorders>
          </w:tcPr>
          <w:p w14:paraId="3437FBBC"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Title of Authorised Signatory</w:t>
            </w:r>
          </w:p>
          <w:p w14:paraId="62C127B9" w14:textId="77777777" w:rsidR="007C7E89" w:rsidRPr="000A72AC" w:rsidRDefault="007C7E89">
            <w:pPr>
              <w:keepNext/>
              <w:keepLines/>
              <w:tabs>
                <w:tab w:val="left" w:pos="3685"/>
                <w:tab w:val="left" w:pos="4961"/>
              </w:tabs>
              <w:spacing w:before="160" w:after="80"/>
              <w:outlineLvl w:val="0"/>
              <w:rPr>
                <w:rFonts w:cs="Arial"/>
                <w:b/>
              </w:rPr>
            </w:pPr>
          </w:p>
        </w:tc>
        <w:tc>
          <w:tcPr>
            <w:tcW w:w="2154" w:type="dxa"/>
          </w:tcPr>
          <w:p w14:paraId="271DC88A" w14:textId="77777777" w:rsidR="007C7E89" w:rsidRPr="000A72AC"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CA311ED"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Title of Authorised Signatory</w:t>
            </w:r>
          </w:p>
          <w:p w14:paraId="56F388FD" w14:textId="77777777" w:rsidR="007C7E89" w:rsidRPr="000A72AC" w:rsidRDefault="007C7E89">
            <w:pPr>
              <w:keepNext/>
              <w:keepLines/>
              <w:tabs>
                <w:tab w:val="left" w:pos="3685"/>
                <w:tab w:val="left" w:pos="4961"/>
              </w:tabs>
              <w:spacing w:before="160" w:after="80"/>
              <w:outlineLvl w:val="0"/>
              <w:rPr>
                <w:rFonts w:cs="Arial"/>
                <w:b/>
              </w:rPr>
            </w:pPr>
          </w:p>
        </w:tc>
      </w:tr>
      <w:tr w:rsidR="007C7E89" w:rsidRPr="000A72AC" w14:paraId="3B9909A0" w14:textId="77777777">
        <w:tc>
          <w:tcPr>
            <w:tcW w:w="3742" w:type="dxa"/>
            <w:tcBorders>
              <w:top w:val="single" w:sz="4" w:space="0" w:color="4D4D4D"/>
            </w:tcBorders>
          </w:tcPr>
          <w:p w14:paraId="0E891228" w14:textId="494C64CC" w:rsidR="007C7E89" w:rsidRPr="000A72AC" w:rsidRDefault="007C7E89">
            <w:pPr>
              <w:keepNext/>
              <w:keepLines/>
              <w:tabs>
                <w:tab w:val="left" w:pos="3685"/>
                <w:tab w:val="left" w:pos="4961"/>
              </w:tabs>
              <w:spacing w:line="80" w:lineRule="atLeast"/>
              <w:rPr>
                <w:rFonts w:cs="Arial"/>
                <w:b/>
              </w:rPr>
            </w:pPr>
            <w:r w:rsidRPr="000A72AC">
              <w:rPr>
                <w:rFonts w:cs="Arial"/>
                <w:sz w:val="16"/>
                <w:szCs w:val="16"/>
              </w:rPr>
              <w:t>Date</w:t>
            </w:r>
            <w:r w:rsidR="008E3E7E">
              <w:rPr>
                <w:rFonts w:cs="Arial"/>
                <w:sz w:val="16"/>
                <w:szCs w:val="16"/>
              </w:rPr>
              <w:t xml:space="preserve"> [use format DD/MM/YYYY]</w:t>
            </w:r>
          </w:p>
        </w:tc>
        <w:tc>
          <w:tcPr>
            <w:tcW w:w="2154" w:type="dxa"/>
          </w:tcPr>
          <w:p w14:paraId="3B8A4D04" w14:textId="77777777" w:rsidR="007C7E89" w:rsidRPr="000A72AC" w:rsidRDefault="007C7E89">
            <w:pPr>
              <w:pStyle w:val="Paragraph"/>
              <w:keepNext/>
              <w:keepLines/>
              <w:spacing w:after="0" w:line="0" w:lineRule="atLeast"/>
              <w:rPr>
                <w:rFonts w:ascii="Verdana" w:hAnsi="Verdana" w:cs="Arial"/>
                <w:color w:val="auto"/>
              </w:rPr>
            </w:pPr>
          </w:p>
        </w:tc>
        <w:tc>
          <w:tcPr>
            <w:tcW w:w="3742" w:type="dxa"/>
            <w:tcBorders>
              <w:top w:val="single" w:sz="4" w:space="0" w:color="4D4D4D"/>
            </w:tcBorders>
          </w:tcPr>
          <w:p w14:paraId="43B96D0B" w14:textId="34B61E26" w:rsidR="007C7E89" w:rsidRPr="000A72AC" w:rsidRDefault="007C7E89">
            <w:pPr>
              <w:keepNext/>
              <w:keepLines/>
              <w:tabs>
                <w:tab w:val="left" w:pos="3685"/>
                <w:tab w:val="left" w:pos="4961"/>
              </w:tabs>
              <w:spacing w:line="80" w:lineRule="atLeast"/>
              <w:rPr>
                <w:rFonts w:cs="Arial"/>
                <w:b/>
              </w:rPr>
            </w:pPr>
            <w:r w:rsidRPr="000A72AC">
              <w:rPr>
                <w:rFonts w:cs="Arial"/>
                <w:sz w:val="16"/>
                <w:szCs w:val="16"/>
              </w:rPr>
              <w:t>Date</w:t>
            </w:r>
            <w:r w:rsidR="008E3E7E">
              <w:rPr>
                <w:rFonts w:cs="Arial"/>
                <w:sz w:val="16"/>
                <w:szCs w:val="16"/>
              </w:rPr>
              <w:t xml:space="preserve"> [use format DD/MM/YYYY]</w:t>
            </w:r>
          </w:p>
        </w:tc>
      </w:tr>
    </w:tbl>
    <w:p w14:paraId="3F8A973E" w14:textId="77777777" w:rsidR="00671CED" w:rsidRPr="000A72AC" w:rsidRDefault="00671CED">
      <w:pPr>
        <w:rPr>
          <w:szCs w:val="20"/>
          <w:highlight w:val="yellow"/>
        </w:rPr>
      </w:pPr>
    </w:p>
    <w:p w14:paraId="42D90090" w14:textId="18BAE953" w:rsidR="00E630CE" w:rsidRDefault="00E630CE">
      <w:pPr>
        <w:spacing w:after="160" w:line="259" w:lineRule="auto"/>
        <w:jc w:val="left"/>
        <w:rPr>
          <w:szCs w:val="20"/>
          <w:highlight w:val="yellow"/>
        </w:rPr>
      </w:pPr>
      <w:r>
        <w:rPr>
          <w:szCs w:val="20"/>
          <w:highlight w:val="yellow"/>
        </w:rPr>
        <w:br w:type="page"/>
      </w:r>
    </w:p>
    <w:p w14:paraId="5AA607C4" w14:textId="77777777" w:rsidR="008F3C9D" w:rsidRPr="002B7FB8" w:rsidRDefault="008F3C9D" w:rsidP="008F3C9D">
      <w:pPr>
        <w:pStyle w:val="Heading1"/>
        <w:jc w:val="center"/>
        <w:rPr>
          <w:lang w:val="en-US"/>
        </w:rPr>
      </w:pPr>
      <w:r w:rsidRPr="002B7FB8">
        <w:rPr>
          <w:lang w:val="en-US"/>
        </w:rPr>
        <w:lastRenderedPageBreak/>
        <w:t>SCHEDULE [</w:t>
      </w:r>
      <w:r w:rsidRPr="002B7FB8">
        <w:rPr>
          <w:highlight w:val="yellow"/>
          <w:lang w:val="en-US"/>
        </w:rPr>
        <w:t>X</w:t>
      </w:r>
      <w:r w:rsidRPr="002B7FB8">
        <w:rPr>
          <w:lang w:val="en-US"/>
        </w:rPr>
        <w:t>]</w:t>
      </w:r>
    </w:p>
    <w:p w14:paraId="2E84DD38" w14:textId="371FAE81" w:rsidR="008F3C9D" w:rsidRDefault="008F3C9D" w:rsidP="008F3C9D">
      <w:pPr>
        <w:pStyle w:val="NormalBold"/>
        <w:jc w:val="center"/>
      </w:pPr>
      <w:r w:rsidRPr="002B7FB8">
        <w:t>[</w:t>
      </w:r>
      <w:r w:rsidRPr="002B7FB8">
        <w:rPr>
          <w:highlight w:val="yellow"/>
        </w:rPr>
        <w:t>Title of Schedule X</w:t>
      </w:r>
      <w:r w:rsidR="00B25B15" w:rsidRPr="00105B76">
        <w:rPr>
          <w:highlight w:val="yellow"/>
        </w:rPr>
        <w:t>, e.g. University of Auckland – International Data Transfer Terms</w:t>
      </w:r>
      <w:r w:rsidR="00D520F4" w:rsidRPr="00105B76">
        <w:rPr>
          <w:highlight w:val="yellow"/>
        </w:rPr>
        <w:t xml:space="preserve"> (Terms)</w:t>
      </w:r>
      <w:r w:rsidRPr="002B7FB8">
        <w:t>]</w:t>
      </w:r>
    </w:p>
    <w:p w14:paraId="186E93C7" w14:textId="3B65EB78" w:rsidR="008F3C9D" w:rsidRDefault="008F3C9D" w:rsidP="008F3C9D">
      <w:r>
        <w:t>[</w:t>
      </w:r>
      <w:r w:rsidRPr="00630E33">
        <w:rPr>
          <w:highlight w:val="yellow"/>
        </w:rPr>
        <w:t>Insert</w:t>
      </w:r>
      <w:r w:rsidR="00630E33" w:rsidRPr="00630E33">
        <w:rPr>
          <w:highlight w:val="yellow"/>
        </w:rPr>
        <w:t xml:space="preserve"> OR </w:t>
      </w:r>
      <w:r w:rsidR="009B069B" w:rsidRPr="00105B76">
        <w:rPr>
          <w:highlight w:val="yellow"/>
        </w:rPr>
        <w:t>N/A</w:t>
      </w:r>
      <w:r w:rsidR="00630E33">
        <w:t>]</w:t>
      </w:r>
    </w:p>
    <w:p w14:paraId="24A21EA5" w14:textId="58F761FA" w:rsidR="005A645C" w:rsidRPr="00F23E88" w:rsidRDefault="005A645C" w:rsidP="00EB1EE3">
      <w:pPr>
        <w:pStyle w:val="Clausenoheader0"/>
        <w:rPr>
          <w:b/>
          <w:bCs/>
        </w:rPr>
      </w:pPr>
      <w:bookmarkStart w:id="2" w:name="_Ref161666655"/>
      <w:r w:rsidRPr="00F23E88">
        <w:rPr>
          <w:b/>
          <w:bCs/>
        </w:rPr>
        <w:t>SAFEGUARDS THE RECIPIENT MUST HAVE IN PLACE</w:t>
      </w:r>
      <w:bookmarkEnd w:id="2"/>
    </w:p>
    <w:p w14:paraId="17C0812B" w14:textId="08E5E589" w:rsidR="00481005" w:rsidRDefault="00DB3175" w:rsidP="005A6949">
      <w:pPr>
        <w:pStyle w:val="NoHeaderList2"/>
      </w:pPr>
      <w:bookmarkStart w:id="3" w:name="_Ref161666599"/>
      <w:r w:rsidRPr="00D651B2">
        <w:rPr>
          <w:b/>
          <w:bCs/>
        </w:rPr>
        <w:t xml:space="preserve">Limits on collection, use and disclosure:  </w:t>
      </w:r>
      <w:r>
        <w:t>The Recipient must only collect, use and disclose the personal information as necessary to give effect to the purposes set out in th</w:t>
      </w:r>
      <w:r w:rsidR="00C02773">
        <w:t>is</w:t>
      </w:r>
      <w:r>
        <w:t xml:space="preserve"> Agreement. </w:t>
      </w:r>
      <w:r w:rsidR="00424D2F">
        <w:t xml:space="preserve"> </w:t>
      </w:r>
      <w:r>
        <w:t>In doing so, the</w:t>
      </w:r>
      <w:r w:rsidR="00B612AB">
        <w:t xml:space="preserve"> </w:t>
      </w:r>
      <w:r>
        <w:t>Recipient must act in accordance with the scope of any relevant consents or approvals (e.g. ethics approval) or other limits on use advised by the University from time to time.</w:t>
      </w:r>
      <w:bookmarkEnd w:id="3"/>
    </w:p>
    <w:p w14:paraId="608EFAC4" w14:textId="4D6C138B" w:rsidR="00B612AB" w:rsidRDefault="00AE639E" w:rsidP="005A6949">
      <w:pPr>
        <w:pStyle w:val="NoHeaderList2"/>
      </w:pPr>
      <w:r w:rsidRPr="00D651B2">
        <w:rPr>
          <w:b/>
          <w:bCs/>
        </w:rPr>
        <w:t>Security:</w:t>
      </w:r>
      <w:r>
        <w:t xml:space="preserve">  In addition to any specific security requirements set out in th</w:t>
      </w:r>
      <w:r w:rsidR="00DD3C85">
        <w:t>is</w:t>
      </w:r>
      <w:r>
        <w:t xml:space="preserve"> Agreement, the Recipient will protect the personal information by implementing and maintaining reasonable security safeguards against any loss, unauthorised access, use, modification or disclosure of the personal information.</w:t>
      </w:r>
    </w:p>
    <w:p w14:paraId="6BF98AAC" w14:textId="140BB160" w:rsidR="00AE639E" w:rsidRDefault="00B5591F" w:rsidP="005A6949">
      <w:pPr>
        <w:pStyle w:val="NoHeaderList2"/>
      </w:pPr>
      <w:r w:rsidRPr="00D651B2">
        <w:rPr>
          <w:b/>
          <w:bCs/>
        </w:rPr>
        <w:t>Accuracy:</w:t>
      </w:r>
      <w:r>
        <w:t xml:space="preserve">  The Recipient will take reasonable steps to ensure that the personal information is accurate, up to date, complete, relevant and not misleading before using it.</w:t>
      </w:r>
    </w:p>
    <w:p w14:paraId="0E80E61F" w14:textId="3C601E6E" w:rsidR="00B5591F" w:rsidRDefault="008350ED" w:rsidP="005A6949">
      <w:pPr>
        <w:pStyle w:val="NoHeaderList2"/>
      </w:pPr>
      <w:r w:rsidRPr="00D651B2">
        <w:rPr>
          <w:b/>
          <w:bCs/>
        </w:rPr>
        <w:t>Deletion:</w:t>
      </w:r>
      <w:r>
        <w:t xml:space="preserve">  Except to the extent that the Recipient is otherwise required by law to maintain the information, the Recipient will promptly and securely destroy or delete the personal information once it is no longer reasonably required by the Recipient for any use permitted under th</w:t>
      </w:r>
      <w:r w:rsidR="00DD3C85">
        <w:t>is</w:t>
      </w:r>
      <w:r>
        <w:t xml:space="preserve"> Agreement.</w:t>
      </w:r>
    </w:p>
    <w:p w14:paraId="43BFB664" w14:textId="6BFFFBE8" w:rsidR="0039117E" w:rsidRDefault="0039117E" w:rsidP="005A6949">
      <w:pPr>
        <w:pStyle w:val="NoHeaderList2"/>
      </w:pPr>
      <w:r w:rsidRPr="00D651B2">
        <w:rPr>
          <w:b/>
          <w:bCs/>
        </w:rPr>
        <w:t>Privacy Officer:</w:t>
      </w:r>
      <w:r>
        <w:t xml:space="preserve">  The Recipient will appoint and maintain a person with responsibility for monitoring and ensuring the Recipient’s compliance with the </w:t>
      </w:r>
      <w:r w:rsidR="00DD3C85">
        <w:t>t</w:t>
      </w:r>
      <w:r>
        <w:t>erms</w:t>
      </w:r>
      <w:r w:rsidR="00DD3C85">
        <w:t xml:space="preserve"> set out in this Schedule</w:t>
      </w:r>
      <w:r w:rsidR="002B1115">
        <w:t xml:space="preserve"> (</w:t>
      </w:r>
      <w:r w:rsidR="002B1115">
        <w:rPr>
          <w:b/>
          <w:bCs/>
        </w:rPr>
        <w:t>Terms</w:t>
      </w:r>
      <w:r w:rsidR="002B1115">
        <w:t>)</w:t>
      </w:r>
      <w:r>
        <w:t>.</w:t>
      </w:r>
    </w:p>
    <w:p w14:paraId="2427A01B" w14:textId="7F374C71" w:rsidR="00D651B2" w:rsidRDefault="00D651B2" w:rsidP="005A6949">
      <w:pPr>
        <w:pStyle w:val="NoHeaderList2"/>
      </w:pPr>
      <w:r w:rsidRPr="00CF7D70">
        <w:rPr>
          <w:b/>
          <w:bCs/>
        </w:rPr>
        <w:t>Suspension</w:t>
      </w:r>
      <w:r w:rsidRPr="00D651B2">
        <w:t>:</w:t>
      </w:r>
      <w:r>
        <w:t xml:space="preserve">  </w:t>
      </w:r>
      <w:r w:rsidR="00CF7D70">
        <w:t>Without limiting any other remedy set out in these Terms or th</w:t>
      </w:r>
      <w:r w:rsidR="004F5828">
        <w:t>is</w:t>
      </w:r>
      <w:r w:rsidR="00CF7D70">
        <w:t xml:space="preserve"> Agreement, if the Recipient is in breach of th</w:t>
      </w:r>
      <w:r w:rsidR="004F5828">
        <w:t>is</w:t>
      </w:r>
      <w:r w:rsidR="00CF7D70">
        <w:t xml:space="preserve"> Agreement or these Terms, the University may suspend any further disclosure of personal information to the Recipient, until the Recipient has corrected the breach to the University's reasonable satisfaction.</w:t>
      </w:r>
    </w:p>
    <w:p w14:paraId="42CD8ADD" w14:textId="2203EEA0" w:rsidR="00CF7D70" w:rsidRPr="000F706D" w:rsidRDefault="000F706D" w:rsidP="00EB1EE3">
      <w:pPr>
        <w:pStyle w:val="Clausenoheader0"/>
        <w:rPr>
          <w:b/>
          <w:bCs/>
        </w:rPr>
      </w:pPr>
      <w:r w:rsidRPr="000F706D">
        <w:rPr>
          <w:b/>
          <w:bCs/>
        </w:rPr>
        <w:t>RECIPIENT SHARING INFORMATION WITH OTHERS</w:t>
      </w:r>
    </w:p>
    <w:p w14:paraId="4F2B3421" w14:textId="4D8EF322" w:rsidR="00D51362" w:rsidRDefault="00D51362" w:rsidP="005A6949">
      <w:pPr>
        <w:pStyle w:val="NoHeaderList2"/>
      </w:pPr>
      <w:r w:rsidRPr="009E4F93">
        <w:rPr>
          <w:b/>
          <w:bCs/>
        </w:rPr>
        <w:t>Processing as agent of Recipient:</w:t>
      </w:r>
      <w:r>
        <w:t xml:space="preserve">  Without limiting clause </w:t>
      </w:r>
      <w:r w:rsidR="00AB2779">
        <w:fldChar w:fldCharType="begin"/>
      </w:r>
      <w:r w:rsidR="00AB2779">
        <w:instrText xml:space="preserve"> REF _Ref161666599 \r \h </w:instrText>
      </w:r>
      <w:r w:rsidR="005A6949">
        <w:instrText xml:space="preserve"> \* MERGEFORMAT </w:instrText>
      </w:r>
      <w:r w:rsidR="00AB2779">
        <w:fldChar w:fldCharType="separate"/>
      </w:r>
      <w:r w:rsidR="00782B81">
        <w:t>1.1</w:t>
      </w:r>
      <w:r w:rsidR="00AB2779">
        <w:fldChar w:fldCharType="end"/>
      </w:r>
      <w:r w:rsidR="00AB2779">
        <w:t xml:space="preserve"> </w:t>
      </w:r>
      <w:r>
        <w:t xml:space="preserve">of these Terms, </w:t>
      </w:r>
      <w:r w:rsidR="009E4F93">
        <w:t xml:space="preserve">if the Recipient discloses personal information to a third party solely for the purposes of processing that personal information as an agent for the Recipient, the Recipient must use all reasonable endeavours to prevent unauthorised use or disclosure of the transferred personal information. </w:t>
      </w:r>
      <w:r w:rsidR="00D56168">
        <w:t xml:space="preserve"> </w:t>
      </w:r>
      <w:r w:rsidR="009E4F93">
        <w:t>The Recipient will be treated as being in control of the personal information held by the third party for the purposes of th</w:t>
      </w:r>
      <w:r w:rsidR="0005535B">
        <w:t>is</w:t>
      </w:r>
      <w:r w:rsidR="009E4F93">
        <w:t xml:space="preserve"> Agreement and these </w:t>
      </w:r>
      <w:r w:rsidR="0005535B">
        <w:t>t</w:t>
      </w:r>
      <w:r w:rsidR="009E4F93">
        <w:t>erms.</w:t>
      </w:r>
    </w:p>
    <w:p w14:paraId="3BB61D53" w14:textId="5964B93A" w:rsidR="004D04F5" w:rsidRDefault="004D04F5" w:rsidP="005A6949">
      <w:pPr>
        <w:pStyle w:val="NoHeaderList2"/>
      </w:pPr>
      <w:r w:rsidRPr="00A70A3D">
        <w:rPr>
          <w:b/>
          <w:bCs/>
        </w:rPr>
        <w:t>Processing for own purposes</w:t>
      </w:r>
      <w:r w:rsidRPr="004D04F5">
        <w:t>:</w:t>
      </w:r>
      <w:r>
        <w:t xml:space="preserve">  </w:t>
      </w:r>
      <w:r w:rsidR="00A70A3D">
        <w:t xml:space="preserve">Without limiting clause </w:t>
      </w:r>
      <w:r w:rsidR="00564EC6">
        <w:fldChar w:fldCharType="begin"/>
      </w:r>
      <w:r w:rsidR="00564EC6">
        <w:instrText xml:space="preserve"> REF _Ref161666599 \r \h </w:instrText>
      </w:r>
      <w:r w:rsidR="005A6949">
        <w:instrText xml:space="preserve"> \* MERGEFORMAT </w:instrText>
      </w:r>
      <w:r w:rsidR="00564EC6">
        <w:fldChar w:fldCharType="separate"/>
      </w:r>
      <w:r w:rsidR="00782B81">
        <w:t>1.1</w:t>
      </w:r>
      <w:r w:rsidR="00564EC6">
        <w:fldChar w:fldCharType="end"/>
      </w:r>
      <w:r w:rsidR="00A70A3D">
        <w:t>, if the Recipient discloses personal information to a third party for the third party to use for its own purposes, the Recipient must ensure that the third party enters into a binding and enforceable agreement with the Recipient, imposing substantially the same obligations in respect of the transferred personal information on the third party as those imposed under these Terms.</w:t>
      </w:r>
      <w:r w:rsidR="00A27745">
        <w:t xml:space="preserve"> </w:t>
      </w:r>
      <w:r w:rsidR="00A70A3D">
        <w:t xml:space="preserve"> If the Recipient fails to ensure that the third party enters into such an agreement, then the Recipient will be treated as being in control of the personal information held by the third party for the purposes of th</w:t>
      </w:r>
      <w:r w:rsidR="007D3687">
        <w:t>is</w:t>
      </w:r>
      <w:r w:rsidR="00A70A3D">
        <w:t xml:space="preserve"> Agreement and these Terms. </w:t>
      </w:r>
      <w:r w:rsidR="00A27745">
        <w:t xml:space="preserve"> </w:t>
      </w:r>
      <w:r w:rsidR="00A70A3D">
        <w:t>However, this clause does not apply to any disclosure required by law.</w:t>
      </w:r>
    </w:p>
    <w:p w14:paraId="0876252A" w14:textId="43CA0099" w:rsidR="00941166" w:rsidRPr="000F706D" w:rsidRDefault="000F706D" w:rsidP="00EB1EE3">
      <w:pPr>
        <w:pStyle w:val="Clausenoheader0"/>
        <w:rPr>
          <w:b/>
          <w:bCs/>
        </w:rPr>
      </w:pPr>
      <w:bookmarkStart w:id="4" w:name="_Ref161666669"/>
      <w:r w:rsidRPr="000F706D">
        <w:rPr>
          <w:b/>
          <w:bCs/>
        </w:rPr>
        <w:t>PRIVACY BREACHES</w:t>
      </w:r>
      <w:bookmarkEnd w:id="4"/>
    </w:p>
    <w:p w14:paraId="1381B673" w14:textId="2761F6D7" w:rsidR="00941166" w:rsidRDefault="00941166" w:rsidP="00F23E88">
      <w:pPr>
        <w:pStyle w:val="NoHeaderList2"/>
      </w:pPr>
      <w:r w:rsidRPr="00941166">
        <w:rPr>
          <w:b/>
          <w:bCs/>
        </w:rPr>
        <w:t>Notification:</w:t>
      </w:r>
      <w:r>
        <w:t xml:space="preserve">  The Recipient will promptly notify the University as soon as the Recipient becomes aware of any actual or suspected privacy or security breach which may have impacted the personal information held by the Recipient in </w:t>
      </w:r>
      <w:r w:rsidR="005E7BD9">
        <w:t>relation to</w:t>
      </w:r>
      <w:r>
        <w:t xml:space="preserve"> th</w:t>
      </w:r>
      <w:r w:rsidR="0051594F">
        <w:t>is</w:t>
      </w:r>
      <w:r>
        <w:t xml:space="preserve"> Agreement (a </w:t>
      </w:r>
      <w:r w:rsidRPr="00941166">
        <w:rPr>
          <w:b/>
          <w:bCs/>
        </w:rPr>
        <w:t>Privacy Breach</w:t>
      </w:r>
      <w:r>
        <w:t>).</w:t>
      </w:r>
    </w:p>
    <w:p w14:paraId="3AA90635" w14:textId="1643FEF6" w:rsidR="00941166" w:rsidRDefault="00941166" w:rsidP="00F23E88">
      <w:pPr>
        <w:pStyle w:val="NoHeaderList2"/>
      </w:pPr>
      <w:r w:rsidRPr="004A6725">
        <w:rPr>
          <w:b/>
          <w:bCs/>
        </w:rPr>
        <w:t>Notification to Privacy Commissioner</w:t>
      </w:r>
      <w:r w:rsidR="007C00A8" w:rsidRPr="004A6725">
        <w:rPr>
          <w:b/>
          <w:bCs/>
        </w:rPr>
        <w:t xml:space="preserve"> and affected individuals:</w:t>
      </w:r>
      <w:r w:rsidR="007C00A8">
        <w:t xml:space="preserve">  Where the University considers, in its discretion, that the Privacy Breach should be notified to the Office of the Privacy Commissioner and/or affected individuals, then it may:</w:t>
      </w:r>
    </w:p>
    <w:p w14:paraId="5C94DEDC" w14:textId="0F9DF777" w:rsidR="007C00A8" w:rsidRDefault="00634737" w:rsidP="00F23E88">
      <w:pPr>
        <w:pStyle w:val="NoHeaderList3"/>
      </w:pPr>
      <w:r>
        <w:t>require the Recipient to promptly make such notification(s) in accordance with the provisions of the</w:t>
      </w:r>
      <w:r w:rsidR="00C50CC3">
        <w:t xml:space="preserve"> Privacy</w:t>
      </w:r>
      <w:r>
        <w:t xml:space="preserve"> Act</w:t>
      </w:r>
      <w:r w:rsidR="00C50CC3">
        <w:t xml:space="preserve"> 2020</w:t>
      </w:r>
      <w:r w:rsidR="004A6725">
        <w:t xml:space="preserve"> (NZ) (</w:t>
      </w:r>
      <w:r w:rsidR="004A6725" w:rsidRPr="004A6725">
        <w:rPr>
          <w:b/>
          <w:bCs/>
        </w:rPr>
        <w:t>the Act</w:t>
      </w:r>
      <w:r w:rsidR="004A6725">
        <w:t>)</w:t>
      </w:r>
      <w:r>
        <w:t xml:space="preserve">. </w:t>
      </w:r>
      <w:r w:rsidR="00A35087">
        <w:t xml:space="preserve"> </w:t>
      </w:r>
      <w:r>
        <w:t>The form and content of those notifications will be subject to the University's prior written approval (acting reasonably); and/or</w:t>
      </w:r>
    </w:p>
    <w:p w14:paraId="4EC113F8" w14:textId="7CED0F31" w:rsidR="00634737" w:rsidRDefault="00634737" w:rsidP="00F23E88">
      <w:pPr>
        <w:pStyle w:val="NoHeaderList3"/>
      </w:pPr>
      <w:r w:rsidRPr="00634737">
        <w:t>itself make such notification(s) as it considers necessary</w:t>
      </w:r>
      <w:r>
        <w:t>.</w:t>
      </w:r>
    </w:p>
    <w:p w14:paraId="0CE0A420" w14:textId="711A858D" w:rsidR="006D6826" w:rsidRDefault="004B18E6" w:rsidP="00BC2335">
      <w:pPr>
        <w:spacing w:after="120" w:line="80" w:lineRule="atLeast"/>
        <w:ind w:left="567"/>
        <w:rPr>
          <w:sz w:val="18"/>
          <w:szCs w:val="18"/>
        </w:rPr>
      </w:pPr>
      <w:r w:rsidRPr="004B18E6">
        <w:rPr>
          <w:sz w:val="18"/>
          <w:szCs w:val="18"/>
        </w:rPr>
        <w:t xml:space="preserve">The Recipient shall provide all assistance and information required by the University </w:t>
      </w:r>
      <w:r w:rsidR="005E7BD9">
        <w:rPr>
          <w:sz w:val="18"/>
          <w:szCs w:val="18"/>
        </w:rPr>
        <w:t>relati</w:t>
      </w:r>
      <w:r w:rsidR="00BE245A">
        <w:rPr>
          <w:sz w:val="18"/>
          <w:szCs w:val="18"/>
        </w:rPr>
        <w:t>ng</w:t>
      </w:r>
      <w:r w:rsidR="005E7BD9">
        <w:rPr>
          <w:sz w:val="18"/>
          <w:szCs w:val="18"/>
        </w:rPr>
        <w:t xml:space="preserve"> to</w:t>
      </w:r>
      <w:r w:rsidRPr="004B18E6">
        <w:rPr>
          <w:sz w:val="18"/>
          <w:szCs w:val="18"/>
        </w:rPr>
        <w:t xml:space="preserve"> the Privacy Breach, including any obligation to notify the Office of the Privacy Commissioner and affected individuals of the breach as soon as practicable, and steps that may need to be taken to investigate, resolve and remedy the Privacy Breach.</w:t>
      </w:r>
    </w:p>
    <w:p w14:paraId="5BD085BC" w14:textId="5C537E8C" w:rsidR="00BC2335" w:rsidRPr="000F706D" w:rsidRDefault="000F706D" w:rsidP="00EB1EE3">
      <w:pPr>
        <w:pStyle w:val="Clausenoheader0"/>
        <w:rPr>
          <w:b/>
          <w:bCs/>
        </w:rPr>
      </w:pPr>
      <w:bookmarkStart w:id="5" w:name="_Ref161666671"/>
      <w:r w:rsidRPr="000F706D">
        <w:rPr>
          <w:b/>
          <w:bCs/>
        </w:rPr>
        <w:lastRenderedPageBreak/>
        <w:t>ACCESS AND CORRECTION OF INFORMATION</w:t>
      </w:r>
      <w:bookmarkEnd w:id="5"/>
    </w:p>
    <w:p w14:paraId="438F4737" w14:textId="664A085E" w:rsidR="00BC2335" w:rsidRDefault="005D1C3F" w:rsidP="00F23E88">
      <w:pPr>
        <w:pStyle w:val="NoHeaderList2"/>
      </w:pPr>
      <w:r w:rsidRPr="004A6725">
        <w:rPr>
          <w:b/>
          <w:bCs/>
        </w:rPr>
        <w:t>Individual’s right of access and correction:</w:t>
      </w:r>
      <w:r>
        <w:t xml:space="preserve">  The Recipient agrees that </w:t>
      </w:r>
      <w:proofErr w:type="gramStart"/>
      <w:r>
        <w:t>each individual</w:t>
      </w:r>
      <w:proofErr w:type="gramEnd"/>
      <w:r>
        <w:t xml:space="preserve"> to which the personal information relates has a right to request access to, and to seek correction of, their personal information held by the Recipient. The Recipient must respond to and otherwise deal with those requests in accordance with the requirements of Part 4 of the Act.</w:t>
      </w:r>
    </w:p>
    <w:p w14:paraId="6BB83A64" w14:textId="24695601" w:rsidR="004A6725" w:rsidRPr="000F706D" w:rsidRDefault="000F706D" w:rsidP="00EB1EE3">
      <w:pPr>
        <w:pStyle w:val="Clausenoheader0"/>
        <w:rPr>
          <w:b/>
          <w:bCs/>
        </w:rPr>
      </w:pPr>
      <w:r w:rsidRPr="000F706D">
        <w:rPr>
          <w:b/>
          <w:bCs/>
        </w:rPr>
        <w:t>COMPLIANCE WITH LAWS</w:t>
      </w:r>
    </w:p>
    <w:p w14:paraId="30D6FC53" w14:textId="253ABCD3" w:rsidR="00F75624" w:rsidRDefault="00F75624" w:rsidP="00F23E88">
      <w:pPr>
        <w:pStyle w:val="NoHeaderList2"/>
      </w:pPr>
      <w:r w:rsidRPr="00E16728">
        <w:rPr>
          <w:b/>
          <w:bCs/>
        </w:rPr>
        <w:t>Use or disclosure compelled by law:</w:t>
      </w:r>
      <w:r>
        <w:t xml:space="preserve">  </w:t>
      </w:r>
      <w:r w:rsidR="007E3770">
        <w:t>If the Recipient is required by a court or government agency under any law to disclose or use the transferred personal information in a way that would not otherwise be permitted by th</w:t>
      </w:r>
      <w:r w:rsidR="0051594F">
        <w:t>is</w:t>
      </w:r>
      <w:r w:rsidR="007E3770">
        <w:t xml:space="preserve"> Agreement or these Terms, then</w:t>
      </w:r>
      <w:r w:rsidR="008E3EF8">
        <w:t xml:space="preserve"> to the extent the law allows the Recipient must notify the University to give it the opportunity to contest that legal requirement (for example, by taking the matter to court). If the University is unable to successfully contest that legal requirement, then it may terminate th</w:t>
      </w:r>
      <w:r w:rsidR="0051594F">
        <w:t>is</w:t>
      </w:r>
      <w:r w:rsidR="008E3EF8">
        <w:t xml:space="preserve"> Agreement (and these Terms) on written notice to the Recipient.</w:t>
      </w:r>
    </w:p>
    <w:p w14:paraId="74963534" w14:textId="1490A484" w:rsidR="00CF5250" w:rsidRDefault="008E3EF8" w:rsidP="00F23E88">
      <w:pPr>
        <w:pStyle w:val="NoHeaderList2"/>
      </w:pPr>
      <w:r w:rsidRPr="00E16728">
        <w:rPr>
          <w:b/>
          <w:bCs/>
        </w:rPr>
        <w:t>Remedies and enforcement:</w:t>
      </w:r>
      <w:r>
        <w:t xml:space="preserve">  </w:t>
      </w:r>
      <w:r w:rsidR="00781116">
        <w:t xml:space="preserve">The Recipient acknowledges that in accordance with the requirements for international transfer of personal information under the Act, clauses </w:t>
      </w:r>
      <w:r w:rsidR="00564EC6">
        <w:fldChar w:fldCharType="begin"/>
      </w:r>
      <w:r w:rsidR="00564EC6">
        <w:instrText xml:space="preserve"> REF _Ref161666655 \r \h </w:instrText>
      </w:r>
      <w:r w:rsidR="00564EC6">
        <w:fldChar w:fldCharType="separate"/>
      </w:r>
      <w:r w:rsidR="00782B81">
        <w:t>1</w:t>
      </w:r>
      <w:r w:rsidR="00564EC6">
        <w:fldChar w:fldCharType="end"/>
      </w:r>
      <w:r w:rsidR="00F87D91">
        <w:t xml:space="preserve">, </w:t>
      </w:r>
      <w:r w:rsidR="00F87D91">
        <w:fldChar w:fldCharType="begin"/>
      </w:r>
      <w:r w:rsidR="00F87D91">
        <w:instrText xml:space="preserve"> REF _Ref161666669 \r \h </w:instrText>
      </w:r>
      <w:r w:rsidR="00F87D91">
        <w:fldChar w:fldCharType="separate"/>
      </w:r>
      <w:r w:rsidR="00782B81">
        <w:t>3</w:t>
      </w:r>
      <w:r w:rsidR="00F87D91">
        <w:fldChar w:fldCharType="end"/>
      </w:r>
      <w:r w:rsidR="00F87D91">
        <w:t xml:space="preserve"> and </w:t>
      </w:r>
      <w:r w:rsidR="00F87D91">
        <w:fldChar w:fldCharType="begin"/>
      </w:r>
      <w:r w:rsidR="00F87D91">
        <w:instrText xml:space="preserve"> REF _Ref161666671 \r \h </w:instrText>
      </w:r>
      <w:r w:rsidR="00F87D91">
        <w:fldChar w:fldCharType="separate"/>
      </w:r>
      <w:r w:rsidR="00782B81">
        <w:t>4</w:t>
      </w:r>
      <w:r w:rsidR="00F87D91">
        <w:fldChar w:fldCharType="end"/>
      </w:r>
      <w:r w:rsidR="00781116">
        <w:t xml:space="preserve"> are also for the benefit of, and directly enforceable by, the University (on behalf of affected individuals) and/or each affected individual where </w:t>
      </w:r>
      <w:r w:rsidR="000C1E34">
        <w:t>a Privacy B</w:t>
      </w:r>
      <w:r w:rsidR="00781116">
        <w:t xml:space="preserve">reach is an interference with </w:t>
      </w:r>
      <w:r w:rsidR="000C1E34">
        <w:t xml:space="preserve">their </w:t>
      </w:r>
      <w:r w:rsidR="00781116">
        <w:t xml:space="preserve">privacy under the Act, and may entitle the affected individuals to the remedies stated under the Act (including an order restraining </w:t>
      </w:r>
      <w:r w:rsidR="00794BD0">
        <w:t>that</w:t>
      </w:r>
      <w:r w:rsidR="00781116">
        <w:t xml:space="preserve"> </w:t>
      </w:r>
      <w:r w:rsidR="00794BD0">
        <w:t>Privacy B</w:t>
      </w:r>
      <w:r w:rsidR="00781116">
        <w:t>reach and/or to remedy th</w:t>
      </w:r>
      <w:r w:rsidR="00794BD0">
        <w:t>at Privacy B</w:t>
      </w:r>
      <w:r w:rsidR="00781116">
        <w:t>reach).</w:t>
      </w:r>
    </w:p>
    <w:p w14:paraId="53BB998A" w14:textId="1412B28B" w:rsidR="00215263" w:rsidRDefault="00215263">
      <w:pPr>
        <w:rPr>
          <w:szCs w:val="20"/>
          <w:highlight w:val="yellow"/>
        </w:rPr>
      </w:pPr>
    </w:p>
    <w:p w14:paraId="5595E147" w14:textId="77777777" w:rsidR="00215263" w:rsidRPr="000A72AC" w:rsidRDefault="00215263">
      <w:pPr>
        <w:rPr>
          <w:szCs w:val="20"/>
          <w:highlight w:val="yellow"/>
        </w:rPr>
        <w:sectPr w:rsidR="00215263" w:rsidRPr="000A72AC" w:rsidSect="00A5614F">
          <w:headerReference w:type="even" r:id="rId12"/>
          <w:headerReference w:type="default" r:id="rId13"/>
          <w:footerReference w:type="even" r:id="rId14"/>
          <w:footerReference w:type="default" r:id="rId15"/>
          <w:headerReference w:type="first" r:id="rId16"/>
          <w:footerReference w:type="first" r:id="rId17"/>
          <w:pgSz w:w="11910" w:h="16840"/>
          <w:pgMar w:top="1418" w:right="851" w:bottom="851" w:left="1021" w:header="454" w:footer="284" w:gutter="0"/>
          <w:cols w:space="720"/>
          <w:noEndnote/>
          <w:titlePg/>
          <w:docGrid w:linePitch="326"/>
        </w:sectPr>
      </w:pPr>
    </w:p>
    <w:p w14:paraId="195C9191" w14:textId="77777777" w:rsidR="00BA0E0D" w:rsidRDefault="00671CED" w:rsidP="00BA0E0D">
      <w:pPr>
        <w:pStyle w:val="GeneralTermsheading"/>
      </w:pPr>
      <w:r w:rsidRPr="00082B8B">
        <w:lastRenderedPageBreak/>
        <w:t>GENERAL TERMS</w:t>
      </w:r>
    </w:p>
    <w:p w14:paraId="443E205B" w14:textId="60723B5F" w:rsidR="00671CED" w:rsidRPr="003E1324" w:rsidRDefault="00671CED" w:rsidP="006B457B">
      <w:pPr>
        <w:pStyle w:val="ClauseHeading"/>
      </w:pPr>
      <w:r w:rsidRPr="003E1324">
        <w:t>DEFINITIONS</w:t>
      </w:r>
      <w:r w:rsidRPr="00646C37">
        <w:rPr>
          <w:spacing w:val="-14"/>
        </w:rPr>
        <w:t xml:space="preserve"> </w:t>
      </w:r>
      <w:r w:rsidRPr="003E1324">
        <w:t>AND</w:t>
      </w:r>
      <w:r w:rsidRPr="00646C37">
        <w:rPr>
          <w:spacing w:val="-14"/>
        </w:rPr>
        <w:t xml:space="preserve"> </w:t>
      </w:r>
      <w:r w:rsidRPr="003E1324">
        <w:t>INTERPRETATION</w:t>
      </w:r>
    </w:p>
    <w:p w14:paraId="1E6C2CEF" w14:textId="77777777" w:rsidR="00671CED" w:rsidRPr="00082B8B" w:rsidRDefault="00671CED" w:rsidP="0083203E">
      <w:pPr>
        <w:pStyle w:val="List2"/>
        <w:numPr>
          <w:ilvl w:val="1"/>
          <w:numId w:val="16"/>
        </w:numPr>
      </w:pPr>
      <w:r w:rsidRPr="00082B8B">
        <w:t xml:space="preserve">In this Agreement: </w:t>
      </w:r>
    </w:p>
    <w:p w14:paraId="3704998D" w14:textId="27F2BC4F" w:rsidR="00671CED" w:rsidRPr="00082B8B" w:rsidRDefault="00671CED" w:rsidP="00C12749">
      <w:pPr>
        <w:pStyle w:val="Clausenonumber"/>
      </w:pPr>
      <w:r w:rsidRPr="00082B8B">
        <w:rPr>
          <w:b/>
        </w:rPr>
        <w:t xml:space="preserve">Affiliate </w:t>
      </w:r>
      <w:r w:rsidRPr="00082B8B">
        <w:t xml:space="preserve">of a party means any person that controls or is controlled by that </w:t>
      </w:r>
      <w:proofErr w:type="gramStart"/>
      <w:r w:rsidRPr="00082B8B">
        <w:t>party, or</w:t>
      </w:r>
      <w:proofErr w:type="gramEnd"/>
      <w:r w:rsidRPr="00082B8B">
        <w:t xml:space="preserve"> is under common control with that party.</w:t>
      </w:r>
    </w:p>
    <w:p w14:paraId="46839010" w14:textId="6C953B28" w:rsidR="00671CED" w:rsidRPr="00082B8B" w:rsidRDefault="00671CED" w:rsidP="00C12749">
      <w:pPr>
        <w:pStyle w:val="Clausenonumber"/>
      </w:pPr>
      <w:r w:rsidRPr="00082B8B">
        <w:rPr>
          <w:b/>
        </w:rPr>
        <w:t>Agreement</w:t>
      </w:r>
      <w:r w:rsidRPr="00082B8B">
        <w:t xml:space="preserve"> means this </w:t>
      </w:r>
      <w:r w:rsidRPr="00082B8B">
        <w:rPr>
          <w:i/>
        </w:rPr>
        <w:t xml:space="preserve">Data </w:t>
      </w:r>
      <w:r w:rsidR="006322C5">
        <w:rPr>
          <w:i/>
        </w:rPr>
        <w:t>Transfer</w:t>
      </w:r>
      <w:r w:rsidR="006322C5" w:rsidRPr="00082B8B">
        <w:rPr>
          <w:i/>
        </w:rPr>
        <w:t xml:space="preserve"> </w:t>
      </w:r>
      <w:r w:rsidRPr="00082B8B">
        <w:rPr>
          <w:i/>
        </w:rPr>
        <w:t>Agreement</w:t>
      </w:r>
      <w:r w:rsidRPr="00082B8B">
        <w:t>, including the Contract Details, these General Terms (as may be varied in the Contract Details) and any Schedules.</w:t>
      </w:r>
    </w:p>
    <w:p w14:paraId="403A877C" w14:textId="4FAD3879" w:rsidR="00671CED" w:rsidRPr="00082B8B" w:rsidRDefault="00671CED" w:rsidP="00C12749">
      <w:pPr>
        <w:pStyle w:val="Clausenonumber"/>
      </w:pPr>
      <w:r w:rsidRPr="00082B8B">
        <w:rPr>
          <w:b/>
        </w:rPr>
        <w:t xml:space="preserve">Approved Personnel </w:t>
      </w:r>
      <w:r w:rsidRPr="00082B8B">
        <w:t xml:space="preserve">means the personnel </w:t>
      </w:r>
      <w:r w:rsidR="00C65B8F">
        <w:t>so named</w:t>
      </w:r>
      <w:r w:rsidRPr="00082B8B">
        <w:t xml:space="preserve"> in the Contract Details</w:t>
      </w:r>
      <w:r w:rsidR="00FE3DCE">
        <w:t xml:space="preserve"> (if any)</w:t>
      </w:r>
      <w:r w:rsidRPr="00082B8B">
        <w:t>.</w:t>
      </w:r>
    </w:p>
    <w:p w14:paraId="206C7970" w14:textId="77777777" w:rsidR="00671CED" w:rsidRPr="00082B8B" w:rsidRDefault="00671CED" w:rsidP="00C12749">
      <w:pPr>
        <w:pStyle w:val="Clausenonumber"/>
      </w:pPr>
      <w:r w:rsidRPr="00082B8B">
        <w:rPr>
          <w:b/>
        </w:rPr>
        <w:t xml:space="preserve">Approved Purpose </w:t>
      </w:r>
      <w:r w:rsidRPr="00082B8B">
        <w:t>means the approved purpose set out in the Contract Details.</w:t>
      </w:r>
    </w:p>
    <w:p w14:paraId="5E8F294C" w14:textId="12216886" w:rsidR="00AB4041" w:rsidRPr="00AB4041" w:rsidRDefault="00AB4041" w:rsidP="00C12749">
      <w:pPr>
        <w:pStyle w:val="Clausenonumber"/>
      </w:pPr>
      <w:r>
        <w:rPr>
          <w:b/>
          <w:bCs/>
        </w:rPr>
        <w:t xml:space="preserve">Background IP </w:t>
      </w:r>
      <w:r>
        <w:t xml:space="preserve">has the meaning given in </w:t>
      </w:r>
      <w:r w:rsidRPr="000D23A4">
        <w:t xml:space="preserve">clause </w:t>
      </w:r>
      <w:r w:rsidR="000D23A4" w:rsidRPr="000D23A4">
        <w:fldChar w:fldCharType="begin"/>
      </w:r>
      <w:r w:rsidR="000D23A4" w:rsidRPr="000D23A4">
        <w:instrText xml:space="preserve"> REF _Ref153266307 \r \h </w:instrText>
      </w:r>
      <w:r w:rsidR="000D23A4">
        <w:instrText xml:space="preserve"> \* MERGEFORMAT </w:instrText>
      </w:r>
      <w:r w:rsidR="000D23A4" w:rsidRPr="000D23A4">
        <w:fldChar w:fldCharType="separate"/>
      </w:r>
      <w:r w:rsidR="00782B81">
        <w:t>6.1</w:t>
      </w:r>
      <w:r w:rsidR="000D23A4" w:rsidRPr="000D23A4">
        <w:fldChar w:fldCharType="end"/>
      </w:r>
      <w:r w:rsidRPr="000D23A4">
        <w:t>.</w:t>
      </w:r>
    </w:p>
    <w:p w14:paraId="7C7B8BE9" w14:textId="2EDC900E" w:rsidR="00671CED" w:rsidRPr="00082B8B" w:rsidRDefault="00671CED" w:rsidP="00C12749">
      <w:pPr>
        <w:pStyle w:val="Clausenonumber"/>
      </w:pPr>
      <w:r w:rsidRPr="00C12749">
        <w:rPr>
          <w:b/>
          <w:bCs/>
        </w:rPr>
        <w:t>Business Day</w:t>
      </w:r>
      <w:r w:rsidRPr="00082B8B">
        <w:t xml:space="preserve"> means: </w:t>
      </w:r>
    </w:p>
    <w:p w14:paraId="2AB35BC3" w14:textId="54CA5C61" w:rsidR="00671CED" w:rsidRPr="002D6C14" w:rsidRDefault="00671CED" w:rsidP="0083203E">
      <w:pPr>
        <w:pStyle w:val="List3"/>
        <w:numPr>
          <w:ilvl w:val="2"/>
          <w:numId w:val="15"/>
        </w:numPr>
      </w:pPr>
      <w:r w:rsidRPr="00082B8B">
        <w:t xml:space="preserve">in clause </w:t>
      </w:r>
      <w:r w:rsidR="00491400">
        <w:fldChar w:fldCharType="begin"/>
      </w:r>
      <w:r w:rsidR="00491400">
        <w:instrText xml:space="preserve"> REF _Ref503949895 \r \h </w:instrText>
      </w:r>
      <w:r w:rsidR="00491400">
        <w:fldChar w:fldCharType="separate"/>
      </w:r>
      <w:r w:rsidR="00782B81">
        <w:t>14.3</w:t>
      </w:r>
      <w:r w:rsidR="00491400">
        <w:fldChar w:fldCharType="end"/>
      </w:r>
      <w:r w:rsidRPr="00082B8B">
        <w:t>, a day of the week, excluding Saturdays, Sundays and public holidays o</w:t>
      </w:r>
      <w:r w:rsidRPr="002D6C14">
        <w:t>bserved in the location of the intended recipient; or</w:t>
      </w:r>
    </w:p>
    <w:p w14:paraId="3DD413E4" w14:textId="28646605" w:rsidR="00671CED" w:rsidRPr="002D6C14" w:rsidRDefault="00671CED" w:rsidP="0083203E">
      <w:pPr>
        <w:pStyle w:val="List3"/>
        <w:numPr>
          <w:ilvl w:val="2"/>
          <w:numId w:val="15"/>
        </w:numPr>
      </w:pPr>
      <w:r w:rsidRPr="002D6C14">
        <w:t>in any other case, a day of the week,</w:t>
      </w:r>
      <w:r w:rsidR="008125BF" w:rsidRPr="002D6C14">
        <w:t xml:space="preserve"> </w:t>
      </w:r>
      <w:r w:rsidRPr="002D6C14">
        <w:t>excluding Saturdays, Sundays and public holidays observed in Auckland, New Zealand.</w:t>
      </w:r>
    </w:p>
    <w:p w14:paraId="0C0BF9AF" w14:textId="3B25B236" w:rsidR="00671CED" w:rsidRPr="00082B8B" w:rsidRDefault="00671CED" w:rsidP="00C12749">
      <w:pPr>
        <w:pStyle w:val="Clausenonumber"/>
      </w:pPr>
      <w:r w:rsidRPr="00082B8B">
        <w:rPr>
          <w:b/>
        </w:rPr>
        <w:t>Confidential Information</w:t>
      </w:r>
      <w:r w:rsidRPr="00082B8B">
        <w:t xml:space="preserve"> of a party (</w:t>
      </w:r>
      <w:r w:rsidRPr="00082B8B">
        <w:rPr>
          <w:b/>
        </w:rPr>
        <w:t>Disclosing</w:t>
      </w:r>
      <w:r w:rsidRPr="00082B8B">
        <w:t xml:space="preserve"> </w:t>
      </w:r>
      <w:r w:rsidRPr="00082B8B">
        <w:rPr>
          <w:b/>
        </w:rPr>
        <w:t>Party</w:t>
      </w:r>
      <w:r w:rsidRPr="00082B8B">
        <w:t xml:space="preserve">) means all information that is about the Disclosing Party, its Affiliates, or its or its Affiliates’ affairs, </w:t>
      </w:r>
      <w:r w:rsidR="00700595">
        <w:t>and</w:t>
      </w:r>
      <w:r w:rsidR="00700595" w:rsidRPr="00082B8B">
        <w:t xml:space="preserve"> </w:t>
      </w:r>
      <w:r w:rsidR="00D67D33">
        <w:t xml:space="preserve">which is </w:t>
      </w:r>
      <w:r w:rsidRPr="00082B8B">
        <w:t>obtained by the other party (</w:t>
      </w:r>
      <w:r w:rsidR="00D96B84">
        <w:rPr>
          <w:b/>
        </w:rPr>
        <w:t>Receiving Party</w:t>
      </w:r>
      <w:r w:rsidRPr="00082B8B">
        <w:t xml:space="preserve">) directly or indirectly from the Disclosing Party or its Affiliates in </w:t>
      </w:r>
      <w:r w:rsidR="00BE245A">
        <w:t>relation to</w:t>
      </w:r>
      <w:r w:rsidR="00BE245A" w:rsidRPr="00082B8B">
        <w:t xml:space="preserve"> </w:t>
      </w:r>
      <w:r w:rsidRPr="00082B8B">
        <w:t xml:space="preserve">with this Agreement, and includes </w:t>
      </w:r>
      <w:r w:rsidR="008A20D4">
        <w:t>intellect</w:t>
      </w:r>
      <w:r w:rsidR="009A2B2F">
        <w:t xml:space="preserve">ual property </w:t>
      </w:r>
      <w:r w:rsidR="009175E4">
        <w:t xml:space="preserve">of a party </w:t>
      </w:r>
      <w:r w:rsidR="009A2B2F">
        <w:t xml:space="preserve">and </w:t>
      </w:r>
      <w:r w:rsidRPr="00082B8B">
        <w:t>the terms and conditions of this Agreement, but excludes information</w:t>
      </w:r>
      <w:r w:rsidR="009A2B2F">
        <w:t xml:space="preserve"> to the extent it</w:t>
      </w:r>
      <w:r w:rsidRPr="00082B8B">
        <w:t>:</w:t>
      </w:r>
    </w:p>
    <w:p w14:paraId="4276589C" w14:textId="6D9B5919" w:rsidR="00671CED" w:rsidRPr="002D6C14" w:rsidRDefault="00671CED" w:rsidP="0083203E">
      <w:pPr>
        <w:pStyle w:val="List3"/>
        <w:numPr>
          <w:ilvl w:val="2"/>
          <w:numId w:val="14"/>
        </w:numPr>
      </w:pPr>
      <w:r w:rsidRPr="002D6C14">
        <w:t xml:space="preserve">is or becomes public knowledge, other than </w:t>
      </w:r>
      <w:proofErr w:type="gramStart"/>
      <w:r w:rsidRPr="002D6C14">
        <w:t>as a result of</w:t>
      </w:r>
      <w:proofErr w:type="gramEnd"/>
      <w:r w:rsidRPr="002D6C14">
        <w:t xml:space="preserve"> any fault of the </w:t>
      </w:r>
      <w:r w:rsidR="00D96B84" w:rsidRPr="002D6C14">
        <w:t xml:space="preserve">Receiving Party </w:t>
      </w:r>
      <w:r w:rsidRPr="002D6C14">
        <w:t xml:space="preserve">or its permitted </w:t>
      </w:r>
      <w:proofErr w:type="spellStart"/>
      <w:proofErr w:type="gramStart"/>
      <w:r w:rsidRPr="002D6C14">
        <w:t>disclosees</w:t>
      </w:r>
      <w:proofErr w:type="spellEnd"/>
      <w:r w:rsidRPr="002D6C14">
        <w:t>;</w:t>
      </w:r>
      <w:proofErr w:type="gramEnd"/>
    </w:p>
    <w:p w14:paraId="51322EB0" w14:textId="3FA08C0F" w:rsidR="00671CED" w:rsidRPr="002D6C14" w:rsidRDefault="009A2B2F" w:rsidP="0083203E">
      <w:pPr>
        <w:pStyle w:val="List3"/>
        <w:numPr>
          <w:ilvl w:val="2"/>
          <w:numId w:val="14"/>
        </w:numPr>
      </w:pPr>
      <w:r w:rsidRPr="002D6C14">
        <w:t xml:space="preserve">is </w:t>
      </w:r>
      <w:r w:rsidR="00671CED" w:rsidRPr="002D6C14">
        <w:t>developed independently of this Agreement and any information of the Disclosing Party; or</w:t>
      </w:r>
    </w:p>
    <w:p w14:paraId="0D3603DC" w14:textId="7BB5F5A3" w:rsidR="00671CED" w:rsidRPr="002D6C14" w:rsidRDefault="009A2B2F" w:rsidP="0083203E">
      <w:pPr>
        <w:pStyle w:val="List3"/>
        <w:numPr>
          <w:ilvl w:val="2"/>
          <w:numId w:val="14"/>
        </w:numPr>
      </w:pPr>
      <w:r w:rsidRPr="002D6C14">
        <w:t xml:space="preserve">is </w:t>
      </w:r>
      <w:r w:rsidR="00671CED" w:rsidRPr="002D6C14">
        <w:t xml:space="preserve">received by the </w:t>
      </w:r>
      <w:r w:rsidR="00D96B84" w:rsidRPr="002D6C14">
        <w:t xml:space="preserve">Receiving Party </w:t>
      </w:r>
      <w:r w:rsidR="00671CED" w:rsidRPr="002D6C14">
        <w:t xml:space="preserve">from a third party without restriction and without any breach of any obligation of confidentiality.  </w:t>
      </w:r>
    </w:p>
    <w:p w14:paraId="6C3ED44E" w14:textId="28476727" w:rsidR="00671CED" w:rsidRPr="00082B8B" w:rsidRDefault="00671CED" w:rsidP="00C12749">
      <w:pPr>
        <w:pStyle w:val="Clausenonumber"/>
      </w:pPr>
      <w:r w:rsidRPr="00082B8B">
        <w:rPr>
          <w:b/>
        </w:rPr>
        <w:t>Contract Details</w:t>
      </w:r>
      <w:r w:rsidRPr="00082B8B">
        <w:t xml:space="preserve"> means the agreement-specific details set out at the front of this Agreement.</w:t>
      </w:r>
    </w:p>
    <w:p w14:paraId="416395D1" w14:textId="77777777" w:rsidR="00671CED" w:rsidRPr="00082B8B" w:rsidRDefault="00671CED" w:rsidP="00C12749">
      <w:pPr>
        <w:pStyle w:val="Clausenonumber"/>
      </w:pPr>
      <w:r w:rsidRPr="00082B8B">
        <w:rPr>
          <w:b/>
        </w:rPr>
        <w:t xml:space="preserve">Data </w:t>
      </w:r>
      <w:r w:rsidRPr="00082B8B">
        <w:t>means the data or database(s) described in the Contract Details.</w:t>
      </w:r>
    </w:p>
    <w:p w14:paraId="247758E8" w14:textId="6A1FD36A" w:rsidR="00671CED" w:rsidRPr="00082B8B" w:rsidRDefault="00671CED" w:rsidP="00C12749">
      <w:pPr>
        <w:pStyle w:val="Clausenonumber"/>
      </w:pPr>
      <w:r w:rsidRPr="00082B8B">
        <w:rPr>
          <w:b/>
        </w:rPr>
        <w:t xml:space="preserve">Data </w:t>
      </w:r>
      <w:r w:rsidR="006322C5">
        <w:rPr>
          <w:b/>
        </w:rPr>
        <w:t>Transfer</w:t>
      </w:r>
      <w:r w:rsidR="006322C5" w:rsidRPr="00082B8B">
        <w:rPr>
          <w:b/>
        </w:rPr>
        <w:t xml:space="preserve"> </w:t>
      </w:r>
      <w:r w:rsidRPr="00082B8B">
        <w:rPr>
          <w:b/>
        </w:rPr>
        <w:t>Date</w:t>
      </w:r>
      <w:r w:rsidR="0038241F">
        <w:rPr>
          <w:b/>
        </w:rPr>
        <w:t>(s)</w:t>
      </w:r>
      <w:r w:rsidRPr="00082B8B">
        <w:rPr>
          <w:b/>
        </w:rPr>
        <w:t xml:space="preserve"> </w:t>
      </w:r>
      <w:r w:rsidRPr="00082B8B">
        <w:t xml:space="preserve">means the data </w:t>
      </w:r>
      <w:r w:rsidR="006322C5">
        <w:t>transfer</w:t>
      </w:r>
      <w:r w:rsidR="006322C5" w:rsidRPr="00082B8B">
        <w:t xml:space="preserve"> </w:t>
      </w:r>
      <w:r w:rsidRPr="00082B8B">
        <w:t>date</w:t>
      </w:r>
      <w:r w:rsidR="0038241F">
        <w:t>(s)</w:t>
      </w:r>
      <w:r w:rsidRPr="00082B8B">
        <w:t xml:space="preserve"> set out in the Contract Details.</w:t>
      </w:r>
    </w:p>
    <w:p w14:paraId="119A77ED" w14:textId="77777777" w:rsidR="00671CED" w:rsidRPr="00082B8B" w:rsidRDefault="00671CED" w:rsidP="00C12749">
      <w:pPr>
        <w:pStyle w:val="Clausenonumber"/>
      </w:pPr>
      <w:r w:rsidRPr="00082B8B">
        <w:rPr>
          <w:b/>
        </w:rPr>
        <w:t xml:space="preserve">End Date </w:t>
      </w:r>
      <w:r w:rsidRPr="00082B8B">
        <w:t>means the end date set out in the Contract Details.</w:t>
      </w:r>
    </w:p>
    <w:p w14:paraId="6DF7890D" w14:textId="72BBDF92" w:rsidR="00671CED" w:rsidRPr="00082B8B" w:rsidRDefault="00671CED" w:rsidP="00C12749">
      <w:pPr>
        <w:pStyle w:val="Clausenonumber"/>
      </w:pPr>
      <w:r w:rsidRPr="00082B8B">
        <w:rPr>
          <w:b/>
          <w:bCs/>
        </w:rPr>
        <w:t>Force Majeure Event</w:t>
      </w:r>
      <w:r w:rsidRPr="00082B8B">
        <w:rPr>
          <w:lang w:val="en-AU"/>
        </w:rPr>
        <w:t xml:space="preserve"> </w:t>
      </w:r>
      <w:r w:rsidRPr="00082B8B">
        <w:t>means an event beyond the reasonable control of a party</w:t>
      </w:r>
      <w:r w:rsidR="00325AE6">
        <w:t xml:space="preserve"> </w:t>
      </w:r>
      <w:r w:rsidRPr="00082B8B">
        <w:t>(but excluding a lack of funds for any reason).</w:t>
      </w:r>
    </w:p>
    <w:p w14:paraId="4C519C47" w14:textId="77777777" w:rsidR="00671CED" w:rsidRPr="00082B8B" w:rsidRDefault="00671CED" w:rsidP="00C12749">
      <w:pPr>
        <w:pStyle w:val="Clausenonumber"/>
        <w:rPr>
          <w:b/>
          <w:bCs/>
          <w:spacing w:val="-1"/>
        </w:rPr>
      </w:pPr>
      <w:r w:rsidRPr="00082B8B">
        <w:rPr>
          <w:b/>
          <w:bCs/>
          <w:spacing w:val="-1"/>
        </w:rPr>
        <w:t xml:space="preserve">Insolvency Event </w:t>
      </w:r>
      <w:r w:rsidRPr="00082B8B">
        <w:rPr>
          <w:bCs/>
          <w:spacing w:val="-1"/>
        </w:rPr>
        <w:t>means, in relation to a party,</w:t>
      </w:r>
      <w:r w:rsidRPr="00082B8B">
        <w:t xml:space="preserve"> that the party (other than for the purposes of a solvent restructuring) ceases or threatens to cease to carry on business, or (where the party is the Provider) is subject to any form of insolvency proceedings, commits an act of bankruptcy or has been adjudicated bankrupt, has any of its assets seized by a creditor, enters into any arrangement for the benefit of its creditors, has a receiver, liquidator, administrator, statutory manager or similar official appointed, becomes insolvent or is deemed by law to be so, or suffers any analogous event under the laws of any relevant jurisdiction.</w:t>
      </w:r>
    </w:p>
    <w:p w14:paraId="71E520A3" w14:textId="77777777" w:rsidR="00671CED" w:rsidRPr="00082B8B" w:rsidRDefault="00671CED" w:rsidP="00C12749">
      <w:pPr>
        <w:pStyle w:val="Clausenonumber"/>
      </w:pPr>
      <w:r w:rsidRPr="00082B8B">
        <w:rPr>
          <w:b/>
          <w:bCs/>
          <w:spacing w:val="-1"/>
        </w:rPr>
        <w:t xml:space="preserve">Intellectual Property Rights </w:t>
      </w:r>
      <w:r w:rsidRPr="00082B8B">
        <w:t xml:space="preserve">means any and all rights to and interests in or protecting (anywhere in the world) any industrial or intellectual property of any kind, whether or not in a material form, including copyright, </w:t>
      </w:r>
      <w:proofErr w:type="spellStart"/>
      <w:r w:rsidRPr="00082B8B">
        <w:t>trade marks</w:t>
      </w:r>
      <w:proofErr w:type="spellEnd"/>
      <w:r w:rsidRPr="00082B8B">
        <w:t>, design rights, patents (or similar), all rights relating to know-how, confidential information, names, brands, inventions, discoveries, works, data, databases, designs, circuit layouts, any right to apply for registration of any such rights, any right to claim priority under international convention for any such applications and all rights conferred by such applications or registrations.</w:t>
      </w:r>
    </w:p>
    <w:p w14:paraId="4DC1492A" w14:textId="72A43856" w:rsidR="0099555E" w:rsidRPr="007F6ED3" w:rsidRDefault="0099555E" w:rsidP="00C12749">
      <w:pPr>
        <w:pStyle w:val="Clausenonumber"/>
        <w:rPr>
          <w:bCs/>
        </w:rPr>
      </w:pPr>
      <w:r>
        <w:rPr>
          <w:b/>
        </w:rPr>
        <w:t xml:space="preserve">Personal information </w:t>
      </w:r>
      <w:r w:rsidR="007F6ED3">
        <w:rPr>
          <w:bCs/>
        </w:rPr>
        <w:t>has the meaning given in the Privacy Act 2020 (NZ).</w:t>
      </w:r>
    </w:p>
    <w:p w14:paraId="7E220D0A" w14:textId="4AEBA90E" w:rsidR="00671CED" w:rsidRDefault="00671CED" w:rsidP="00C12749">
      <w:pPr>
        <w:pStyle w:val="Clausenonumber"/>
      </w:pPr>
      <w:r w:rsidRPr="00082B8B">
        <w:rPr>
          <w:b/>
        </w:rPr>
        <w:t xml:space="preserve">Principal Investigator </w:t>
      </w:r>
      <w:r w:rsidR="008C1926">
        <w:rPr>
          <w:b/>
        </w:rPr>
        <w:t xml:space="preserve">(of Recipient) </w:t>
      </w:r>
      <w:r w:rsidRPr="00082B8B">
        <w:t>means the person so named in the Contract Details.</w:t>
      </w:r>
    </w:p>
    <w:p w14:paraId="0A1FF17F" w14:textId="22D9148D" w:rsidR="00FF5843" w:rsidRPr="00FF5843" w:rsidRDefault="00FF5843" w:rsidP="00C12749">
      <w:pPr>
        <w:pStyle w:val="Clausenonumber"/>
        <w:rPr>
          <w:bCs/>
        </w:rPr>
      </w:pPr>
      <w:r>
        <w:rPr>
          <w:b/>
        </w:rPr>
        <w:t xml:space="preserve">Publications </w:t>
      </w:r>
      <w:proofErr w:type="gramStart"/>
      <w:r w:rsidR="00971265">
        <w:rPr>
          <w:bCs/>
        </w:rPr>
        <w:t>has</w:t>
      </w:r>
      <w:proofErr w:type="gramEnd"/>
      <w:r w:rsidR="00971265">
        <w:rPr>
          <w:bCs/>
        </w:rPr>
        <w:t xml:space="preserve"> the meaning given in </w:t>
      </w:r>
      <w:r w:rsidR="00971265" w:rsidRPr="007D7F50">
        <w:rPr>
          <w:bCs/>
        </w:rPr>
        <w:t xml:space="preserve">clause </w:t>
      </w:r>
      <w:r w:rsidR="00E44C06">
        <w:rPr>
          <w:bCs/>
        </w:rPr>
        <w:fldChar w:fldCharType="begin"/>
      </w:r>
      <w:r w:rsidR="00E44C06">
        <w:rPr>
          <w:bCs/>
        </w:rPr>
        <w:instrText xml:space="preserve"> REF _Ref161319597 \r \h </w:instrText>
      </w:r>
      <w:r w:rsidR="00E44C06">
        <w:rPr>
          <w:bCs/>
        </w:rPr>
      </w:r>
      <w:r w:rsidR="00E44C06">
        <w:rPr>
          <w:bCs/>
        </w:rPr>
        <w:fldChar w:fldCharType="separate"/>
      </w:r>
      <w:r w:rsidR="00782B81">
        <w:rPr>
          <w:bCs/>
        </w:rPr>
        <w:t>5.1</w:t>
      </w:r>
      <w:r w:rsidR="00E44C06">
        <w:rPr>
          <w:bCs/>
        </w:rPr>
        <w:fldChar w:fldCharType="end"/>
      </w:r>
      <w:r w:rsidR="00971265" w:rsidRPr="007D7F50">
        <w:rPr>
          <w:bCs/>
        </w:rPr>
        <w:t>.</w:t>
      </w:r>
    </w:p>
    <w:p w14:paraId="7B5B3456" w14:textId="1727938B" w:rsidR="00671CED" w:rsidRPr="00082B8B" w:rsidRDefault="00671CED" w:rsidP="00C12749">
      <w:pPr>
        <w:pStyle w:val="Clausenonumber"/>
      </w:pPr>
      <w:r w:rsidRPr="00BA6DAC">
        <w:rPr>
          <w:b/>
          <w:bCs/>
        </w:rPr>
        <w:t>Results</w:t>
      </w:r>
      <w:r w:rsidRPr="00082B8B">
        <w:rPr>
          <w:b/>
          <w:bCs/>
        </w:rPr>
        <w:t xml:space="preserve"> </w:t>
      </w:r>
      <w:r w:rsidRPr="00082B8B">
        <w:t xml:space="preserve">means </w:t>
      </w:r>
      <w:r w:rsidR="00B70693">
        <w:t xml:space="preserve">all data, information, research findings, discoveries, inventions, reports and other </w:t>
      </w:r>
      <w:r w:rsidRPr="00082B8B">
        <w:t xml:space="preserve">results </w:t>
      </w:r>
      <w:r w:rsidR="0007056D">
        <w:t xml:space="preserve">arising from </w:t>
      </w:r>
      <w:r w:rsidR="006B2A32">
        <w:t xml:space="preserve">the </w:t>
      </w:r>
      <w:r w:rsidR="00E42CC3">
        <w:t>Approved Personnel’s</w:t>
      </w:r>
      <w:r w:rsidR="006B2A32">
        <w:t xml:space="preserve"> </w:t>
      </w:r>
      <w:r w:rsidR="0007056D">
        <w:t xml:space="preserve">use of the Data </w:t>
      </w:r>
      <w:r w:rsidR="00E264B4">
        <w:t>in accordance with</w:t>
      </w:r>
      <w:r w:rsidR="00B70693">
        <w:t xml:space="preserve"> the Approved </w:t>
      </w:r>
      <w:proofErr w:type="gramStart"/>
      <w:r w:rsidR="00B70693">
        <w:t>Purpose</w:t>
      </w:r>
      <w:r w:rsidR="00D34606">
        <w:t>, but</w:t>
      </w:r>
      <w:proofErr w:type="gramEnd"/>
      <w:r w:rsidR="00D34606">
        <w:t xml:space="preserve"> excludes any Background IP</w:t>
      </w:r>
      <w:r w:rsidRPr="00082B8B">
        <w:t xml:space="preserve">. </w:t>
      </w:r>
    </w:p>
    <w:p w14:paraId="74F3C33F" w14:textId="77777777" w:rsidR="00671CED" w:rsidRPr="00082B8B" w:rsidRDefault="00671CED" w:rsidP="00C12749">
      <w:pPr>
        <w:pStyle w:val="Clausenonumber"/>
      </w:pPr>
      <w:r w:rsidRPr="00082B8B">
        <w:rPr>
          <w:b/>
        </w:rPr>
        <w:t xml:space="preserve">Start Date </w:t>
      </w:r>
      <w:r w:rsidRPr="00082B8B">
        <w:t>means the start date set out in the Contract Details.</w:t>
      </w:r>
    </w:p>
    <w:p w14:paraId="0C250574" w14:textId="77777777" w:rsidR="00671CED" w:rsidRPr="00082B8B" w:rsidRDefault="00671CED" w:rsidP="0083203E">
      <w:pPr>
        <w:pStyle w:val="List2"/>
        <w:numPr>
          <w:ilvl w:val="1"/>
          <w:numId w:val="16"/>
        </w:numPr>
        <w:rPr>
          <w:b/>
          <w:bCs/>
        </w:rPr>
      </w:pPr>
      <w:r w:rsidRPr="00082B8B">
        <w:t>In</w:t>
      </w:r>
      <w:r w:rsidRPr="00082B8B">
        <w:rPr>
          <w:spacing w:val="-4"/>
        </w:rPr>
        <w:t xml:space="preserve"> </w:t>
      </w:r>
      <w:r w:rsidRPr="00082B8B">
        <w:t>this</w:t>
      </w:r>
      <w:r w:rsidRPr="00082B8B">
        <w:rPr>
          <w:spacing w:val="-6"/>
        </w:rPr>
        <w:t xml:space="preserve"> </w:t>
      </w:r>
      <w:r w:rsidRPr="00082B8B">
        <w:t>Agreement:</w:t>
      </w:r>
    </w:p>
    <w:p w14:paraId="034EEF3D" w14:textId="77777777" w:rsidR="00671CED" w:rsidRPr="00082B8B" w:rsidRDefault="00671CED" w:rsidP="0083203E">
      <w:pPr>
        <w:pStyle w:val="List3"/>
        <w:numPr>
          <w:ilvl w:val="2"/>
          <w:numId w:val="13"/>
        </w:numPr>
      </w:pPr>
      <w:r w:rsidRPr="00082B8B">
        <w:t xml:space="preserve">clause and other headings are for ease of reference only and do not affect its </w:t>
      </w:r>
      <w:proofErr w:type="gramStart"/>
      <w:r w:rsidRPr="00082B8B">
        <w:t>interpretation;</w:t>
      </w:r>
      <w:proofErr w:type="gramEnd"/>
    </w:p>
    <w:p w14:paraId="063C9E34" w14:textId="14B933F0" w:rsidR="00671CED" w:rsidRPr="00082B8B" w:rsidRDefault="00E40EF8" w:rsidP="003A419C">
      <w:pPr>
        <w:pStyle w:val="List3"/>
        <w:numPr>
          <w:ilvl w:val="2"/>
          <w:numId w:val="2"/>
        </w:numPr>
      </w:pPr>
      <w:r>
        <w:t>unless</w:t>
      </w:r>
      <w:r w:rsidR="00671CED" w:rsidRPr="00082B8B">
        <w:t xml:space="preserve"> the context </w:t>
      </w:r>
      <w:r w:rsidR="00452F06">
        <w:t>requires otherwise</w:t>
      </w:r>
      <w:r w:rsidR="00671CED" w:rsidRPr="00082B8B">
        <w:t xml:space="preserve">, the singular includes the plural and </w:t>
      </w:r>
      <w:proofErr w:type="gramStart"/>
      <w:r w:rsidR="00671CED" w:rsidRPr="00082B8B">
        <w:t>vice versa;</w:t>
      </w:r>
      <w:proofErr w:type="gramEnd"/>
    </w:p>
    <w:p w14:paraId="5E8DD65B" w14:textId="2905FD48" w:rsidR="00671CED" w:rsidRPr="00082B8B" w:rsidRDefault="00671CED" w:rsidP="003A419C">
      <w:pPr>
        <w:pStyle w:val="List3"/>
        <w:numPr>
          <w:ilvl w:val="2"/>
          <w:numId w:val="2"/>
        </w:numPr>
      </w:pPr>
      <w:r w:rsidRPr="00082B8B">
        <w:t>references to legislation include all subordinate legislation, any amendment to, and all legislation passed in substitution for</w:t>
      </w:r>
      <w:r w:rsidR="00E81785">
        <w:t>,</w:t>
      </w:r>
      <w:r w:rsidRPr="00082B8B">
        <w:t xml:space="preserve"> that </w:t>
      </w:r>
      <w:proofErr w:type="gramStart"/>
      <w:r w:rsidRPr="00082B8B">
        <w:t>legislation;</w:t>
      </w:r>
      <w:proofErr w:type="gramEnd"/>
    </w:p>
    <w:p w14:paraId="02FB036A" w14:textId="36126E70" w:rsidR="00671CED" w:rsidRPr="00082B8B" w:rsidRDefault="00671CED" w:rsidP="003A419C">
      <w:pPr>
        <w:pStyle w:val="List3"/>
        <w:numPr>
          <w:ilvl w:val="2"/>
          <w:numId w:val="2"/>
        </w:numPr>
      </w:pPr>
      <w:r w:rsidRPr="00082B8B">
        <w:lastRenderedPageBreak/>
        <w:t xml:space="preserve">references to a </w:t>
      </w:r>
      <w:r w:rsidRPr="00082B8B">
        <w:rPr>
          <w:b/>
        </w:rPr>
        <w:t>party</w:t>
      </w:r>
      <w:r w:rsidRPr="00082B8B">
        <w:t xml:space="preserve"> </w:t>
      </w:r>
      <w:r w:rsidR="002469E6">
        <w:t xml:space="preserve">include </w:t>
      </w:r>
      <w:r w:rsidR="00552A3D">
        <w:t>its</w:t>
      </w:r>
      <w:r w:rsidRPr="00082B8B">
        <w:t xml:space="preserve"> successors and permitted </w:t>
      </w:r>
      <w:proofErr w:type="gramStart"/>
      <w:r w:rsidRPr="00082B8B">
        <w:t>assigns;</w:t>
      </w:r>
      <w:proofErr w:type="gramEnd"/>
    </w:p>
    <w:p w14:paraId="24114A78" w14:textId="15B0BC4D" w:rsidR="00212F51" w:rsidRDefault="00671CED" w:rsidP="003A419C">
      <w:pPr>
        <w:pStyle w:val="List3"/>
        <w:numPr>
          <w:ilvl w:val="2"/>
          <w:numId w:val="2"/>
        </w:numPr>
      </w:pPr>
      <w:r w:rsidRPr="00082B8B">
        <w:t xml:space="preserve">references to a party’s </w:t>
      </w:r>
      <w:r w:rsidRPr="00082B8B">
        <w:rPr>
          <w:b/>
        </w:rPr>
        <w:t>personnel</w:t>
      </w:r>
      <w:r w:rsidRPr="00082B8B">
        <w:t xml:space="preserve"> include </w:t>
      </w:r>
      <w:r w:rsidR="00257983">
        <w:t>its</w:t>
      </w:r>
      <w:r w:rsidRPr="00082B8B">
        <w:t xml:space="preserve"> employees</w:t>
      </w:r>
      <w:r w:rsidR="00257983">
        <w:t xml:space="preserve"> and agents</w:t>
      </w:r>
      <w:r w:rsidRPr="00082B8B">
        <w:t xml:space="preserve">, </w:t>
      </w:r>
      <w:r w:rsidR="00A2064A">
        <w:t xml:space="preserve">and </w:t>
      </w:r>
      <w:r w:rsidRPr="00082B8B">
        <w:t xml:space="preserve">contractors </w:t>
      </w:r>
      <w:r w:rsidR="00257983">
        <w:t xml:space="preserve">acting in </w:t>
      </w:r>
      <w:r w:rsidR="00BE245A">
        <w:t>relation to</w:t>
      </w:r>
      <w:r w:rsidR="00257983">
        <w:t xml:space="preserve"> this Agreement</w:t>
      </w:r>
      <w:r w:rsidRPr="00082B8B">
        <w:t xml:space="preserve">; </w:t>
      </w:r>
      <w:r w:rsidR="00257983">
        <w:t>and</w:t>
      </w:r>
    </w:p>
    <w:p w14:paraId="71E2603F" w14:textId="77777777" w:rsidR="00671CED" w:rsidRPr="00082B8B" w:rsidRDefault="00671CED" w:rsidP="003A419C">
      <w:pPr>
        <w:pStyle w:val="List3"/>
        <w:numPr>
          <w:ilvl w:val="2"/>
          <w:numId w:val="2"/>
        </w:numPr>
      </w:pPr>
      <w:r w:rsidRPr="00082B8B">
        <w:rPr>
          <w:b/>
        </w:rPr>
        <w:t>including</w:t>
      </w:r>
      <w:r w:rsidRPr="00082B8B">
        <w:t xml:space="preserve"> and like terms mean </w:t>
      </w:r>
      <w:r w:rsidRPr="00082B8B">
        <w:rPr>
          <w:b/>
        </w:rPr>
        <w:t>including, without limitation</w:t>
      </w:r>
      <w:r w:rsidRPr="00082B8B">
        <w:t>.</w:t>
      </w:r>
    </w:p>
    <w:p w14:paraId="14934747" w14:textId="77777777" w:rsidR="00671CED" w:rsidRPr="00082B8B" w:rsidRDefault="00671CED" w:rsidP="006B457B">
      <w:pPr>
        <w:pStyle w:val="ClauseHeading"/>
      </w:pPr>
      <w:r w:rsidRPr="00082B8B">
        <w:t>TERM</w:t>
      </w:r>
    </w:p>
    <w:p w14:paraId="457E0341" w14:textId="3D6B9777" w:rsidR="00671CED" w:rsidRPr="00082B8B" w:rsidRDefault="00671CED" w:rsidP="006B457B">
      <w:pPr>
        <w:pStyle w:val="List2"/>
      </w:pPr>
      <w:bookmarkStart w:id="6" w:name="_Ref489004624"/>
      <w:r w:rsidRPr="00082B8B">
        <w:t xml:space="preserve">This Agreement </w:t>
      </w:r>
      <w:r w:rsidR="001B37DA">
        <w:t>is effective</w:t>
      </w:r>
      <w:r w:rsidRPr="00082B8B">
        <w:t xml:space="preserve"> on the Start Date and ends on the End Date, unless terminated earlier in accordance with its </w:t>
      </w:r>
      <w:r w:rsidR="00833298">
        <w:t>terms</w:t>
      </w:r>
      <w:r w:rsidRPr="00082B8B">
        <w:t>.</w:t>
      </w:r>
      <w:bookmarkEnd w:id="6"/>
    </w:p>
    <w:p w14:paraId="0E4FBEA4" w14:textId="3A5EC423" w:rsidR="00671CED" w:rsidRPr="00082B8B" w:rsidRDefault="00671CED" w:rsidP="006B457B">
      <w:pPr>
        <w:pStyle w:val="ClauseHeading"/>
      </w:pPr>
      <w:r w:rsidRPr="00313200">
        <w:t>SUPPLY AND USE OF DATA</w:t>
      </w:r>
    </w:p>
    <w:p w14:paraId="5E258255" w14:textId="45C1F1BA" w:rsidR="00671CED" w:rsidRPr="00082B8B" w:rsidRDefault="00671CED" w:rsidP="006B457B">
      <w:pPr>
        <w:pStyle w:val="List2"/>
        <w:rPr>
          <w:b/>
          <w:bCs/>
        </w:rPr>
      </w:pPr>
      <w:bookmarkStart w:id="7" w:name="_Ref156832496"/>
      <w:r w:rsidRPr="00082B8B">
        <w:t xml:space="preserve">The </w:t>
      </w:r>
      <w:r w:rsidR="009E6071">
        <w:t>University</w:t>
      </w:r>
      <w:r w:rsidR="009E6071" w:rsidRPr="00082B8B">
        <w:t xml:space="preserve"> </w:t>
      </w:r>
      <w:r w:rsidRPr="00082B8B">
        <w:t xml:space="preserve">will make the Data available to the </w:t>
      </w:r>
      <w:r w:rsidR="009E6071">
        <w:t>Recipient</w:t>
      </w:r>
      <w:r w:rsidRPr="00082B8B">
        <w:t>:</w:t>
      </w:r>
      <w:bookmarkEnd w:id="7"/>
      <w:r w:rsidRPr="00082B8B">
        <w:t xml:space="preserve"> </w:t>
      </w:r>
    </w:p>
    <w:p w14:paraId="6005EFA9" w14:textId="5826DC0F" w:rsidR="00671CED" w:rsidRPr="00082B8B" w:rsidRDefault="00671CED" w:rsidP="006B457B">
      <w:pPr>
        <w:pStyle w:val="List3"/>
        <w:rPr>
          <w:b/>
        </w:rPr>
      </w:pPr>
      <w:r w:rsidRPr="00082B8B">
        <w:t xml:space="preserve">on or </w:t>
      </w:r>
      <w:r w:rsidR="00B32BE8">
        <w:t>about</w:t>
      </w:r>
      <w:r w:rsidR="00B32BE8" w:rsidRPr="00082B8B">
        <w:t xml:space="preserve"> </w:t>
      </w:r>
      <w:r w:rsidRPr="00082B8B">
        <w:t xml:space="preserve">the Data </w:t>
      </w:r>
      <w:r w:rsidR="006322C5">
        <w:t>Transfer</w:t>
      </w:r>
      <w:r w:rsidR="006322C5" w:rsidRPr="00082B8B">
        <w:t xml:space="preserve"> </w:t>
      </w:r>
      <w:r w:rsidRPr="00082B8B">
        <w:t>Date</w:t>
      </w:r>
      <w:r w:rsidR="00785283">
        <w:t>(s)</w:t>
      </w:r>
      <w:r w:rsidRPr="00082B8B">
        <w:t xml:space="preserve"> or (if no Data </w:t>
      </w:r>
      <w:r w:rsidR="006322C5">
        <w:t>Transfer</w:t>
      </w:r>
      <w:r w:rsidR="006322C5" w:rsidRPr="00082B8B">
        <w:t xml:space="preserve"> </w:t>
      </w:r>
      <w:r w:rsidRPr="00082B8B">
        <w:t>Date is set out) as soon as practicable after the Start Date; and</w:t>
      </w:r>
    </w:p>
    <w:p w14:paraId="3E5E1A30" w14:textId="77777777" w:rsidR="00671CED" w:rsidRPr="00082B8B" w:rsidRDefault="00671CED" w:rsidP="006B457B">
      <w:pPr>
        <w:pStyle w:val="List3"/>
        <w:rPr>
          <w:b/>
        </w:rPr>
      </w:pPr>
      <w:r w:rsidRPr="00082B8B">
        <w:t>in accordance with any arrangements for secure transfer set out in the Contract Details.</w:t>
      </w:r>
    </w:p>
    <w:p w14:paraId="40893050" w14:textId="68F63303" w:rsidR="00671CED" w:rsidRPr="00082B8B" w:rsidRDefault="00671CED" w:rsidP="006B457B">
      <w:pPr>
        <w:pStyle w:val="List2"/>
        <w:rPr>
          <w:b/>
        </w:rPr>
      </w:pPr>
      <w:bookmarkStart w:id="8" w:name="_Ref499288080"/>
      <w:r w:rsidRPr="00082B8B">
        <w:t xml:space="preserve">The </w:t>
      </w:r>
      <w:r w:rsidR="00946502">
        <w:t>University</w:t>
      </w:r>
      <w:r w:rsidR="00946502" w:rsidRPr="00082B8B">
        <w:t xml:space="preserve"> </w:t>
      </w:r>
      <w:r w:rsidRPr="00AF7137">
        <w:t>grants</w:t>
      </w:r>
      <w:r w:rsidRPr="00082B8B">
        <w:t xml:space="preserve"> the </w:t>
      </w:r>
      <w:r w:rsidR="00946502">
        <w:t>Recip</w:t>
      </w:r>
      <w:r w:rsidR="006D6136">
        <w:t>ie</w:t>
      </w:r>
      <w:r w:rsidR="00946502">
        <w:t>nt</w:t>
      </w:r>
      <w:r w:rsidR="00946502" w:rsidRPr="00082B8B">
        <w:t xml:space="preserve"> </w:t>
      </w:r>
      <w:r w:rsidRPr="00082B8B">
        <w:t>a non-exclusive</w:t>
      </w:r>
      <w:r w:rsidR="00C52301">
        <w:t>, worldwide, royalty-free</w:t>
      </w:r>
      <w:r w:rsidRPr="00082B8B">
        <w:t xml:space="preserve"> right to use the Data:</w:t>
      </w:r>
      <w:bookmarkEnd w:id="8"/>
    </w:p>
    <w:p w14:paraId="6A0F3FB5" w14:textId="77777777" w:rsidR="00671CED" w:rsidRPr="00082B8B" w:rsidRDefault="00671CED" w:rsidP="006B457B">
      <w:pPr>
        <w:pStyle w:val="List3"/>
      </w:pPr>
      <w:r w:rsidRPr="00082B8B">
        <w:t xml:space="preserve">for the Approved </w:t>
      </w:r>
      <w:proofErr w:type="gramStart"/>
      <w:r w:rsidRPr="00082B8B">
        <w:t>Purpose;</w:t>
      </w:r>
      <w:proofErr w:type="gramEnd"/>
      <w:r w:rsidRPr="00082B8B">
        <w:t xml:space="preserve"> </w:t>
      </w:r>
    </w:p>
    <w:p w14:paraId="660BEA01" w14:textId="5EBA3E1B" w:rsidR="00671CED" w:rsidRPr="00082B8B" w:rsidRDefault="00671CED" w:rsidP="006B457B">
      <w:pPr>
        <w:pStyle w:val="List3"/>
      </w:pPr>
      <w:r w:rsidRPr="00082B8B">
        <w:t xml:space="preserve">by or under the control of the Approved </w:t>
      </w:r>
      <w:proofErr w:type="gramStart"/>
      <w:r w:rsidRPr="00082B8B">
        <w:t>Personnel;</w:t>
      </w:r>
      <w:proofErr w:type="gramEnd"/>
      <w:r w:rsidRPr="00082B8B">
        <w:t xml:space="preserve"> </w:t>
      </w:r>
    </w:p>
    <w:p w14:paraId="721D0DBD" w14:textId="77777777" w:rsidR="00671CED" w:rsidRPr="00082B8B" w:rsidRDefault="00671CED" w:rsidP="006B457B">
      <w:pPr>
        <w:pStyle w:val="List3"/>
      </w:pPr>
      <w:r w:rsidRPr="00082B8B">
        <w:t>in accordance with all applicable laws and regulations; and</w:t>
      </w:r>
    </w:p>
    <w:p w14:paraId="5FA502A5" w14:textId="18EFCF7E" w:rsidR="00671CED" w:rsidRPr="00082B8B" w:rsidRDefault="00671CED" w:rsidP="006B457B">
      <w:pPr>
        <w:pStyle w:val="List3"/>
      </w:pPr>
      <w:r w:rsidRPr="00082B8B">
        <w:t xml:space="preserve">in accordance with any </w:t>
      </w:r>
      <w:r w:rsidR="00C13B4C">
        <w:t>further</w:t>
      </w:r>
      <w:r w:rsidR="00C13B4C" w:rsidRPr="00082B8B">
        <w:t xml:space="preserve"> </w:t>
      </w:r>
      <w:r w:rsidRPr="00082B8B">
        <w:t>conditions of use set out in the Contract Details.</w:t>
      </w:r>
    </w:p>
    <w:p w14:paraId="1DE25543" w14:textId="21BD89B7" w:rsidR="00C15088" w:rsidRPr="00C15088" w:rsidRDefault="00394854" w:rsidP="006B457B">
      <w:pPr>
        <w:pStyle w:val="List2"/>
        <w:rPr>
          <w:b/>
        </w:rPr>
      </w:pPr>
      <w:bookmarkStart w:id="9" w:name="_Ref161683078"/>
      <w:r>
        <w:t>Except for any specific consents and approvals expressly identified in this Agreement as having been or to be obtained by the University,</w:t>
      </w:r>
      <w:r w:rsidRPr="008707D3">
        <w:t xml:space="preserve"> </w:t>
      </w:r>
      <w:r>
        <w:t>the Recipient must ensure that it has all necessary consents and approvals (including ethics approvals) to enable it to use the Data as contemplated under this Agreement before using the Data.</w:t>
      </w:r>
      <w:bookmarkEnd w:id="9"/>
    </w:p>
    <w:p w14:paraId="58635EDD" w14:textId="094F0EFF" w:rsidR="00671CED" w:rsidRPr="00DA663D" w:rsidRDefault="00671CED" w:rsidP="006B457B">
      <w:pPr>
        <w:pStyle w:val="List2"/>
        <w:rPr>
          <w:b/>
        </w:rPr>
      </w:pPr>
      <w:bookmarkStart w:id="10" w:name="_Ref161676888"/>
      <w:r w:rsidRPr="00082B8B">
        <w:t xml:space="preserve">The </w:t>
      </w:r>
      <w:r w:rsidR="006D6136">
        <w:t>Recipient</w:t>
      </w:r>
      <w:r w:rsidR="006D6136" w:rsidRPr="00082B8B">
        <w:t xml:space="preserve"> </w:t>
      </w:r>
      <w:r w:rsidRPr="00082B8B">
        <w:t>must not</w:t>
      </w:r>
      <w:r w:rsidR="0082778D">
        <w:t xml:space="preserve"> use or permit any other person to use the Data</w:t>
      </w:r>
      <w:r w:rsidR="00D92C42">
        <w:t xml:space="preserve"> other than </w:t>
      </w:r>
      <w:r w:rsidR="00BB07C1">
        <w:t xml:space="preserve">as permitted under </w:t>
      </w:r>
      <w:r w:rsidR="00780EBF">
        <w:t>this Agreement</w:t>
      </w:r>
      <w:r w:rsidR="003250C8">
        <w:t>.</w:t>
      </w:r>
      <w:r w:rsidR="00E95DD9">
        <w:t xml:space="preserve">  Despite this clause </w:t>
      </w:r>
      <w:r w:rsidR="001A5E4F">
        <w:fldChar w:fldCharType="begin"/>
      </w:r>
      <w:r w:rsidR="001A5E4F">
        <w:instrText xml:space="preserve"> REF _Ref161676888 \r \h </w:instrText>
      </w:r>
      <w:r w:rsidR="001A5E4F">
        <w:fldChar w:fldCharType="separate"/>
      </w:r>
      <w:r w:rsidR="00782B81">
        <w:t>3.4</w:t>
      </w:r>
      <w:r w:rsidR="001A5E4F">
        <w:fldChar w:fldCharType="end"/>
      </w:r>
      <w:r w:rsidR="00E95DD9">
        <w:t xml:space="preserve">, the Recipient </w:t>
      </w:r>
      <w:r w:rsidR="0079608B">
        <w:t>remains liable for any acts or omissions of any person acting through the Recipient</w:t>
      </w:r>
      <w:r w:rsidR="001A5E4F">
        <w:t xml:space="preserve"> as if that person’s acts and omissions were those of the Recipient.</w:t>
      </w:r>
      <w:bookmarkEnd w:id="10"/>
    </w:p>
    <w:p w14:paraId="48D9F1F9" w14:textId="4B933398" w:rsidR="00DA663D" w:rsidRPr="00082B8B" w:rsidRDefault="00DA663D" w:rsidP="006B457B">
      <w:pPr>
        <w:pStyle w:val="List2"/>
        <w:rPr>
          <w:b/>
        </w:rPr>
      </w:pPr>
      <w:r>
        <w:t>Each party must comply with any applicable data protection or privacy laws</w:t>
      </w:r>
      <w:r w:rsidR="000F2533">
        <w:t xml:space="preserve"> in exercising its rights and performing its obligations under this Agreement</w:t>
      </w:r>
      <w:r w:rsidR="006E6535">
        <w:t>.</w:t>
      </w:r>
    </w:p>
    <w:p w14:paraId="2837F28E" w14:textId="77777777" w:rsidR="00671CED" w:rsidRPr="00880EE9" w:rsidRDefault="00671CED" w:rsidP="006B457B">
      <w:pPr>
        <w:pStyle w:val="ClauseHeading"/>
      </w:pPr>
      <w:bookmarkStart w:id="11" w:name="_Ref489019674"/>
      <w:r w:rsidRPr="00880EE9">
        <w:t>CONFIDENTIALITY</w:t>
      </w:r>
      <w:bookmarkEnd w:id="11"/>
    </w:p>
    <w:p w14:paraId="0560FB2B" w14:textId="184E03FA" w:rsidR="00671CED" w:rsidRPr="00082B8B" w:rsidRDefault="00671CED" w:rsidP="006B457B">
      <w:pPr>
        <w:pStyle w:val="List2"/>
      </w:pPr>
      <w:r w:rsidRPr="00082B8B">
        <w:t>Each party must keep Confidential Information of the other party secure and confidential and</w:t>
      </w:r>
      <w:r w:rsidR="00633F4C">
        <w:t>, except with the prior written consent of the other party</w:t>
      </w:r>
      <w:r w:rsidR="00F826A4">
        <w:t>, not</w:t>
      </w:r>
      <w:r w:rsidRPr="00082B8B">
        <w:t>:</w:t>
      </w:r>
    </w:p>
    <w:p w14:paraId="74906255" w14:textId="02DC1F70" w:rsidR="00671CED" w:rsidRPr="00082B8B" w:rsidRDefault="00671CED" w:rsidP="006B457B">
      <w:pPr>
        <w:pStyle w:val="List3"/>
      </w:pPr>
      <w:r w:rsidRPr="00082B8B">
        <w:t>use it for any purpose other than as required to perform its obligations or exercise its rights under this Agreement; or</w:t>
      </w:r>
    </w:p>
    <w:p w14:paraId="62193C2E" w14:textId="51AEAC5B" w:rsidR="00671CED" w:rsidRPr="00082B8B" w:rsidRDefault="00671CED" w:rsidP="006B457B">
      <w:pPr>
        <w:pStyle w:val="List3"/>
      </w:pPr>
      <w:r w:rsidRPr="00082B8B">
        <w:t xml:space="preserve">disclose it to any person other than: </w:t>
      </w:r>
    </w:p>
    <w:p w14:paraId="7D26A0BA" w14:textId="1A9ECEA0" w:rsidR="00671CED" w:rsidRPr="00082B8B" w:rsidRDefault="00671CED" w:rsidP="006B457B">
      <w:pPr>
        <w:pStyle w:val="List4"/>
      </w:pPr>
      <w:r w:rsidRPr="00082B8B">
        <w:t>as permitted under this Agreement;</w:t>
      </w:r>
      <w:r w:rsidR="001456B7">
        <w:t xml:space="preserve"> or</w:t>
      </w:r>
    </w:p>
    <w:p w14:paraId="2EFEDE5E" w14:textId="24BD0B04" w:rsidR="00671CED" w:rsidRPr="00082B8B" w:rsidRDefault="00671CED" w:rsidP="006B457B">
      <w:pPr>
        <w:pStyle w:val="List4"/>
      </w:pPr>
      <w:proofErr w:type="spellStart"/>
      <w:r w:rsidRPr="00082B8B">
        <w:t>its</w:t>
      </w:r>
      <w:proofErr w:type="spellEnd"/>
      <w:r w:rsidRPr="00082B8B">
        <w:t xml:space="preserve"> </w:t>
      </w:r>
      <w:r w:rsidR="00DE75FB">
        <w:t xml:space="preserve">or its </w:t>
      </w:r>
      <w:r w:rsidRPr="00082B8B">
        <w:t>Affiliates</w:t>
      </w:r>
      <w:r w:rsidR="00DE75FB">
        <w:t>’</w:t>
      </w:r>
      <w:r w:rsidRPr="00082B8B">
        <w:t xml:space="preserve"> personnel who have a need-to-know </w:t>
      </w:r>
      <w:r w:rsidR="00753E94">
        <w:t xml:space="preserve">to give </w:t>
      </w:r>
      <w:r w:rsidRPr="00082B8B">
        <w:t xml:space="preserve">effect to this Agreement, or its professional advisors, provided that the </w:t>
      </w:r>
      <w:r w:rsidR="00B229F1">
        <w:t xml:space="preserve">recipient </w:t>
      </w:r>
      <w:r w:rsidRPr="00082B8B">
        <w:t xml:space="preserve">is under obligations of confidentiality equivalent to those in this clause </w:t>
      </w:r>
      <w:r w:rsidRPr="00082B8B">
        <w:fldChar w:fldCharType="begin"/>
      </w:r>
      <w:r w:rsidRPr="00082B8B">
        <w:instrText xml:space="preserve"> REF _Ref489019674 \r \h  \* MERGEFORMAT </w:instrText>
      </w:r>
      <w:r w:rsidRPr="00082B8B">
        <w:fldChar w:fldCharType="separate"/>
      </w:r>
      <w:r w:rsidR="00782B81">
        <w:t>4</w:t>
      </w:r>
      <w:r w:rsidRPr="00082B8B">
        <w:fldChar w:fldCharType="end"/>
      </w:r>
      <w:r w:rsidRPr="00082B8B">
        <w:t>.</w:t>
      </w:r>
    </w:p>
    <w:p w14:paraId="02A5941E" w14:textId="0D0F51CB" w:rsidR="00671CED" w:rsidRPr="000A72AC" w:rsidRDefault="00671CED" w:rsidP="006B457B">
      <w:pPr>
        <w:pStyle w:val="List2"/>
      </w:pPr>
      <w:r w:rsidRPr="00082B8B">
        <w:t xml:space="preserve">The obligations of confidentiality do not apply to the extent any information is required to be disclosed by law </w:t>
      </w:r>
      <w:r w:rsidR="002723E8">
        <w:t>or by any government agency or regulatory agency</w:t>
      </w:r>
      <w:r w:rsidRPr="00082B8B">
        <w:t xml:space="preserve"> (including under the rules of any recognised stock</w:t>
      </w:r>
      <w:r w:rsidRPr="000A72AC">
        <w:t xml:space="preserve"> exchange).</w:t>
      </w:r>
    </w:p>
    <w:p w14:paraId="252FFFD1" w14:textId="481DA7D1" w:rsidR="00671CED" w:rsidRPr="000A72AC" w:rsidRDefault="00A454DE" w:rsidP="006B457B">
      <w:pPr>
        <w:pStyle w:val="List2"/>
      </w:pPr>
      <w:r w:rsidRPr="00A454DE">
        <w:t xml:space="preserve">Except as expressly set out otherwise in this </w:t>
      </w:r>
      <w:r>
        <w:t>Agreement, n</w:t>
      </w:r>
      <w:r w:rsidR="00671CED" w:rsidRPr="000A72AC">
        <w:t xml:space="preserve">either party may use the names, logos or </w:t>
      </w:r>
      <w:proofErr w:type="spellStart"/>
      <w:proofErr w:type="gramStart"/>
      <w:r w:rsidR="00671CED" w:rsidRPr="000A72AC">
        <w:t>trade marks</w:t>
      </w:r>
      <w:proofErr w:type="spellEnd"/>
      <w:proofErr w:type="gramEnd"/>
      <w:r w:rsidR="00671CED" w:rsidRPr="000A72AC">
        <w:t xml:space="preserve"> of the other party or its personnel without the other party’s prior written consent.</w:t>
      </w:r>
    </w:p>
    <w:p w14:paraId="76318D33" w14:textId="34BBD784" w:rsidR="000E38DB" w:rsidRPr="001B682D" w:rsidRDefault="00605A03" w:rsidP="006B457B">
      <w:pPr>
        <w:pStyle w:val="List2"/>
      </w:pPr>
      <w:bookmarkStart w:id="12" w:name="_Ref153267911"/>
      <w:bookmarkStart w:id="13" w:name="_Ref489019693"/>
      <w:r w:rsidRPr="001B682D">
        <w:t xml:space="preserve">The </w:t>
      </w:r>
      <w:r w:rsidR="00535CA3">
        <w:t>Recipient</w:t>
      </w:r>
      <w:r w:rsidR="00535CA3" w:rsidRPr="001B682D">
        <w:t xml:space="preserve"> </w:t>
      </w:r>
      <w:r w:rsidRPr="001B682D">
        <w:t>acknowledges that</w:t>
      </w:r>
      <w:r w:rsidR="0084068A" w:rsidRPr="001B682D">
        <w:t xml:space="preserve"> the University</w:t>
      </w:r>
      <w:r w:rsidR="000E38DB" w:rsidRPr="001B682D">
        <w:t>:</w:t>
      </w:r>
      <w:r w:rsidRPr="001B682D">
        <w:t xml:space="preserve"> </w:t>
      </w:r>
    </w:p>
    <w:p w14:paraId="4D91D4CB" w14:textId="1F8D4DD7" w:rsidR="00DF323C" w:rsidRPr="001B682D" w:rsidRDefault="00605A03" w:rsidP="006B457B">
      <w:pPr>
        <w:pStyle w:val="List3"/>
      </w:pPr>
      <w:r w:rsidRPr="001B682D">
        <w:t>is subject to the Official Information Act 1982</w:t>
      </w:r>
      <w:r w:rsidR="00FE2D3E" w:rsidRPr="001B682D">
        <w:t xml:space="preserve"> </w:t>
      </w:r>
      <w:r w:rsidR="009938D3" w:rsidRPr="001B682D">
        <w:t>which recognises a right of the public to access official information</w:t>
      </w:r>
      <w:r w:rsidR="000E38DB" w:rsidRPr="001B682D">
        <w:t>; and</w:t>
      </w:r>
      <w:r w:rsidR="009938D3" w:rsidRPr="001B682D">
        <w:t xml:space="preserve"> </w:t>
      </w:r>
    </w:p>
    <w:p w14:paraId="58CDA2E4" w14:textId="2547AD95" w:rsidR="00224592" w:rsidRDefault="00F23F47" w:rsidP="006B457B">
      <w:pPr>
        <w:pStyle w:val="List3"/>
      </w:pPr>
      <w:r w:rsidRPr="001B682D">
        <w:t xml:space="preserve">may </w:t>
      </w:r>
      <w:r w:rsidR="00B758BF" w:rsidRPr="001B682D">
        <w:t xml:space="preserve">disclose </w:t>
      </w:r>
      <w:r w:rsidR="00224592">
        <w:t>the following, in accordance with that Act,</w:t>
      </w:r>
      <w:r w:rsidR="00FE2D3E" w:rsidRPr="001B682D">
        <w:t xml:space="preserve"> without further consultation with the </w:t>
      </w:r>
      <w:r w:rsidR="0057259D">
        <w:t>Recipient</w:t>
      </w:r>
      <w:r w:rsidR="00224592">
        <w:t>:</w:t>
      </w:r>
    </w:p>
    <w:p w14:paraId="4DE042D6" w14:textId="49DB03AC" w:rsidR="000D1D7F" w:rsidRDefault="000D1D7F" w:rsidP="006B457B">
      <w:pPr>
        <w:pStyle w:val="List4"/>
      </w:pPr>
      <w:r>
        <w:t xml:space="preserve">the name of the </w:t>
      </w:r>
      <w:r w:rsidR="0057259D">
        <w:t>Recipient</w:t>
      </w:r>
      <w:r>
        <w:t>; and</w:t>
      </w:r>
    </w:p>
    <w:p w14:paraId="2957DAAB" w14:textId="1DDFEA68" w:rsidR="00F23F47" w:rsidRPr="00A62BB5" w:rsidRDefault="000D1D7F" w:rsidP="006B457B">
      <w:pPr>
        <w:pStyle w:val="List4"/>
      </w:pPr>
      <w:r>
        <w:t xml:space="preserve">the subject matter of this Agreement (e.g. that the </w:t>
      </w:r>
      <w:r w:rsidR="0057259D">
        <w:t xml:space="preserve">University </w:t>
      </w:r>
      <w:r>
        <w:t xml:space="preserve">provided data </w:t>
      </w:r>
      <w:r w:rsidR="0057259D">
        <w:t xml:space="preserve">to the Recipient </w:t>
      </w:r>
      <w:r>
        <w:t xml:space="preserve">under a data transfer agreement for </w:t>
      </w:r>
      <w:r w:rsidR="00F43443">
        <w:t>the</w:t>
      </w:r>
      <w:r>
        <w:t xml:space="preserve"> named project)</w:t>
      </w:r>
      <w:r w:rsidR="00FE2D3E" w:rsidRPr="00A62BB5">
        <w:t>.</w:t>
      </w:r>
    </w:p>
    <w:p w14:paraId="3D75C241" w14:textId="16D41E88" w:rsidR="00671CED" w:rsidRPr="004C321A" w:rsidRDefault="00671CED" w:rsidP="006B457B">
      <w:pPr>
        <w:pStyle w:val="ClauseHeading"/>
      </w:pPr>
      <w:bookmarkStart w:id="14" w:name="_Ref156381587"/>
      <w:bookmarkStart w:id="15" w:name="_Ref164333626"/>
      <w:r w:rsidRPr="004C321A">
        <w:t>PUBLICATIONS</w:t>
      </w:r>
      <w:bookmarkEnd w:id="12"/>
      <w:bookmarkEnd w:id="14"/>
      <w:bookmarkEnd w:id="15"/>
    </w:p>
    <w:p w14:paraId="69AA1379" w14:textId="341EC69D" w:rsidR="00671CED" w:rsidRPr="002327C5" w:rsidRDefault="00867139" w:rsidP="006B457B">
      <w:pPr>
        <w:pStyle w:val="List2"/>
        <w:rPr>
          <w:b/>
        </w:rPr>
      </w:pPr>
      <w:bookmarkStart w:id="16" w:name="_Ref161319597"/>
      <w:r w:rsidRPr="002327C5">
        <w:t xml:space="preserve">The </w:t>
      </w:r>
      <w:r w:rsidR="008917E5">
        <w:t>Recipient</w:t>
      </w:r>
      <w:r w:rsidR="008917E5" w:rsidRPr="002327C5">
        <w:t xml:space="preserve"> </w:t>
      </w:r>
      <w:r w:rsidR="00671CED" w:rsidRPr="002327C5">
        <w:t xml:space="preserve">may include the </w:t>
      </w:r>
      <w:r w:rsidR="007D67A7">
        <w:t>[</w:t>
      </w:r>
      <w:r w:rsidR="005B1846" w:rsidRPr="004A7EC3">
        <w:rPr>
          <w:highlight w:val="yellow"/>
        </w:rPr>
        <w:t xml:space="preserve">Data and/or </w:t>
      </w:r>
      <w:r w:rsidR="007D67A7" w:rsidRPr="004A7EC3">
        <w:rPr>
          <w:highlight w:val="yellow"/>
        </w:rPr>
        <w:t>Result</w:t>
      </w:r>
      <w:r w:rsidR="005B1846" w:rsidRPr="004A7EC3">
        <w:rPr>
          <w:highlight w:val="yellow"/>
        </w:rPr>
        <w:t>s</w:t>
      </w:r>
      <w:r w:rsidR="005B1846">
        <w:t>]</w:t>
      </w:r>
      <w:r w:rsidR="00671CED" w:rsidRPr="002327C5">
        <w:t xml:space="preserve"> in any academic publication or presentation </w:t>
      </w:r>
      <w:r w:rsidR="00963207" w:rsidRPr="002327C5">
        <w:t xml:space="preserve">of </w:t>
      </w:r>
      <w:r w:rsidR="00226C88">
        <w:t>Results</w:t>
      </w:r>
      <w:r w:rsidR="00671CED" w:rsidRPr="002327C5">
        <w:t xml:space="preserve"> </w:t>
      </w:r>
      <w:r w:rsidR="008A0412">
        <w:t xml:space="preserve">by </w:t>
      </w:r>
      <w:r w:rsidR="00C60D4B">
        <w:t>the Approved Personnel</w:t>
      </w:r>
      <w:r w:rsidR="00C60D4B" w:rsidRPr="002327C5">
        <w:t xml:space="preserve"> </w:t>
      </w:r>
      <w:r w:rsidR="00671CED" w:rsidRPr="002327C5">
        <w:t>(</w:t>
      </w:r>
      <w:r w:rsidR="00671CED" w:rsidRPr="002327C5">
        <w:rPr>
          <w:b/>
        </w:rPr>
        <w:t>Publication</w:t>
      </w:r>
      <w:r w:rsidR="00671CED" w:rsidRPr="002327C5">
        <w:t>), provided that</w:t>
      </w:r>
      <w:r w:rsidR="006832C1" w:rsidRPr="002327C5">
        <w:t xml:space="preserve"> where</w:t>
      </w:r>
      <w:r w:rsidR="004214B1" w:rsidRPr="002327C5">
        <w:t xml:space="preserve"> a proposed Publication includes </w:t>
      </w:r>
      <w:r w:rsidR="004A7EC3">
        <w:t>[</w:t>
      </w:r>
      <w:r w:rsidR="004214B1" w:rsidRPr="004A7EC3">
        <w:rPr>
          <w:highlight w:val="yellow"/>
        </w:rPr>
        <w:t xml:space="preserve">Data </w:t>
      </w:r>
      <w:r w:rsidR="004A7EC3" w:rsidRPr="004A7EC3">
        <w:rPr>
          <w:highlight w:val="yellow"/>
        </w:rPr>
        <w:t>and/or Results</w:t>
      </w:r>
      <w:r w:rsidR="004A7EC3">
        <w:t xml:space="preserve">] </w:t>
      </w:r>
      <w:r w:rsidR="004214B1" w:rsidRPr="002327C5">
        <w:t>that ha</w:t>
      </w:r>
      <w:r w:rsidR="004A7EC3">
        <w:t>ve</w:t>
      </w:r>
      <w:r w:rsidR="004214B1" w:rsidRPr="002327C5">
        <w:t xml:space="preserve"> not </w:t>
      </w:r>
      <w:r w:rsidR="004B72BE" w:rsidRPr="002327C5">
        <w:t xml:space="preserve">previously been </w:t>
      </w:r>
      <w:r w:rsidR="003B1A33" w:rsidRPr="002327C5">
        <w:t>published</w:t>
      </w:r>
      <w:r w:rsidR="0072258F" w:rsidRPr="002327C5">
        <w:t xml:space="preserve">, the </w:t>
      </w:r>
      <w:r w:rsidR="007A5255">
        <w:t>Recipient</w:t>
      </w:r>
      <w:r w:rsidR="007A5255" w:rsidRPr="002327C5">
        <w:t xml:space="preserve"> </w:t>
      </w:r>
      <w:r w:rsidR="0072258F" w:rsidRPr="002327C5">
        <w:t>must</w:t>
      </w:r>
      <w:r w:rsidR="00671CED" w:rsidRPr="002327C5">
        <w:t>:</w:t>
      </w:r>
      <w:bookmarkEnd w:id="16"/>
    </w:p>
    <w:p w14:paraId="3CB9FD52" w14:textId="189A9371" w:rsidR="00671CED" w:rsidRPr="002327C5" w:rsidRDefault="00671CED" w:rsidP="006B457B">
      <w:pPr>
        <w:pStyle w:val="List3"/>
        <w:rPr>
          <w:b/>
        </w:rPr>
      </w:pPr>
      <w:bookmarkStart w:id="17" w:name="_Ref515466435"/>
      <w:bookmarkStart w:id="18" w:name="_Ref503787043"/>
      <w:r w:rsidRPr="002327C5">
        <w:t xml:space="preserve">submit </w:t>
      </w:r>
      <w:r w:rsidR="00977E86" w:rsidRPr="002327C5">
        <w:t xml:space="preserve">that </w:t>
      </w:r>
      <w:r w:rsidRPr="002327C5">
        <w:t xml:space="preserve">proposed Publication to the </w:t>
      </w:r>
      <w:r w:rsidR="007A5255">
        <w:t>University</w:t>
      </w:r>
      <w:r w:rsidR="007A5255" w:rsidRPr="002327C5">
        <w:t xml:space="preserve"> </w:t>
      </w:r>
      <w:r w:rsidRPr="002327C5">
        <w:t xml:space="preserve">for review at least </w:t>
      </w:r>
      <w:r w:rsidR="00801C66" w:rsidRPr="002327C5">
        <w:t>30 days</w:t>
      </w:r>
      <w:r w:rsidRPr="002327C5">
        <w:t xml:space="preserve"> before the intended date for submission for publication; and</w:t>
      </w:r>
      <w:bookmarkEnd w:id="17"/>
      <w:r w:rsidRPr="002327C5">
        <w:t xml:space="preserve"> </w:t>
      </w:r>
    </w:p>
    <w:p w14:paraId="20357173" w14:textId="092CC05E" w:rsidR="006A3CE2" w:rsidRPr="002327C5" w:rsidRDefault="00671CED" w:rsidP="006B457B">
      <w:pPr>
        <w:pStyle w:val="List3"/>
        <w:rPr>
          <w:b/>
        </w:rPr>
      </w:pPr>
      <w:bookmarkStart w:id="19" w:name="_Ref156832506"/>
      <w:bookmarkStart w:id="20" w:name="_Ref515466589"/>
      <w:r w:rsidRPr="002327C5">
        <w:t xml:space="preserve">if notified by the </w:t>
      </w:r>
      <w:r w:rsidR="008A0412">
        <w:t>University</w:t>
      </w:r>
      <w:r w:rsidR="008A0412" w:rsidRPr="002327C5">
        <w:t xml:space="preserve"> </w:t>
      </w:r>
      <w:r w:rsidRPr="002327C5">
        <w:t xml:space="preserve">within </w:t>
      </w:r>
      <w:r w:rsidR="00A234B5" w:rsidRPr="002327C5">
        <w:t xml:space="preserve">20 </w:t>
      </w:r>
      <w:r w:rsidR="00696DF8" w:rsidRPr="002327C5">
        <w:t>days</w:t>
      </w:r>
      <w:r w:rsidRPr="002327C5">
        <w:t xml:space="preserve"> of submission of the proposed Publication to the </w:t>
      </w:r>
      <w:r w:rsidR="00BA1BBE">
        <w:t>University</w:t>
      </w:r>
      <w:r w:rsidR="00BA1BBE" w:rsidRPr="002327C5">
        <w:t xml:space="preserve"> </w:t>
      </w:r>
      <w:r w:rsidRPr="002327C5">
        <w:t>under clause</w:t>
      </w:r>
      <w:r w:rsidR="00F67F1E" w:rsidRPr="002327C5">
        <w:t xml:space="preserve"> </w:t>
      </w:r>
      <w:r w:rsidRPr="002327C5">
        <w:fldChar w:fldCharType="begin"/>
      </w:r>
      <w:r w:rsidRPr="002327C5">
        <w:instrText xml:space="preserve"> REF _Ref515466435 \w \h </w:instrText>
      </w:r>
      <w:r w:rsidR="00F8257D" w:rsidRPr="002327C5">
        <w:instrText xml:space="preserve"> \* MERGEFORMAT </w:instrText>
      </w:r>
      <w:r w:rsidRPr="002327C5">
        <w:fldChar w:fldCharType="separate"/>
      </w:r>
      <w:r w:rsidR="00782B81">
        <w:t>5.1(a)</w:t>
      </w:r>
      <w:r w:rsidRPr="002327C5">
        <w:fldChar w:fldCharType="end"/>
      </w:r>
      <w:r w:rsidR="00567EF6" w:rsidRPr="002327C5">
        <w:t>:</w:t>
      </w:r>
      <w:bookmarkEnd w:id="19"/>
      <w:r w:rsidRPr="002327C5">
        <w:t xml:space="preserve"> </w:t>
      </w:r>
    </w:p>
    <w:p w14:paraId="25137061" w14:textId="62A2393F" w:rsidR="00D07A71" w:rsidRPr="00E35DBA" w:rsidRDefault="006A3CE2" w:rsidP="006B457B">
      <w:pPr>
        <w:pStyle w:val="List4"/>
      </w:pPr>
      <w:bookmarkStart w:id="21" w:name="_Ref156832509"/>
      <w:r w:rsidRPr="00E35DBA">
        <w:t>delay</w:t>
      </w:r>
      <w:r w:rsidR="00907BE0" w:rsidRPr="00E35DBA">
        <w:t xml:space="preserve"> publication</w:t>
      </w:r>
      <w:r w:rsidR="00744F48" w:rsidRPr="00E35DBA">
        <w:t xml:space="preserve"> </w:t>
      </w:r>
      <w:bookmarkEnd w:id="18"/>
      <w:bookmarkEnd w:id="20"/>
      <w:r w:rsidR="005A3518" w:rsidRPr="00E35DBA">
        <w:t>for up to 60 days</w:t>
      </w:r>
      <w:r w:rsidR="00754E95" w:rsidRPr="00E35DBA">
        <w:t xml:space="preserve"> from receipt of the </w:t>
      </w:r>
      <w:r w:rsidR="00BA1BBE">
        <w:t>University’s</w:t>
      </w:r>
      <w:r w:rsidR="00BA1BBE" w:rsidRPr="00E35DBA">
        <w:t xml:space="preserve"> </w:t>
      </w:r>
      <w:r w:rsidR="00754E95" w:rsidRPr="00E35DBA">
        <w:t xml:space="preserve">notice to enable the filing of patent application(s) to protect any patentable subject matter in which the </w:t>
      </w:r>
      <w:r w:rsidR="00BA1BBE">
        <w:t>University</w:t>
      </w:r>
      <w:r w:rsidR="00BA1BBE" w:rsidRPr="00E35DBA">
        <w:t xml:space="preserve"> </w:t>
      </w:r>
      <w:r w:rsidR="00754E95" w:rsidRPr="00E35DBA">
        <w:t>has an interest; and/or</w:t>
      </w:r>
      <w:bookmarkEnd w:id="21"/>
    </w:p>
    <w:p w14:paraId="46381000" w14:textId="7BB80778" w:rsidR="00671CED" w:rsidRPr="00E35DBA" w:rsidRDefault="00671CED" w:rsidP="006B457B">
      <w:pPr>
        <w:pStyle w:val="List4"/>
      </w:pPr>
      <w:bookmarkStart w:id="22" w:name="_Ref156400728"/>
      <w:r w:rsidRPr="00E35DBA">
        <w:lastRenderedPageBreak/>
        <w:t xml:space="preserve">remove any </w:t>
      </w:r>
      <w:r w:rsidR="007313D9" w:rsidRPr="00E35DBA">
        <w:t xml:space="preserve">other commercially </w:t>
      </w:r>
      <w:r w:rsidRPr="00E35DBA">
        <w:t xml:space="preserve">sensitive </w:t>
      </w:r>
      <w:r w:rsidR="00962285">
        <w:t>[</w:t>
      </w:r>
      <w:r w:rsidR="007313D9" w:rsidRPr="00962285">
        <w:rPr>
          <w:highlight w:val="yellow"/>
        </w:rPr>
        <w:t>Data</w:t>
      </w:r>
      <w:r w:rsidRPr="00962285">
        <w:rPr>
          <w:highlight w:val="yellow"/>
        </w:rPr>
        <w:t xml:space="preserve"> </w:t>
      </w:r>
      <w:r w:rsidR="00962285" w:rsidRPr="00962285">
        <w:rPr>
          <w:highlight w:val="yellow"/>
        </w:rPr>
        <w:t>and/or Results</w:t>
      </w:r>
      <w:r w:rsidR="00962285">
        <w:t xml:space="preserve">] </w:t>
      </w:r>
      <w:r w:rsidRPr="00E35DBA">
        <w:t>from the Publication.</w:t>
      </w:r>
      <w:bookmarkEnd w:id="22"/>
    </w:p>
    <w:p w14:paraId="6FCAA856" w14:textId="6A2B8138" w:rsidR="00671CED" w:rsidRPr="004E2195" w:rsidRDefault="00073C24" w:rsidP="006B457B">
      <w:pPr>
        <w:pStyle w:val="List2"/>
        <w:rPr>
          <w:b/>
        </w:rPr>
      </w:pPr>
      <w:bookmarkStart w:id="23" w:name="_Ref503786950"/>
      <w:r>
        <w:t>[</w:t>
      </w:r>
      <w:r w:rsidR="00671CED" w:rsidRPr="005C04B6">
        <w:rPr>
          <w:highlight w:val="yellow"/>
        </w:rPr>
        <w:t xml:space="preserve">Where the </w:t>
      </w:r>
      <w:r w:rsidR="002A1D13" w:rsidRPr="005C04B6">
        <w:rPr>
          <w:highlight w:val="yellow"/>
        </w:rPr>
        <w:t>proposed Publication</w:t>
      </w:r>
      <w:r w:rsidR="00671CED" w:rsidRPr="005C04B6">
        <w:rPr>
          <w:highlight w:val="yellow"/>
        </w:rPr>
        <w:t xml:space="preserve"> is </w:t>
      </w:r>
      <w:r w:rsidR="00713FAB" w:rsidRPr="005C04B6">
        <w:rPr>
          <w:highlight w:val="yellow"/>
        </w:rPr>
        <w:t xml:space="preserve">required by </w:t>
      </w:r>
      <w:r w:rsidR="00671CED" w:rsidRPr="005C04B6">
        <w:rPr>
          <w:highlight w:val="yellow"/>
        </w:rPr>
        <w:t xml:space="preserve">a student to fulfil an academic course </w:t>
      </w:r>
      <w:r w:rsidR="00467B5E" w:rsidRPr="005C04B6">
        <w:rPr>
          <w:highlight w:val="yellow"/>
        </w:rPr>
        <w:t xml:space="preserve">of study </w:t>
      </w:r>
      <w:r w:rsidR="00671CED" w:rsidRPr="005C04B6">
        <w:rPr>
          <w:highlight w:val="yellow"/>
        </w:rPr>
        <w:t xml:space="preserve">at the </w:t>
      </w:r>
      <w:r w:rsidRPr="005C04B6">
        <w:rPr>
          <w:highlight w:val="yellow"/>
        </w:rPr>
        <w:t>Recipient</w:t>
      </w:r>
      <w:r w:rsidR="00671CED" w:rsidRPr="005C04B6">
        <w:rPr>
          <w:highlight w:val="yellow"/>
        </w:rPr>
        <w:t xml:space="preserve">, </w:t>
      </w:r>
      <w:bookmarkEnd w:id="23"/>
      <w:r w:rsidR="00F61FDC" w:rsidRPr="005C04B6">
        <w:rPr>
          <w:highlight w:val="yellow"/>
        </w:rPr>
        <w:t xml:space="preserve">clause </w:t>
      </w:r>
      <w:r w:rsidR="00523E1D">
        <w:rPr>
          <w:highlight w:val="yellow"/>
        </w:rPr>
        <w:fldChar w:fldCharType="begin"/>
      </w:r>
      <w:r w:rsidR="00523E1D">
        <w:rPr>
          <w:highlight w:val="yellow"/>
        </w:rPr>
        <w:instrText xml:space="preserve"> REF _Ref156400728 \w \h </w:instrText>
      </w:r>
      <w:r w:rsidR="00523E1D">
        <w:rPr>
          <w:highlight w:val="yellow"/>
        </w:rPr>
      </w:r>
      <w:r w:rsidR="00523E1D">
        <w:rPr>
          <w:highlight w:val="yellow"/>
        </w:rPr>
        <w:fldChar w:fldCharType="separate"/>
      </w:r>
      <w:r w:rsidR="00782B81">
        <w:rPr>
          <w:highlight w:val="yellow"/>
        </w:rPr>
        <w:t>5.1(b)(ii)</w:t>
      </w:r>
      <w:r w:rsidR="00523E1D">
        <w:rPr>
          <w:highlight w:val="yellow"/>
        </w:rPr>
        <w:fldChar w:fldCharType="end"/>
      </w:r>
      <w:r w:rsidR="00C23D96" w:rsidRPr="005C04B6">
        <w:rPr>
          <w:highlight w:val="yellow"/>
        </w:rPr>
        <w:t xml:space="preserve"> </w:t>
      </w:r>
      <w:r w:rsidR="00671CED" w:rsidRPr="005C04B6">
        <w:rPr>
          <w:highlight w:val="yellow"/>
        </w:rPr>
        <w:t xml:space="preserve">does not apply, however </w:t>
      </w:r>
      <w:r w:rsidR="00EA4CCD" w:rsidRPr="005C04B6">
        <w:rPr>
          <w:highlight w:val="yellow"/>
        </w:rPr>
        <w:t xml:space="preserve">the </w:t>
      </w:r>
      <w:r w:rsidRPr="005C04B6">
        <w:rPr>
          <w:highlight w:val="yellow"/>
        </w:rPr>
        <w:t>Recipient</w:t>
      </w:r>
      <w:r w:rsidR="00056CF7" w:rsidRPr="005C04B6">
        <w:rPr>
          <w:highlight w:val="yellow"/>
        </w:rPr>
        <w:t xml:space="preserve"> must</w:t>
      </w:r>
      <w:r w:rsidR="00671CED" w:rsidRPr="005C04B6">
        <w:rPr>
          <w:highlight w:val="yellow"/>
        </w:rPr>
        <w:t xml:space="preserve">: </w:t>
      </w:r>
    </w:p>
    <w:p w14:paraId="4CA8F15D" w14:textId="17D18B17" w:rsidR="00671CED" w:rsidRPr="005C04B6" w:rsidRDefault="00EC47F1" w:rsidP="006B457B">
      <w:pPr>
        <w:pStyle w:val="List3"/>
        <w:rPr>
          <w:highlight w:val="yellow"/>
        </w:rPr>
      </w:pPr>
      <w:bookmarkStart w:id="24" w:name="_Ref156832559"/>
      <w:r w:rsidRPr="005C04B6">
        <w:rPr>
          <w:highlight w:val="yellow"/>
        </w:rPr>
        <w:t xml:space="preserve">require </w:t>
      </w:r>
      <w:r w:rsidR="00DB5D5F" w:rsidRPr="005C04B6">
        <w:rPr>
          <w:highlight w:val="yellow"/>
        </w:rPr>
        <w:t>the examiners for</w:t>
      </w:r>
      <w:r w:rsidRPr="005C04B6">
        <w:rPr>
          <w:highlight w:val="yellow"/>
        </w:rPr>
        <w:t xml:space="preserve"> </w:t>
      </w:r>
      <w:r w:rsidR="00671CED" w:rsidRPr="005C04B6">
        <w:rPr>
          <w:highlight w:val="yellow"/>
        </w:rPr>
        <w:t>that proposed Publication to be bound by obligations of confidentiality; and</w:t>
      </w:r>
      <w:bookmarkEnd w:id="24"/>
    </w:p>
    <w:p w14:paraId="08405C06" w14:textId="1798AC9D" w:rsidR="00671CED" w:rsidRPr="005C04B6" w:rsidRDefault="00A17DBC" w:rsidP="006B457B">
      <w:pPr>
        <w:pStyle w:val="List3"/>
        <w:rPr>
          <w:b/>
          <w:highlight w:val="yellow"/>
        </w:rPr>
      </w:pPr>
      <w:bookmarkStart w:id="25" w:name="_Ref156832562"/>
      <w:r w:rsidRPr="005C04B6">
        <w:rPr>
          <w:highlight w:val="yellow"/>
        </w:rPr>
        <w:t xml:space="preserve">on request by the </w:t>
      </w:r>
      <w:r w:rsidR="000215E7" w:rsidRPr="005C04B6">
        <w:rPr>
          <w:highlight w:val="yellow"/>
        </w:rPr>
        <w:t>University</w:t>
      </w:r>
      <w:r w:rsidRPr="005C04B6">
        <w:rPr>
          <w:highlight w:val="yellow"/>
        </w:rPr>
        <w:t xml:space="preserve">, </w:t>
      </w:r>
      <w:r w:rsidR="00671CED" w:rsidRPr="005C04B6">
        <w:rPr>
          <w:highlight w:val="yellow"/>
        </w:rPr>
        <w:t>embargo</w:t>
      </w:r>
      <w:r w:rsidR="008106BD" w:rsidRPr="005C04B6">
        <w:rPr>
          <w:highlight w:val="yellow"/>
        </w:rPr>
        <w:t xml:space="preserve"> that proposed Publication</w:t>
      </w:r>
      <w:r w:rsidR="00671CED" w:rsidRPr="005C04B6">
        <w:rPr>
          <w:highlight w:val="yellow"/>
        </w:rPr>
        <w:t xml:space="preserve"> for </w:t>
      </w:r>
      <w:r w:rsidR="00B14D17" w:rsidRPr="005C04B6">
        <w:rPr>
          <w:highlight w:val="yellow"/>
        </w:rPr>
        <w:t xml:space="preserve">a reasonable period </w:t>
      </w:r>
      <w:r w:rsidR="00893897" w:rsidRPr="005C04B6">
        <w:rPr>
          <w:highlight w:val="yellow"/>
        </w:rPr>
        <w:t>(</w:t>
      </w:r>
      <w:r w:rsidR="00671CED" w:rsidRPr="005C04B6">
        <w:rPr>
          <w:highlight w:val="yellow"/>
        </w:rPr>
        <w:t xml:space="preserve">up to 12 months, </w:t>
      </w:r>
      <w:r w:rsidR="00D43FEB" w:rsidRPr="005C04B6">
        <w:rPr>
          <w:highlight w:val="yellow"/>
        </w:rPr>
        <w:t xml:space="preserve">or earlier </w:t>
      </w:r>
      <w:r w:rsidR="00F22AF6" w:rsidRPr="005C04B6">
        <w:rPr>
          <w:highlight w:val="yellow"/>
        </w:rPr>
        <w:t xml:space="preserve">where </w:t>
      </w:r>
      <w:r w:rsidR="00783554" w:rsidRPr="005C04B6">
        <w:rPr>
          <w:highlight w:val="yellow"/>
        </w:rPr>
        <w:t xml:space="preserve">the relevant </w:t>
      </w:r>
      <w:r w:rsidR="00CE727E" w:rsidRPr="005C04B6">
        <w:rPr>
          <w:highlight w:val="yellow"/>
        </w:rPr>
        <w:t xml:space="preserve">commercially </w:t>
      </w:r>
      <w:r w:rsidR="00671CED" w:rsidRPr="005C04B6">
        <w:rPr>
          <w:highlight w:val="yellow"/>
        </w:rPr>
        <w:t xml:space="preserve">sensitive </w:t>
      </w:r>
      <w:r w:rsidR="00E56C5B">
        <w:rPr>
          <w:highlight w:val="yellow"/>
        </w:rPr>
        <w:t>[</w:t>
      </w:r>
      <w:r w:rsidR="00CE727E" w:rsidRPr="005C04B6">
        <w:rPr>
          <w:highlight w:val="yellow"/>
        </w:rPr>
        <w:t>Data</w:t>
      </w:r>
      <w:r w:rsidR="00671CED" w:rsidRPr="005C04B6">
        <w:rPr>
          <w:highlight w:val="yellow"/>
        </w:rPr>
        <w:t xml:space="preserve"> </w:t>
      </w:r>
      <w:r w:rsidR="00E56C5B">
        <w:rPr>
          <w:highlight w:val="yellow"/>
        </w:rPr>
        <w:t xml:space="preserve">and/or Results] </w:t>
      </w:r>
      <w:r w:rsidR="00671CED" w:rsidRPr="005C04B6">
        <w:rPr>
          <w:highlight w:val="yellow"/>
        </w:rPr>
        <w:t>ha</w:t>
      </w:r>
      <w:r w:rsidR="00E56C5B">
        <w:rPr>
          <w:highlight w:val="yellow"/>
        </w:rPr>
        <w:t>ve</w:t>
      </w:r>
      <w:r w:rsidR="00671CED" w:rsidRPr="005C04B6">
        <w:rPr>
          <w:highlight w:val="yellow"/>
        </w:rPr>
        <w:t xml:space="preserve"> been made available to the public</w:t>
      </w:r>
      <w:r w:rsidR="00456379" w:rsidRPr="005C04B6">
        <w:rPr>
          <w:highlight w:val="yellow"/>
        </w:rPr>
        <w:t>)</w:t>
      </w:r>
      <w:r w:rsidR="00671CED" w:rsidRPr="005C04B6">
        <w:rPr>
          <w:highlight w:val="yellow"/>
        </w:rPr>
        <w:t>.</w:t>
      </w:r>
      <w:bookmarkEnd w:id="25"/>
    </w:p>
    <w:p w14:paraId="2817007D" w14:textId="560521F9" w:rsidR="00671CED" w:rsidRPr="00BF28F9" w:rsidRDefault="005579A6" w:rsidP="006B457B">
      <w:pPr>
        <w:pStyle w:val="List2"/>
        <w:rPr>
          <w:b/>
        </w:rPr>
      </w:pPr>
      <w:r w:rsidRPr="005C04B6">
        <w:rPr>
          <w:highlight w:val="yellow"/>
        </w:rPr>
        <w:t xml:space="preserve">The </w:t>
      </w:r>
      <w:r w:rsidR="00403D02" w:rsidRPr="005C04B6">
        <w:rPr>
          <w:highlight w:val="yellow"/>
        </w:rPr>
        <w:t xml:space="preserve">University will </w:t>
      </w:r>
      <w:r w:rsidR="00F1385F" w:rsidRPr="005C04B6">
        <w:rPr>
          <w:highlight w:val="yellow"/>
        </w:rPr>
        <w:t xml:space="preserve">not exercise any of its rights under this clause </w:t>
      </w:r>
      <w:r w:rsidR="00523E1D">
        <w:rPr>
          <w:highlight w:val="yellow"/>
        </w:rPr>
        <w:fldChar w:fldCharType="begin"/>
      </w:r>
      <w:r w:rsidR="00523E1D">
        <w:rPr>
          <w:highlight w:val="yellow"/>
        </w:rPr>
        <w:instrText xml:space="preserve"> REF _Ref164333626 \w \h </w:instrText>
      </w:r>
      <w:r w:rsidR="00523E1D">
        <w:rPr>
          <w:highlight w:val="yellow"/>
        </w:rPr>
      </w:r>
      <w:r w:rsidR="00523E1D">
        <w:rPr>
          <w:highlight w:val="yellow"/>
        </w:rPr>
        <w:fldChar w:fldCharType="separate"/>
      </w:r>
      <w:r w:rsidR="00782B81">
        <w:rPr>
          <w:highlight w:val="yellow"/>
        </w:rPr>
        <w:t>5</w:t>
      </w:r>
      <w:r w:rsidR="00523E1D">
        <w:rPr>
          <w:highlight w:val="yellow"/>
        </w:rPr>
        <w:fldChar w:fldCharType="end"/>
      </w:r>
      <w:r w:rsidR="00F1385F" w:rsidRPr="005C04B6">
        <w:rPr>
          <w:highlight w:val="yellow"/>
        </w:rPr>
        <w:t xml:space="preserve"> in a manner which </w:t>
      </w:r>
      <w:r w:rsidR="006521BE" w:rsidRPr="005C04B6">
        <w:rPr>
          <w:highlight w:val="yellow"/>
        </w:rPr>
        <w:t>unreasonably delay</w:t>
      </w:r>
      <w:r w:rsidR="00995A60" w:rsidRPr="005C04B6">
        <w:rPr>
          <w:highlight w:val="yellow"/>
        </w:rPr>
        <w:t>s</w:t>
      </w:r>
      <w:r w:rsidR="006521BE" w:rsidRPr="005C04B6">
        <w:rPr>
          <w:highlight w:val="yellow"/>
        </w:rPr>
        <w:t xml:space="preserve"> </w:t>
      </w:r>
      <w:r w:rsidR="00E9086D" w:rsidRPr="005C04B6">
        <w:rPr>
          <w:highlight w:val="yellow"/>
        </w:rPr>
        <w:t>a student from</w:t>
      </w:r>
      <w:r w:rsidR="00BB311F" w:rsidRPr="005C04B6">
        <w:rPr>
          <w:highlight w:val="yellow"/>
        </w:rPr>
        <w:t xml:space="preserve"> fulfilling their academic course requirements</w:t>
      </w:r>
      <w:r w:rsidR="00797B70" w:rsidRPr="005C04B6">
        <w:rPr>
          <w:highlight w:val="yellow"/>
        </w:rPr>
        <w:t>.</w:t>
      </w:r>
      <w:r w:rsidR="00995A60">
        <w:t>]</w:t>
      </w:r>
    </w:p>
    <w:p w14:paraId="0E1932C5" w14:textId="09191B2C" w:rsidR="00BF28F9" w:rsidRPr="00BF28F9" w:rsidRDefault="00BF28F9" w:rsidP="006B457B">
      <w:pPr>
        <w:pStyle w:val="List2"/>
      </w:pPr>
      <w:r w:rsidRPr="00BF28F9">
        <w:t xml:space="preserve">Where the </w:t>
      </w:r>
      <w:r w:rsidRPr="00E56C5B">
        <w:t>Data</w:t>
      </w:r>
      <w:r w:rsidRPr="00BF28F9">
        <w:t xml:space="preserve"> includes or is derived from, information about identifiable individuals and/or de-identified information about individuals, the </w:t>
      </w:r>
      <w:r w:rsidR="00995A60">
        <w:t>Recipient</w:t>
      </w:r>
      <w:r w:rsidR="00995A60" w:rsidRPr="00BF28F9">
        <w:t xml:space="preserve"> </w:t>
      </w:r>
      <w:r w:rsidRPr="00BF28F9">
        <w:t>will ensure that Publications do not include any information in a form that could reasonably be expected to identify those individuals.</w:t>
      </w:r>
    </w:p>
    <w:p w14:paraId="1E0C7865" w14:textId="77777777" w:rsidR="00671CED" w:rsidRPr="00420D4D" w:rsidRDefault="00671CED" w:rsidP="006B457B">
      <w:pPr>
        <w:pStyle w:val="ClauseHeading"/>
        <w:rPr>
          <w:bCs/>
        </w:rPr>
      </w:pPr>
      <w:bookmarkStart w:id="26" w:name="_Ref515547043"/>
      <w:bookmarkStart w:id="27" w:name="_Ref503970403"/>
      <w:r w:rsidRPr="00420D4D">
        <w:t>INTELLECTUAL</w:t>
      </w:r>
      <w:r w:rsidRPr="00420D4D">
        <w:rPr>
          <w:spacing w:val="-17"/>
        </w:rPr>
        <w:t xml:space="preserve"> </w:t>
      </w:r>
      <w:r w:rsidRPr="00420D4D">
        <w:t>PROPERTY</w:t>
      </w:r>
      <w:bookmarkEnd w:id="13"/>
      <w:bookmarkEnd w:id="26"/>
      <w:r w:rsidRPr="00420D4D">
        <w:rPr>
          <w:spacing w:val="27"/>
          <w:w w:val="99"/>
        </w:rPr>
        <w:t xml:space="preserve"> </w:t>
      </w:r>
      <w:bookmarkEnd w:id="27"/>
    </w:p>
    <w:p w14:paraId="5F7388FD" w14:textId="255D0A70" w:rsidR="00671CED" w:rsidRPr="00082B8B" w:rsidRDefault="00671CED" w:rsidP="006B457B">
      <w:pPr>
        <w:pStyle w:val="List2"/>
      </w:pPr>
      <w:bookmarkStart w:id="28" w:name="_Ref153266307"/>
      <w:r w:rsidRPr="5920730C">
        <w:t>Each party (or its licensors) retains ownership of all rights (including Intellectual Property Rights) in its information, materials and other items existing prior to the Start Date or developed independently of this Agreement</w:t>
      </w:r>
      <w:r w:rsidR="00813203">
        <w:t xml:space="preserve"> (</w:t>
      </w:r>
      <w:r w:rsidR="00813203" w:rsidRPr="00813203">
        <w:rPr>
          <w:b/>
          <w:bCs/>
        </w:rPr>
        <w:t>Background IP</w:t>
      </w:r>
      <w:r w:rsidR="00813203">
        <w:t>)</w:t>
      </w:r>
      <w:r w:rsidRPr="5920730C">
        <w:t xml:space="preserve">.  The </w:t>
      </w:r>
      <w:r w:rsidR="00F70F53">
        <w:t>Recipient</w:t>
      </w:r>
      <w:r w:rsidR="00F70F53" w:rsidRPr="5920730C">
        <w:t xml:space="preserve"> </w:t>
      </w:r>
      <w:r w:rsidRPr="00082B8B">
        <w:t xml:space="preserve">acknowledges that the </w:t>
      </w:r>
      <w:r w:rsidR="00F70F53">
        <w:t>University</w:t>
      </w:r>
      <w:r w:rsidR="002A4C86">
        <w:t>’s Background IP includes the</w:t>
      </w:r>
      <w:r w:rsidR="00420D4D">
        <w:t xml:space="preserve"> </w:t>
      </w:r>
      <w:r w:rsidRPr="00082B8B">
        <w:t>Data.</w:t>
      </w:r>
      <w:bookmarkEnd w:id="28"/>
    </w:p>
    <w:p w14:paraId="4F03FF93" w14:textId="475A176C" w:rsidR="00FC47E4" w:rsidRDefault="00671CED" w:rsidP="006B457B">
      <w:pPr>
        <w:pStyle w:val="List2"/>
        <w:rPr>
          <w:spacing w:val="-1"/>
        </w:rPr>
      </w:pPr>
      <w:bookmarkStart w:id="29" w:name="_Ref503785852"/>
      <w:bookmarkStart w:id="30" w:name="_Ref493259497"/>
      <w:r w:rsidRPr="00F302C4">
        <w:t>Subject to clause</w:t>
      </w:r>
      <w:r w:rsidR="00283576" w:rsidRPr="00F302C4">
        <w:t xml:space="preserve"> </w:t>
      </w:r>
      <w:r w:rsidR="00283576" w:rsidRPr="00F302C4">
        <w:fldChar w:fldCharType="begin"/>
      </w:r>
      <w:r w:rsidR="00283576" w:rsidRPr="00F302C4">
        <w:instrText xml:space="preserve"> REF _Ref153266307 \w \h </w:instrText>
      </w:r>
      <w:r w:rsidR="00420D4D" w:rsidRPr="00F302C4">
        <w:instrText xml:space="preserve"> \* MERGEFORMAT </w:instrText>
      </w:r>
      <w:r w:rsidR="00283576" w:rsidRPr="00F302C4">
        <w:fldChar w:fldCharType="separate"/>
      </w:r>
      <w:r w:rsidR="00782B81">
        <w:t>6.1</w:t>
      </w:r>
      <w:r w:rsidR="00283576" w:rsidRPr="00F302C4">
        <w:fldChar w:fldCharType="end"/>
      </w:r>
      <w:r w:rsidRPr="00F302C4">
        <w:t xml:space="preserve">, </w:t>
      </w:r>
      <w:bookmarkStart w:id="31" w:name="_Ref499639997"/>
      <w:bookmarkStart w:id="32" w:name="_Ref499639037"/>
      <w:r w:rsidR="000C2085">
        <w:t>ownership of</w:t>
      </w:r>
      <w:r w:rsidRPr="00F302C4">
        <w:t xml:space="preserve"> Results automatically</w:t>
      </w:r>
      <w:r w:rsidRPr="00F302C4">
        <w:rPr>
          <w:spacing w:val="-1"/>
        </w:rPr>
        <w:t xml:space="preserve"> vest</w:t>
      </w:r>
      <w:r w:rsidR="000C2085">
        <w:rPr>
          <w:spacing w:val="-1"/>
        </w:rPr>
        <w:t>s</w:t>
      </w:r>
      <w:r w:rsidRPr="00F302C4">
        <w:rPr>
          <w:spacing w:val="-1"/>
        </w:rPr>
        <w:t xml:space="preserve"> in </w:t>
      </w:r>
      <w:r w:rsidRPr="00F302C4">
        <w:t xml:space="preserve">the </w:t>
      </w:r>
      <w:r w:rsidR="00420D4D" w:rsidRPr="00F302C4">
        <w:t xml:space="preserve">Recipient </w:t>
      </w:r>
      <w:r w:rsidRPr="00F302C4">
        <w:rPr>
          <w:spacing w:val="-1"/>
        </w:rPr>
        <w:t xml:space="preserve">from the date </w:t>
      </w:r>
      <w:r w:rsidR="00420D4D" w:rsidRPr="00F302C4">
        <w:rPr>
          <w:spacing w:val="-1"/>
        </w:rPr>
        <w:t>of creation</w:t>
      </w:r>
      <w:r w:rsidRPr="00F302C4">
        <w:rPr>
          <w:spacing w:val="-1"/>
        </w:rPr>
        <w:t>.</w:t>
      </w:r>
      <w:bookmarkEnd w:id="31"/>
      <w:r w:rsidR="008C71B4">
        <w:rPr>
          <w:spacing w:val="-1"/>
        </w:rPr>
        <w:t xml:space="preserve">  </w:t>
      </w:r>
    </w:p>
    <w:p w14:paraId="2B21EFAB" w14:textId="6239A24B" w:rsidR="00A40428" w:rsidRDefault="00070DBF" w:rsidP="006B457B">
      <w:pPr>
        <w:pStyle w:val="List2"/>
        <w:rPr>
          <w:spacing w:val="-1"/>
        </w:rPr>
      </w:pPr>
      <w:r w:rsidRPr="00B8198E">
        <w:t xml:space="preserve">The </w:t>
      </w:r>
      <w:r>
        <w:t>Recipient</w:t>
      </w:r>
      <w:r w:rsidRPr="008E5FDB">
        <w:t xml:space="preserve"> will be entitled at its discretion to file, prosecute, maintain and defend any patents or other registrable rights disclosed by the Results</w:t>
      </w:r>
      <w:r>
        <w:t>.</w:t>
      </w:r>
    </w:p>
    <w:p w14:paraId="7F024243" w14:textId="5D9B92B2" w:rsidR="00E04CB0" w:rsidRDefault="001807D5" w:rsidP="006B457B">
      <w:pPr>
        <w:pStyle w:val="List2"/>
      </w:pPr>
      <w:r w:rsidRPr="001807D5">
        <w:t>Except as expressly set out otherwise, this Agreement does not grant any licence or other rights to a party to use the other party’s Background IP</w:t>
      </w:r>
      <w:r>
        <w:t>.</w:t>
      </w:r>
    </w:p>
    <w:p w14:paraId="3719E503" w14:textId="77777777" w:rsidR="00FF2CD0" w:rsidRPr="007F4A65" w:rsidRDefault="00FF2CD0" w:rsidP="006B457B">
      <w:pPr>
        <w:pStyle w:val="ClauseHeading"/>
      </w:pPr>
      <w:bookmarkStart w:id="33" w:name="_Ref156496922"/>
      <w:r w:rsidRPr="007F4A65">
        <w:t>WARRANTIES</w:t>
      </w:r>
      <w:bookmarkEnd w:id="33"/>
    </w:p>
    <w:p w14:paraId="77736E57" w14:textId="77777777" w:rsidR="00FF2CD0" w:rsidRPr="00082B8B" w:rsidRDefault="00FF2CD0" w:rsidP="006B457B">
      <w:pPr>
        <w:pStyle w:val="List2"/>
      </w:pPr>
      <w:bookmarkStart w:id="34" w:name="_Ref503949061"/>
      <w:bookmarkStart w:id="35" w:name="_Ref504048101"/>
      <w:r w:rsidRPr="00082B8B">
        <w:t xml:space="preserve">Each party warrants that it has full power and authority to </w:t>
      </w:r>
      <w:proofErr w:type="gramStart"/>
      <w:r w:rsidRPr="00082B8B">
        <w:t>enter into</w:t>
      </w:r>
      <w:proofErr w:type="gramEnd"/>
      <w:r w:rsidRPr="00082B8B">
        <w:t xml:space="preserve"> and perform its obligations under this Agreement.</w:t>
      </w:r>
      <w:bookmarkEnd w:id="34"/>
      <w:bookmarkEnd w:id="35"/>
    </w:p>
    <w:p w14:paraId="76DB56F6" w14:textId="77777777" w:rsidR="00907291" w:rsidRDefault="00FF2CD0" w:rsidP="006B457B">
      <w:pPr>
        <w:pStyle w:val="List2"/>
      </w:pPr>
      <w:bookmarkStart w:id="36" w:name="_Ref161410502"/>
      <w:bookmarkStart w:id="37" w:name="_Ref503949566"/>
      <w:r w:rsidRPr="00082B8B">
        <w:t xml:space="preserve">To the extent permitted by law, each party’s warranties are limited to those </w:t>
      </w:r>
      <w:r>
        <w:t xml:space="preserve">expressly </w:t>
      </w:r>
      <w:r w:rsidRPr="00082B8B">
        <w:t xml:space="preserve">set out in </w:t>
      </w:r>
      <w:r>
        <w:t>this Agreement</w:t>
      </w:r>
      <w:r w:rsidRPr="00082B8B">
        <w:t xml:space="preserve"> and all implied conditions and warranties </w:t>
      </w:r>
      <w:r>
        <w:t>(</w:t>
      </w:r>
      <w:r w:rsidRPr="00082B8B">
        <w:t>including any under Part 3 of the Contract and Commercial Law Act 2017</w:t>
      </w:r>
      <w:r>
        <w:t>)</w:t>
      </w:r>
      <w:r w:rsidRPr="00082B8B">
        <w:t xml:space="preserve"> are excluded.</w:t>
      </w:r>
      <w:bookmarkEnd w:id="36"/>
    </w:p>
    <w:p w14:paraId="731837B7" w14:textId="784C802E" w:rsidR="00FE5729" w:rsidRDefault="00286FCA" w:rsidP="006B457B">
      <w:pPr>
        <w:pStyle w:val="List2"/>
      </w:pPr>
      <w:r>
        <w:t xml:space="preserve">Without limiting </w:t>
      </w:r>
      <w:r w:rsidR="00FE5729">
        <w:t xml:space="preserve">clause </w:t>
      </w:r>
      <w:r w:rsidR="009021C7">
        <w:fldChar w:fldCharType="begin"/>
      </w:r>
      <w:r w:rsidR="009021C7">
        <w:instrText xml:space="preserve"> REF _Ref161410502 \r \h </w:instrText>
      </w:r>
      <w:r w:rsidR="009021C7">
        <w:fldChar w:fldCharType="separate"/>
      </w:r>
      <w:r w:rsidR="00782B81">
        <w:t>7.2</w:t>
      </w:r>
      <w:r w:rsidR="009021C7">
        <w:fldChar w:fldCharType="end"/>
      </w:r>
      <w:r w:rsidR="00FE5729">
        <w:t>, the University gives no warranties or representations as to:</w:t>
      </w:r>
    </w:p>
    <w:p w14:paraId="7244DBA6" w14:textId="1DCBB2BE" w:rsidR="001A6929" w:rsidRDefault="00FE5729" w:rsidP="006B457B">
      <w:pPr>
        <w:pStyle w:val="List3"/>
      </w:pPr>
      <w:r>
        <w:t>the suitability of the Data for an</w:t>
      </w:r>
      <w:r w:rsidR="001A6929">
        <w:t>y purpose;</w:t>
      </w:r>
      <w:r w:rsidR="00FD505C">
        <w:t xml:space="preserve"> or</w:t>
      </w:r>
    </w:p>
    <w:p w14:paraId="64D719A2" w14:textId="1447BCD9" w:rsidR="00FF2CD0" w:rsidRPr="00082B8B" w:rsidRDefault="001A6929" w:rsidP="006B457B">
      <w:pPr>
        <w:pStyle w:val="List3"/>
      </w:pPr>
      <w:r>
        <w:t xml:space="preserve">the non-infringement of any </w:t>
      </w:r>
      <w:proofErr w:type="gramStart"/>
      <w:r>
        <w:t>third party</w:t>
      </w:r>
      <w:proofErr w:type="gramEnd"/>
      <w:r>
        <w:t xml:space="preserve"> Intellectual Property Rights </w:t>
      </w:r>
      <w:r w:rsidR="00036F46">
        <w:t>by the Data</w:t>
      </w:r>
      <w:r w:rsidR="00FD505C">
        <w:t>.</w:t>
      </w:r>
      <w:r w:rsidR="005C17F3">
        <w:t xml:space="preserve"> </w:t>
      </w:r>
      <w:r w:rsidR="00FF2CD0" w:rsidRPr="00082B8B">
        <w:t xml:space="preserve"> </w:t>
      </w:r>
    </w:p>
    <w:bookmarkEnd w:id="37"/>
    <w:p w14:paraId="25F5E0B9" w14:textId="37D5D4EB" w:rsidR="00EA1204" w:rsidRPr="0023775D" w:rsidRDefault="00AE2F56" w:rsidP="006B457B">
      <w:pPr>
        <w:pStyle w:val="ClauseHeading"/>
      </w:pPr>
      <w:r w:rsidRPr="0023775D">
        <w:t>SANCTIONS AND IMPORT/</w:t>
      </w:r>
      <w:r w:rsidR="00EA1204" w:rsidRPr="0023775D">
        <w:t>EXPORT CONTROLS</w:t>
      </w:r>
    </w:p>
    <w:p w14:paraId="64BAD79F" w14:textId="77777777" w:rsidR="00EA1204" w:rsidRPr="000F763A" w:rsidRDefault="00EA1204" w:rsidP="006B457B">
      <w:pPr>
        <w:pStyle w:val="List2"/>
        <w:rPr>
          <w:bCs/>
        </w:rPr>
      </w:pPr>
      <w:r>
        <w:t xml:space="preserve">Each party warrants that it is not subject to any United Nations’ or other sanctions that would prohibit a party from </w:t>
      </w:r>
      <w:proofErr w:type="gramStart"/>
      <w:r>
        <w:t>entering into</w:t>
      </w:r>
      <w:proofErr w:type="gramEnd"/>
      <w:r>
        <w:t xml:space="preserve"> or performing this Agreement.</w:t>
      </w:r>
    </w:p>
    <w:p w14:paraId="04CA354E" w14:textId="0B108FF6" w:rsidR="00E44B71" w:rsidRPr="0023775D" w:rsidRDefault="00EA1204" w:rsidP="006B457B">
      <w:pPr>
        <w:pStyle w:val="List2"/>
      </w:pPr>
      <w:r w:rsidRPr="0023775D">
        <w:t xml:space="preserve">The </w:t>
      </w:r>
      <w:r w:rsidR="0023775D">
        <w:t>Recipient</w:t>
      </w:r>
      <w:r w:rsidR="0023775D" w:rsidRPr="0023775D">
        <w:t xml:space="preserve"> </w:t>
      </w:r>
      <w:r w:rsidRPr="0023775D">
        <w:t xml:space="preserve">acknowledges that </w:t>
      </w:r>
      <w:r w:rsidR="00F8707A" w:rsidRPr="0023775D">
        <w:t xml:space="preserve">New Zealand </w:t>
      </w:r>
      <w:r w:rsidRPr="0023775D">
        <w:t xml:space="preserve">export controls may require permission from a New Zealand government </w:t>
      </w:r>
      <w:r w:rsidR="007137B6" w:rsidRPr="0023775D">
        <w:t xml:space="preserve">or other regulatory </w:t>
      </w:r>
      <w:r w:rsidRPr="0023775D">
        <w:t xml:space="preserve">agency to </w:t>
      </w:r>
      <w:r w:rsidR="0063746F" w:rsidRPr="0023775D">
        <w:t xml:space="preserve">enable the </w:t>
      </w:r>
      <w:r w:rsidRPr="0023775D">
        <w:t xml:space="preserve">transfer </w:t>
      </w:r>
      <w:r w:rsidR="0063746F" w:rsidRPr="0023775D">
        <w:t xml:space="preserve">of </w:t>
      </w:r>
      <w:r w:rsidRPr="0023775D">
        <w:t xml:space="preserve">information from the University to the </w:t>
      </w:r>
      <w:r w:rsidR="00937499">
        <w:t>Recipient</w:t>
      </w:r>
      <w:r w:rsidR="00937499" w:rsidRPr="0023775D">
        <w:t xml:space="preserve"> </w:t>
      </w:r>
      <w:r w:rsidRPr="0023775D">
        <w:t>(</w:t>
      </w:r>
      <w:r w:rsidRPr="0023775D">
        <w:rPr>
          <w:b/>
          <w:bCs/>
        </w:rPr>
        <w:t>Export Controls</w:t>
      </w:r>
      <w:r w:rsidRPr="0023775D">
        <w:t xml:space="preserve">).  </w:t>
      </w:r>
    </w:p>
    <w:p w14:paraId="5B55D950" w14:textId="4FB91625" w:rsidR="00EA1204" w:rsidRPr="0023775D" w:rsidRDefault="00EA1204" w:rsidP="006B457B">
      <w:pPr>
        <w:pStyle w:val="List2"/>
      </w:pPr>
      <w:r w:rsidRPr="0023775D">
        <w:t>The University:</w:t>
      </w:r>
    </w:p>
    <w:p w14:paraId="077EB0B3" w14:textId="77777777" w:rsidR="00EA1204" w:rsidRPr="0023775D" w:rsidRDefault="00EA1204" w:rsidP="006B457B">
      <w:pPr>
        <w:pStyle w:val="List3"/>
      </w:pPr>
      <w:bookmarkStart w:id="38" w:name="_Ref156832527"/>
      <w:r w:rsidRPr="0023775D">
        <w:t>will use reasonable efforts to obtain any required permissions under Export Controls to give effect to this Agreement; but</w:t>
      </w:r>
      <w:bookmarkEnd w:id="38"/>
    </w:p>
    <w:p w14:paraId="4BD6AB49" w14:textId="40B91671" w:rsidR="00EA1204" w:rsidRPr="0023775D" w:rsidRDefault="00EA1204" w:rsidP="006B457B">
      <w:pPr>
        <w:pStyle w:val="List3"/>
      </w:pPr>
      <w:bookmarkStart w:id="39" w:name="_Ref156832520"/>
      <w:r w:rsidRPr="0023775D">
        <w:t xml:space="preserve">excludes all representations and warranties that any required permissions will be obtained or will be obtained </w:t>
      </w:r>
      <w:r w:rsidR="003D5459" w:rsidRPr="0023775D">
        <w:t xml:space="preserve">within an acceptable timeframe or </w:t>
      </w:r>
      <w:r w:rsidRPr="0023775D">
        <w:t>only on conditions</w:t>
      </w:r>
      <w:r w:rsidR="00065368" w:rsidRPr="0023775D">
        <w:t xml:space="preserve"> acceptable to a party</w:t>
      </w:r>
      <w:r w:rsidRPr="0023775D">
        <w:t>.</w:t>
      </w:r>
      <w:bookmarkEnd w:id="39"/>
    </w:p>
    <w:p w14:paraId="16A2167C" w14:textId="733B7A77" w:rsidR="00792A3D" w:rsidRDefault="0064567D" w:rsidP="006B457B">
      <w:pPr>
        <w:pStyle w:val="List2"/>
      </w:pPr>
      <w:r w:rsidRPr="00601643">
        <w:t xml:space="preserve">The </w:t>
      </w:r>
      <w:r w:rsidR="00937499" w:rsidRPr="00601643">
        <w:t xml:space="preserve">Recipient </w:t>
      </w:r>
      <w:r w:rsidRPr="00601643">
        <w:t>must promptly provide all information requested by the University or a New Zealand government or other regulatory agency relating to sanctions, sensitive research or Export Controls, including</w:t>
      </w:r>
      <w:r w:rsidR="00792A3D">
        <w:t>:</w:t>
      </w:r>
      <w:r w:rsidRPr="00601643">
        <w:t xml:space="preserve"> </w:t>
      </w:r>
    </w:p>
    <w:p w14:paraId="03A224C1" w14:textId="77777777" w:rsidR="00792A3D" w:rsidRDefault="00FB41EC" w:rsidP="006B457B">
      <w:pPr>
        <w:pStyle w:val="List3"/>
      </w:pPr>
      <w:r w:rsidRPr="00601643">
        <w:t>any end-user certificate or similar undertaking</w:t>
      </w:r>
      <w:r w:rsidR="00792A3D">
        <w:t>; and</w:t>
      </w:r>
    </w:p>
    <w:p w14:paraId="0314A430" w14:textId="241FC015" w:rsidR="0064567D" w:rsidRPr="00601643" w:rsidRDefault="00792A3D" w:rsidP="006B457B">
      <w:pPr>
        <w:pStyle w:val="List3"/>
      </w:pPr>
      <w:bookmarkStart w:id="40" w:name="_Ref162269400"/>
      <w:r w:rsidRPr="00792A3D">
        <w:t>any information requested for the purposes of any special terms included in the Contract Details</w:t>
      </w:r>
      <w:r w:rsidR="00FB41EC" w:rsidRPr="00601643">
        <w:t>.</w:t>
      </w:r>
      <w:bookmarkEnd w:id="40"/>
    </w:p>
    <w:p w14:paraId="496BA303" w14:textId="28F383BE" w:rsidR="00FC5486" w:rsidRPr="00601643" w:rsidRDefault="00C46206" w:rsidP="006B457B">
      <w:pPr>
        <w:pStyle w:val="List2"/>
      </w:pPr>
      <w:r w:rsidRPr="00601643">
        <w:t xml:space="preserve">The </w:t>
      </w:r>
      <w:r w:rsidR="00937499" w:rsidRPr="00601643">
        <w:t xml:space="preserve">Recipient </w:t>
      </w:r>
      <w:r w:rsidRPr="00601643">
        <w:t>bears all risk and responsibility for obtaining any required permissions from a government or other regulatory agency in its location to enable it to import information from the University under this Agreement</w:t>
      </w:r>
      <w:r w:rsidR="00876FB9" w:rsidRPr="00601643">
        <w:t xml:space="preserve"> (</w:t>
      </w:r>
      <w:r w:rsidR="00876FB9" w:rsidRPr="00601643">
        <w:rPr>
          <w:b/>
          <w:bCs/>
        </w:rPr>
        <w:t>Import Controls</w:t>
      </w:r>
      <w:r w:rsidR="00876FB9" w:rsidRPr="00601643">
        <w:t>)</w:t>
      </w:r>
      <w:r w:rsidRPr="00601643">
        <w:t>.</w:t>
      </w:r>
      <w:r w:rsidR="00F43ACD" w:rsidRPr="00601643">
        <w:t xml:space="preserve">  The University will provide to the </w:t>
      </w:r>
      <w:r w:rsidR="00601643" w:rsidRPr="00601643">
        <w:t xml:space="preserve">Recipient </w:t>
      </w:r>
      <w:r w:rsidR="00F43ACD" w:rsidRPr="00601643">
        <w:t xml:space="preserve">or a government or other regulatory agency in the </w:t>
      </w:r>
      <w:r w:rsidR="00601643" w:rsidRPr="00601643">
        <w:t xml:space="preserve">Recipient’s </w:t>
      </w:r>
      <w:r w:rsidR="00F43ACD" w:rsidRPr="00601643">
        <w:t>location reasonable information requested in relation to Import Controls.</w:t>
      </w:r>
    </w:p>
    <w:p w14:paraId="17EEC560" w14:textId="7106F287" w:rsidR="005009FA" w:rsidRPr="00601643" w:rsidRDefault="00876FB9" w:rsidP="006B457B">
      <w:pPr>
        <w:pStyle w:val="List2"/>
      </w:pPr>
      <w:r w:rsidRPr="00601643">
        <w:t xml:space="preserve">The University excludes all liability for any inability to provide any information to the </w:t>
      </w:r>
      <w:r w:rsidR="00601643" w:rsidRPr="00601643">
        <w:t xml:space="preserve">Recipient </w:t>
      </w:r>
      <w:r w:rsidRPr="00601643">
        <w:t xml:space="preserve">under this Agreement </w:t>
      </w:r>
      <w:proofErr w:type="gramStart"/>
      <w:r w:rsidRPr="00601643">
        <w:t>as a result of</w:t>
      </w:r>
      <w:proofErr w:type="gramEnd"/>
      <w:r w:rsidRPr="00601643">
        <w:t xml:space="preserve"> compliance with sanctions, sensitive research, Export Controls or Import Controls (including any decision or delay in decision-making by any relevant government or other regulatory agency).</w:t>
      </w:r>
    </w:p>
    <w:p w14:paraId="273D9772" w14:textId="45E3E0D7" w:rsidR="008C5F38" w:rsidRPr="007F462A" w:rsidRDefault="008C5F38" w:rsidP="006B457B">
      <w:pPr>
        <w:pStyle w:val="ClauseHeading"/>
      </w:pPr>
      <w:bookmarkStart w:id="41" w:name="_Ref161420855"/>
      <w:bookmarkStart w:id="42" w:name="_Ref164333924"/>
      <w:r w:rsidRPr="006C1E01">
        <w:t>INDEMNITY</w:t>
      </w:r>
      <w:bookmarkEnd w:id="41"/>
      <w:bookmarkEnd w:id="42"/>
    </w:p>
    <w:p w14:paraId="67F3A5AF" w14:textId="72141610" w:rsidR="005E70B1" w:rsidRDefault="003F4D6B" w:rsidP="006B457B">
      <w:pPr>
        <w:pStyle w:val="List2"/>
      </w:pPr>
      <w:bookmarkStart w:id="43" w:name="_Ref161413555"/>
      <w:r w:rsidRPr="003F4D6B">
        <w:t>The R</w:t>
      </w:r>
      <w:r w:rsidR="00303EB6">
        <w:t>ecipient indemnifies the University and its Affiliates, and their respective off</w:t>
      </w:r>
      <w:r w:rsidR="00F87F6F">
        <w:t>ic</w:t>
      </w:r>
      <w:r w:rsidR="00303EB6">
        <w:t xml:space="preserve">ers, </w:t>
      </w:r>
      <w:r w:rsidR="00303EB6" w:rsidRPr="00502D3B">
        <w:t>employees</w:t>
      </w:r>
      <w:r w:rsidR="00303EB6">
        <w:t>, agents and personnel against all</w:t>
      </w:r>
      <w:r w:rsidR="00E0558B">
        <w:t xml:space="preserve"> loss, damage, </w:t>
      </w:r>
      <w:r w:rsidR="00E0558B" w:rsidRPr="00502D3B">
        <w:t>cost</w:t>
      </w:r>
      <w:r w:rsidR="00E0558B">
        <w:t xml:space="preserve"> and </w:t>
      </w:r>
      <w:r w:rsidR="00E0558B" w:rsidRPr="006C1E01">
        <w:t>expense</w:t>
      </w:r>
      <w:r w:rsidR="00E0558B">
        <w:t xml:space="preserve"> arising </w:t>
      </w:r>
      <w:r w:rsidR="00A671F7">
        <w:t>from</w:t>
      </w:r>
      <w:r w:rsidR="00E0558B">
        <w:t xml:space="preserve"> </w:t>
      </w:r>
      <w:r w:rsidR="00F0056A">
        <w:lastRenderedPageBreak/>
        <w:t>third party claims</w:t>
      </w:r>
      <w:r w:rsidR="00396AED">
        <w:t>,</w:t>
      </w:r>
      <w:r w:rsidR="007558F7">
        <w:t xml:space="preserve"> </w:t>
      </w:r>
      <w:r w:rsidR="00A11200">
        <w:t>and against</w:t>
      </w:r>
      <w:r w:rsidR="002775C3">
        <w:t xml:space="preserve"> fines, penalties </w:t>
      </w:r>
      <w:r w:rsidR="00A11200">
        <w:t>and</w:t>
      </w:r>
      <w:r w:rsidR="002775C3">
        <w:t xml:space="preserve"> other sanctions imposed by any government or regulatory authority</w:t>
      </w:r>
      <w:r w:rsidR="00540753">
        <w:t xml:space="preserve"> </w:t>
      </w:r>
      <w:r w:rsidR="00277D3E">
        <w:t>as a result of</w:t>
      </w:r>
      <w:r w:rsidR="00540753">
        <w:t xml:space="preserve"> breach</w:t>
      </w:r>
      <w:r w:rsidR="00277D3E">
        <w:t>es</w:t>
      </w:r>
      <w:r w:rsidR="00540753">
        <w:t xml:space="preserve"> of applicable privacy laws</w:t>
      </w:r>
      <w:r w:rsidR="002A15E7">
        <w:t>,</w:t>
      </w:r>
      <w:r w:rsidR="00F0056A">
        <w:t xml:space="preserve"> in relation to </w:t>
      </w:r>
      <w:r w:rsidR="00E0558B">
        <w:t xml:space="preserve">the use of the Data by the Recipient or any person </w:t>
      </w:r>
      <w:r w:rsidR="00B57C2E">
        <w:t>acting through the Recipient.</w:t>
      </w:r>
      <w:bookmarkEnd w:id="43"/>
    </w:p>
    <w:p w14:paraId="16A22A8E" w14:textId="5259A79F" w:rsidR="0036060D" w:rsidRPr="003F4D6B" w:rsidRDefault="0036060D" w:rsidP="006B457B">
      <w:pPr>
        <w:pStyle w:val="List2"/>
      </w:pPr>
      <w:bookmarkStart w:id="44" w:name="_Ref161413551"/>
      <w:r>
        <w:t xml:space="preserve">Clause </w:t>
      </w:r>
      <w:r w:rsidR="00053560">
        <w:fldChar w:fldCharType="begin"/>
      </w:r>
      <w:r w:rsidR="00053560">
        <w:instrText xml:space="preserve"> REF _Ref161413555 \r \h </w:instrText>
      </w:r>
      <w:r w:rsidR="00053560">
        <w:fldChar w:fldCharType="separate"/>
      </w:r>
      <w:r w:rsidR="00782B81">
        <w:t>9.1</w:t>
      </w:r>
      <w:r w:rsidR="00053560">
        <w:fldChar w:fldCharType="end"/>
      </w:r>
      <w:r>
        <w:t xml:space="preserve"> does not apply to the extent that any loss, damage, cost or expense arises </w:t>
      </w:r>
      <w:proofErr w:type="gramStart"/>
      <w:r>
        <w:t>as a result of</w:t>
      </w:r>
      <w:proofErr w:type="gramEnd"/>
      <w:r>
        <w:t xml:space="preserve"> any indemnified person’s fraud, breach of law</w:t>
      </w:r>
      <w:r w:rsidR="0033715D">
        <w:t xml:space="preserve"> or</w:t>
      </w:r>
      <w:r w:rsidR="006155F1">
        <w:t xml:space="preserve"> breach of this Agreement</w:t>
      </w:r>
      <w:r w:rsidR="001D76BB">
        <w:t xml:space="preserve"> (including any breach of warranty)</w:t>
      </w:r>
      <w:r w:rsidR="0033715D">
        <w:t>.</w:t>
      </w:r>
      <w:bookmarkEnd w:id="44"/>
    </w:p>
    <w:p w14:paraId="6E5E4731" w14:textId="77777777" w:rsidR="009D0EED" w:rsidRPr="006B1E94" w:rsidRDefault="009D0EED" w:rsidP="006B457B">
      <w:pPr>
        <w:pStyle w:val="ClauseHeading"/>
      </w:pPr>
      <w:bookmarkStart w:id="45" w:name="_Ref493262205"/>
      <w:bookmarkStart w:id="46" w:name="_Ref503970392"/>
      <w:bookmarkStart w:id="47" w:name="_Ref515547000"/>
      <w:bookmarkEnd w:id="29"/>
      <w:bookmarkEnd w:id="30"/>
      <w:bookmarkEnd w:id="32"/>
      <w:r w:rsidRPr="006B1E94">
        <w:t>LIABILITY</w:t>
      </w:r>
      <w:bookmarkEnd w:id="45"/>
      <w:bookmarkEnd w:id="46"/>
      <w:bookmarkEnd w:id="47"/>
    </w:p>
    <w:p w14:paraId="31DE06C2" w14:textId="3CAD1C51" w:rsidR="009D0EED" w:rsidRPr="00082B8B" w:rsidRDefault="009D0EED" w:rsidP="006B457B">
      <w:pPr>
        <w:pStyle w:val="List2"/>
      </w:pPr>
      <w:bookmarkStart w:id="48" w:name="_Ref161420819"/>
      <w:r w:rsidRPr="00082B8B">
        <w:t xml:space="preserve">The maximum aggregate liability of one party to the other </w:t>
      </w:r>
      <w:r>
        <w:t>in relation to</w:t>
      </w:r>
      <w:r w:rsidRPr="00082B8B">
        <w:t xml:space="preserve"> this Agreement is limited</w:t>
      </w:r>
      <w:r w:rsidR="003259DF" w:rsidRPr="003259DF">
        <w:t xml:space="preserve"> </w:t>
      </w:r>
      <w:r w:rsidR="003259DF">
        <w:t xml:space="preserve">to </w:t>
      </w:r>
      <w:r w:rsidR="003259DF" w:rsidRPr="00082B8B">
        <w:t>$10,000</w:t>
      </w:r>
      <w:r w:rsidR="003259DF">
        <w:t>.</w:t>
      </w:r>
      <w:bookmarkEnd w:id="48"/>
      <w:r w:rsidRPr="00082B8B">
        <w:t xml:space="preserve"> </w:t>
      </w:r>
    </w:p>
    <w:p w14:paraId="41DA69F5" w14:textId="77777777" w:rsidR="009D0EED" w:rsidRDefault="009D0EED" w:rsidP="006B457B">
      <w:pPr>
        <w:pStyle w:val="List2"/>
      </w:pPr>
      <w:bookmarkStart w:id="49" w:name="_Ref161420823"/>
      <w:r w:rsidRPr="00082B8B">
        <w:t xml:space="preserve">Neither party will be liable to the other party </w:t>
      </w:r>
      <w:r>
        <w:t>in relation to</w:t>
      </w:r>
      <w:r w:rsidRPr="00082B8B">
        <w:t xml:space="preserve"> this Agreement for any loss of profit, revenue, savings, business or goodwill, or for any consequential, indirect, incidental or special damage or loss of any kind.</w:t>
      </w:r>
      <w:bookmarkEnd w:id="49"/>
    </w:p>
    <w:p w14:paraId="19C3FBA7" w14:textId="0920CAC3" w:rsidR="0000241E" w:rsidRPr="00082B8B" w:rsidRDefault="0000241E" w:rsidP="006B457B">
      <w:pPr>
        <w:pStyle w:val="List2"/>
      </w:pPr>
      <w:r>
        <w:t xml:space="preserve">Clauses </w:t>
      </w:r>
      <w:r w:rsidR="00A95869">
        <w:fldChar w:fldCharType="begin"/>
      </w:r>
      <w:r w:rsidR="00A95869">
        <w:instrText xml:space="preserve"> REF _Ref161420819 \r \h </w:instrText>
      </w:r>
      <w:r w:rsidR="00A95869">
        <w:fldChar w:fldCharType="separate"/>
      </w:r>
      <w:r w:rsidR="00782B81">
        <w:t>10.1</w:t>
      </w:r>
      <w:r w:rsidR="00A95869">
        <w:fldChar w:fldCharType="end"/>
      </w:r>
      <w:r w:rsidR="00A95869">
        <w:t xml:space="preserve"> and </w:t>
      </w:r>
      <w:r w:rsidR="00A95869">
        <w:fldChar w:fldCharType="begin"/>
      </w:r>
      <w:r w:rsidR="00A95869">
        <w:instrText xml:space="preserve"> REF _Ref161420823 \r \h </w:instrText>
      </w:r>
      <w:r w:rsidR="00A95869">
        <w:fldChar w:fldCharType="separate"/>
      </w:r>
      <w:r w:rsidR="00782B81">
        <w:t>10.2</w:t>
      </w:r>
      <w:r w:rsidR="00A95869">
        <w:fldChar w:fldCharType="end"/>
      </w:r>
      <w:r w:rsidR="00A95869">
        <w:t xml:space="preserve"> do not apply to limit liability </w:t>
      </w:r>
      <w:r w:rsidR="00A73B0A">
        <w:t xml:space="preserve">of the Recipient </w:t>
      </w:r>
      <w:r w:rsidR="006B1E94">
        <w:t xml:space="preserve">under clause </w:t>
      </w:r>
      <w:r w:rsidR="006C5E36">
        <w:fldChar w:fldCharType="begin"/>
      </w:r>
      <w:r w:rsidR="006C5E36">
        <w:instrText xml:space="preserve"> REF _Ref161413555 \w \h </w:instrText>
      </w:r>
      <w:r w:rsidR="006C5E36">
        <w:fldChar w:fldCharType="separate"/>
      </w:r>
      <w:r w:rsidR="00782B81">
        <w:t>9.1</w:t>
      </w:r>
      <w:r w:rsidR="006C5E36">
        <w:fldChar w:fldCharType="end"/>
      </w:r>
      <w:r w:rsidR="006B1E94">
        <w:t>.</w:t>
      </w:r>
    </w:p>
    <w:p w14:paraId="3F58E07E" w14:textId="50009A2F" w:rsidR="00671CED" w:rsidRPr="00082B8B" w:rsidRDefault="00671CED" w:rsidP="006B457B">
      <w:pPr>
        <w:pStyle w:val="ClauseHeading"/>
        <w:rPr>
          <w:bCs/>
        </w:rPr>
      </w:pPr>
      <w:r w:rsidRPr="00082B8B">
        <w:t>TERMINATION</w:t>
      </w:r>
    </w:p>
    <w:p w14:paraId="79A28135" w14:textId="77777777" w:rsidR="00671CED" w:rsidRPr="00082B8B" w:rsidRDefault="00671CED" w:rsidP="006B457B">
      <w:pPr>
        <w:pStyle w:val="List2"/>
      </w:pPr>
      <w:bookmarkStart w:id="50" w:name="_Ref493259296"/>
      <w:r w:rsidRPr="00082B8B">
        <w:t>A party (</w:t>
      </w:r>
      <w:r w:rsidRPr="00082B8B">
        <w:rPr>
          <w:b/>
        </w:rPr>
        <w:t>first party</w:t>
      </w:r>
      <w:r w:rsidRPr="00082B8B">
        <w:t>) may terminate this Agreement immediately on notice to the other party if the other party:</w:t>
      </w:r>
      <w:bookmarkEnd w:id="50"/>
    </w:p>
    <w:p w14:paraId="6A43C1F1" w14:textId="128A6E2D" w:rsidR="00671CED" w:rsidRPr="00082B8B" w:rsidRDefault="00671CED" w:rsidP="006B457B">
      <w:pPr>
        <w:pStyle w:val="List3"/>
      </w:pPr>
      <w:bookmarkStart w:id="51" w:name="_Ref493259285"/>
      <w:r w:rsidRPr="00082B8B">
        <w:t xml:space="preserve">commits a material breach of this Agreement and either the breach is incapable of </w:t>
      </w:r>
      <w:proofErr w:type="gramStart"/>
      <w:r w:rsidRPr="00082B8B">
        <w:t>remedy</w:t>
      </w:r>
      <w:proofErr w:type="gramEnd"/>
      <w:r w:rsidRPr="00082B8B">
        <w:t xml:space="preserve"> or the other party fails to remedy that breach within </w:t>
      </w:r>
      <w:r w:rsidR="005758DD">
        <w:t xml:space="preserve">30 days </w:t>
      </w:r>
      <w:r w:rsidRPr="00082B8B">
        <w:t xml:space="preserve">of the first party notifying it of the </w:t>
      </w:r>
      <w:proofErr w:type="gramStart"/>
      <w:r w:rsidRPr="00082B8B">
        <w:t>breach;</w:t>
      </w:r>
      <w:bookmarkEnd w:id="51"/>
      <w:proofErr w:type="gramEnd"/>
      <w:r w:rsidRPr="00082B8B">
        <w:t xml:space="preserve"> or</w:t>
      </w:r>
    </w:p>
    <w:p w14:paraId="447425C6" w14:textId="77777777" w:rsidR="00671CED" w:rsidRPr="00082B8B" w:rsidRDefault="00671CED" w:rsidP="006B457B">
      <w:pPr>
        <w:pStyle w:val="List3"/>
      </w:pPr>
      <w:r w:rsidRPr="00082B8B">
        <w:t>is subject to an Insolvency Event.</w:t>
      </w:r>
    </w:p>
    <w:p w14:paraId="36D9F3FF" w14:textId="77777777" w:rsidR="00671CED" w:rsidRPr="00082B8B" w:rsidRDefault="00671CED" w:rsidP="006B457B">
      <w:pPr>
        <w:pStyle w:val="List2"/>
      </w:pPr>
      <w:bookmarkStart w:id="52" w:name="_Ref493262230"/>
      <w:r w:rsidRPr="00082B8B">
        <w:t>Termination or expiry of this Agreement does not affect a party’s rights or obligations that have accrued before termination or expiry.</w:t>
      </w:r>
      <w:bookmarkEnd w:id="52"/>
      <w:r w:rsidRPr="00082B8B">
        <w:t xml:space="preserve"> </w:t>
      </w:r>
    </w:p>
    <w:p w14:paraId="62725A06" w14:textId="430D3AD4" w:rsidR="00671CED" w:rsidRPr="00082B8B" w:rsidRDefault="00671CED" w:rsidP="006B457B">
      <w:pPr>
        <w:pStyle w:val="List2"/>
      </w:pPr>
      <w:bookmarkStart w:id="53" w:name="_Ref493262232"/>
      <w:r w:rsidRPr="00082B8B">
        <w:t xml:space="preserve">On termination or expiry of this </w:t>
      </w:r>
      <w:r w:rsidRPr="00F83248">
        <w:t>Agreement</w:t>
      </w:r>
      <w:r w:rsidR="00BB20FA">
        <w:t xml:space="preserve"> for any reason</w:t>
      </w:r>
      <w:r w:rsidR="004C09A0">
        <w:t>,</w:t>
      </w:r>
      <w:r w:rsidRPr="00082B8B">
        <w:t xml:space="preserve"> </w:t>
      </w:r>
      <w:bookmarkEnd w:id="53"/>
      <w:r w:rsidR="0078317A" w:rsidRPr="00082B8B">
        <w:t>C</w:t>
      </w:r>
      <w:r w:rsidRPr="00082B8B">
        <w:t xml:space="preserve">lauses </w:t>
      </w:r>
      <w:r w:rsidRPr="00082B8B">
        <w:fldChar w:fldCharType="begin"/>
      </w:r>
      <w:r w:rsidRPr="00082B8B">
        <w:instrText xml:space="preserve"> REF _Ref489019674 \w \h  \* MERGEFORMAT </w:instrText>
      </w:r>
      <w:r w:rsidRPr="00082B8B">
        <w:fldChar w:fldCharType="separate"/>
      </w:r>
      <w:r w:rsidR="00782B81">
        <w:t>4</w:t>
      </w:r>
      <w:r w:rsidRPr="00082B8B">
        <w:fldChar w:fldCharType="end"/>
      </w:r>
      <w:r w:rsidRPr="00082B8B">
        <w:t xml:space="preserve">, </w:t>
      </w:r>
      <w:r w:rsidR="003670A1">
        <w:fldChar w:fldCharType="begin"/>
      </w:r>
      <w:r w:rsidR="003670A1">
        <w:instrText xml:space="preserve"> REF _Ref156381587 \r \h </w:instrText>
      </w:r>
      <w:r w:rsidR="003670A1">
        <w:fldChar w:fldCharType="separate"/>
      </w:r>
      <w:r w:rsidR="00782B81">
        <w:t>5</w:t>
      </w:r>
      <w:r w:rsidR="003670A1">
        <w:fldChar w:fldCharType="end"/>
      </w:r>
      <w:r w:rsidR="003670A1">
        <w:t xml:space="preserve">, </w:t>
      </w:r>
      <w:r w:rsidRPr="00082B8B">
        <w:fldChar w:fldCharType="begin"/>
      </w:r>
      <w:r w:rsidRPr="00082B8B">
        <w:instrText xml:space="preserve"> REF _Ref503970403 \r \h  \* MERGEFORMAT </w:instrText>
      </w:r>
      <w:r w:rsidRPr="00082B8B">
        <w:fldChar w:fldCharType="separate"/>
      </w:r>
      <w:r w:rsidR="00782B81">
        <w:t>6</w:t>
      </w:r>
      <w:r w:rsidRPr="00082B8B">
        <w:fldChar w:fldCharType="end"/>
      </w:r>
      <w:r w:rsidRPr="00082B8B">
        <w:t xml:space="preserve">, </w:t>
      </w:r>
      <w:r w:rsidR="00F2480B">
        <w:fldChar w:fldCharType="begin"/>
      </w:r>
      <w:r w:rsidR="00F2480B">
        <w:instrText xml:space="preserve"> REF _Ref493262205 \w \h </w:instrText>
      </w:r>
      <w:r w:rsidR="00F2480B">
        <w:fldChar w:fldCharType="separate"/>
      </w:r>
      <w:r w:rsidR="00782B81">
        <w:t>10</w:t>
      </w:r>
      <w:r w:rsidR="00F2480B">
        <w:fldChar w:fldCharType="end"/>
      </w:r>
      <w:r w:rsidR="00F2480B">
        <w:fldChar w:fldCharType="begin"/>
      </w:r>
      <w:r w:rsidR="00F2480B">
        <w:instrText xml:space="preserve"> REF _Ref164333924 \w \h </w:instrText>
      </w:r>
      <w:r w:rsidR="00F2480B">
        <w:fldChar w:fldCharType="separate"/>
      </w:r>
      <w:r w:rsidR="00782B81">
        <w:t>9</w:t>
      </w:r>
      <w:r w:rsidR="00F2480B">
        <w:fldChar w:fldCharType="end"/>
      </w:r>
      <w:r w:rsidR="00F2480B">
        <w:t xml:space="preserve">, </w:t>
      </w:r>
      <w:r w:rsidR="00C17A0F" w:rsidRPr="00082B8B">
        <w:fldChar w:fldCharType="begin"/>
      </w:r>
      <w:r w:rsidR="00C17A0F" w:rsidRPr="00082B8B">
        <w:instrText xml:space="preserve"> REF _Ref515547000 \r \h  \* MERGEFORMAT </w:instrText>
      </w:r>
      <w:r w:rsidR="00C17A0F" w:rsidRPr="00082B8B">
        <w:fldChar w:fldCharType="separate"/>
      </w:r>
      <w:r w:rsidR="00782B81">
        <w:t>10</w:t>
      </w:r>
      <w:r w:rsidR="00C17A0F" w:rsidRPr="00082B8B">
        <w:fldChar w:fldCharType="end"/>
      </w:r>
      <w:r w:rsidR="00C17A0F" w:rsidRPr="00082B8B">
        <w:t xml:space="preserve">, </w:t>
      </w:r>
      <w:r w:rsidRPr="00082B8B">
        <w:fldChar w:fldCharType="begin"/>
      </w:r>
      <w:r w:rsidRPr="00082B8B">
        <w:instrText xml:space="preserve"> REF _Ref493262230 \w \h  \* MERGEFORMAT </w:instrText>
      </w:r>
      <w:r w:rsidRPr="00082B8B">
        <w:fldChar w:fldCharType="separate"/>
      </w:r>
      <w:r w:rsidR="00782B81">
        <w:t>11.2</w:t>
      </w:r>
      <w:r w:rsidRPr="00082B8B">
        <w:fldChar w:fldCharType="end"/>
      </w:r>
      <w:r w:rsidRPr="00082B8B">
        <w:t xml:space="preserve">, </w:t>
      </w:r>
      <w:r w:rsidRPr="00082B8B">
        <w:fldChar w:fldCharType="begin"/>
      </w:r>
      <w:r w:rsidRPr="00082B8B">
        <w:instrText xml:space="preserve"> REF _Ref493262232 \r \h  \* MERGEFORMAT </w:instrText>
      </w:r>
      <w:r w:rsidRPr="00082B8B">
        <w:fldChar w:fldCharType="separate"/>
      </w:r>
      <w:r w:rsidR="00782B81">
        <w:t>11.3</w:t>
      </w:r>
      <w:r w:rsidRPr="00082B8B">
        <w:fldChar w:fldCharType="end"/>
      </w:r>
      <w:r w:rsidR="00437C74">
        <w:t>,</w:t>
      </w:r>
      <w:r w:rsidRPr="00082B8B">
        <w:t xml:space="preserve"> </w:t>
      </w:r>
      <w:r w:rsidR="00C61AE1">
        <w:fldChar w:fldCharType="begin"/>
      </w:r>
      <w:r w:rsidR="00C61AE1">
        <w:instrText xml:space="preserve"> REF _Ref156501337 \r \h </w:instrText>
      </w:r>
      <w:r w:rsidR="00C61AE1">
        <w:fldChar w:fldCharType="separate"/>
      </w:r>
      <w:r w:rsidR="00782B81">
        <w:t>13</w:t>
      </w:r>
      <w:r w:rsidR="00C61AE1">
        <w:fldChar w:fldCharType="end"/>
      </w:r>
      <w:r w:rsidR="00965283">
        <w:t xml:space="preserve"> </w:t>
      </w:r>
      <w:r w:rsidRPr="00082B8B">
        <w:t>and any other clauses intended to survive termination or expiry, continue in force.</w:t>
      </w:r>
    </w:p>
    <w:p w14:paraId="57F47098" w14:textId="77777777" w:rsidR="00671CED" w:rsidRPr="00082B8B" w:rsidRDefault="00671CED" w:rsidP="006B457B">
      <w:pPr>
        <w:pStyle w:val="ClauseHeading"/>
        <w:rPr>
          <w:bCs/>
        </w:rPr>
      </w:pPr>
      <w:bookmarkStart w:id="54" w:name="_Ref404882888"/>
      <w:bookmarkStart w:id="55" w:name="_Toc405440783"/>
      <w:bookmarkStart w:id="56" w:name="_Toc437269720"/>
      <w:r w:rsidRPr="00082B8B">
        <w:t>FORCE MAJEURE</w:t>
      </w:r>
      <w:bookmarkEnd w:id="54"/>
      <w:bookmarkEnd w:id="55"/>
      <w:bookmarkEnd w:id="56"/>
    </w:p>
    <w:p w14:paraId="57905DF2" w14:textId="77777777" w:rsidR="00671CED" w:rsidRPr="00082B8B" w:rsidRDefault="00671CED" w:rsidP="006B457B">
      <w:pPr>
        <w:pStyle w:val="List2"/>
      </w:pPr>
      <w:bookmarkStart w:id="57" w:name="_Ref503952007"/>
      <w:bookmarkStart w:id="58" w:name="_Ref404882940"/>
      <w:r w:rsidRPr="00082B8B">
        <w:t>A party will not be liable for any failure or delay in the performance of its obligations under this Agreement to the extent such failure or delay is due to a Force Majeure Event.</w:t>
      </w:r>
    </w:p>
    <w:p w14:paraId="5870E7E0" w14:textId="68762166" w:rsidR="00671CED" w:rsidRPr="00082B8B" w:rsidRDefault="00671CED" w:rsidP="006B457B">
      <w:pPr>
        <w:pStyle w:val="ClauseHeading"/>
        <w:rPr>
          <w:bCs/>
        </w:rPr>
      </w:pPr>
      <w:bookmarkStart w:id="59" w:name="_Ref489019769"/>
      <w:bookmarkStart w:id="60" w:name="_Ref156501337"/>
      <w:bookmarkEnd w:id="57"/>
      <w:bookmarkEnd w:id="58"/>
      <w:r w:rsidRPr="00082B8B">
        <w:t>DISPUTES</w:t>
      </w:r>
      <w:bookmarkEnd w:id="59"/>
      <w:bookmarkEnd w:id="60"/>
    </w:p>
    <w:p w14:paraId="7E7C69D7" w14:textId="4656D266" w:rsidR="00671CED" w:rsidRPr="00082B8B" w:rsidRDefault="00671CED" w:rsidP="006B457B">
      <w:pPr>
        <w:pStyle w:val="List2"/>
      </w:pPr>
      <w:bookmarkStart w:id="61" w:name="_Ref318487239"/>
      <w:bookmarkStart w:id="62" w:name="_Ref503532536"/>
      <w:r w:rsidRPr="00082B8B">
        <w:t xml:space="preserve">Each party must use all reasonable efforts to meet and discuss in good faith any dispute arising in </w:t>
      </w:r>
      <w:r w:rsidR="00BE245A">
        <w:t>relation to</w:t>
      </w:r>
      <w:r w:rsidRPr="00082B8B">
        <w:t xml:space="preserve"> this </w:t>
      </w:r>
      <w:r w:rsidRPr="00502D3B">
        <w:t>Agreement</w:t>
      </w:r>
      <w:r w:rsidRPr="00082B8B">
        <w:t>.</w:t>
      </w:r>
      <w:bookmarkEnd w:id="61"/>
      <w:r w:rsidRPr="00082B8B">
        <w:t xml:space="preserve">  A party must not issue any legal proceedings (other than for urgent interlocutory and/or injunctive relief) in respect of any dispute in </w:t>
      </w:r>
      <w:r w:rsidR="003A40CE">
        <w:t>relating to</w:t>
      </w:r>
      <w:r w:rsidRPr="00082B8B">
        <w:t xml:space="preserve"> this Agreement, unless it has complied with this clause </w:t>
      </w:r>
      <w:r w:rsidRPr="00082B8B">
        <w:fldChar w:fldCharType="begin"/>
      </w:r>
      <w:r w:rsidRPr="00082B8B">
        <w:instrText xml:space="preserve"> REF _Ref503532536 \r \h  \* MERGEFORMAT </w:instrText>
      </w:r>
      <w:r w:rsidRPr="00082B8B">
        <w:fldChar w:fldCharType="separate"/>
      </w:r>
      <w:r w:rsidR="00782B81">
        <w:t>13.1</w:t>
      </w:r>
      <w:r w:rsidRPr="00082B8B">
        <w:fldChar w:fldCharType="end"/>
      </w:r>
      <w:r w:rsidRPr="00082B8B">
        <w:t>.</w:t>
      </w:r>
      <w:bookmarkEnd w:id="62"/>
    </w:p>
    <w:p w14:paraId="05F56BC6" w14:textId="77777777" w:rsidR="00671CED" w:rsidRPr="00082B8B" w:rsidRDefault="00671CED" w:rsidP="006B457B">
      <w:pPr>
        <w:pStyle w:val="ClauseHeading"/>
        <w:rPr>
          <w:bCs/>
        </w:rPr>
      </w:pPr>
      <w:bookmarkStart w:id="63" w:name="_Ref466555983"/>
      <w:r w:rsidRPr="00082B8B">
        <w:t>GENERAL</w:t>
      </w:r>
      <w:bookmarkEnd w:id="63"/>
    </w:p>
    <w:p w14:paraId="3334386A" w14:textId="2FE30A51" w:rsidR="00671CED" w:rsidRPr="00082B8B" w:rsidRDefault="00967E32" w:rsidP="006B457B">
      <w:pPr>
        <w:pStyle w:val="List2"/>
      </w:pPr>
      <w:r w:rsidRPr="00967E32">
        <w:rPr>
          <w:b/>
          <w:bCs/>
        </w:rPr>
        <w:t>Governing law and jurisdiction:</w:t>
      </w:r>
      <w:r>
        <w:t xml:space="preserve">  </w:t>
      </w:r>
      <w:r w:rsidR="00671CED" w:rsidRPr="00082B8B">
        <w:t xml:space="preserve">This Agreement </w:t>
      </w:r>
      <w:r w:rsidR="00834440">
        <w:t>is</w:t>
      </w:r>
      <w:r w:rsidR="00671CED" w:rsidRPr="00082B8B">
        <w:t xml:space="preserve"> governed by and </w:t>
      </w:r>
      <w:r w:rsidR="002565DF">
        <w:t>interpreted</w:t>
      </w:r>
      <w:r w:rsidR="002565DF" w:rsidRPr="00082B8B">
        <w:t xml:space="preserve"> </w:t>
      </w:r>
      <w:r w:rsidR="00671CED" w:rsidRPr="00082B8B">
        <w:t>in accordance with the laws of New Zealand</w:t>
      </w:r>
      <w:r w:rsidR="00F01E59">
        <w:t xml:space="preserve">. </w:t>
      </w:r>
      <w:r w:rsidR="00671CED" w:rsidRPr="00082B8B">
        <w:t xml:space="preserve"> </w:t>
      </w:r>
      <w:r w:rsidR="004E03A0">
        <w:t>T</w:t>
      </w:r>
      <w:r w:rsidR="00671CED" w:rsidRPr="00082B8B">
        <w:t xml:space="preserve">he parties submit to the non-exclusive jurisdiction of the courts of New Zealand. </w:t>
      </w:r>
    </w:p>
    <w:p w14:paraId="3D833D47" w14:textId="7FF25B91" w:rsidR="00671CED" w:rsidRDefault="00B57AAE" w:rsidP="006B457B">
      <w:pPr>
        <w:pStyle w:val="List2"/>
      </w:pPr>
      <w:bookmarkStart w:id="64" w:name="_Ref503949895"/>
      <w:r w:rsidRPr="00B57AAE">
        <w:rPr>
          <w:b/>
          <w:bCs/>
        </w:rPr>
        <w:t>Notices:</w:t>
      </w:r>
      <w:r>
        <w:t xml:space="preserve">  </w:t>
      </w:r>
      <w:r w:rsidR="00671CED" w:rsidRPr="00082B8B">
        <w:t xml:space="preserve">Any notice given under this Agreement must be in writing and may be delivered in person (including courier), by pre-paid post or email (provided that in the case of email the sender does not receive any notice of non-delivery) to that party’s address in the Contract Details (or as may be updated by that party by notice from time to time).  Any notice sent by prepaid post is deemed received </w:t>
      </w:r>
      <w:r w:rsidR="004A2AF9">
        <w:t>2</w:t>
      </w:r>
      <w:r w:rsidR="00671CED" w:rsidRPr="00082B8B">
        <w:t xml:space="preserve"> Business Days from the date of posting (or </w:t>
      </w:r>
      <w:r w:rsidR="004A2AF9">
        <w:t>7</w:t>
      </w:r>
      <w:r w:rsidR="004A2AF9" w:rsidRPr="00082B8B">
        <w:t xml:space="preserve"> </w:t>
      </w:r>
      <w:r w:rsidR="00671CED" w:rsidRPr="00082B8B">
        <w:t xml:space="preserve">Business Days from the date of posting if sent to or from a place outside New Zealand).  Any notice delivered in person or by email </w:t>
      </w:r>
      <w:r w:rsidR="00603D75">
        <w:t>on a non-Business Day or</w:t>
      </w:r>
      <w:r w:rsidR="00671CED" w:rsidRPr="00082B8B">
        <w:t xml:space="preserve"> after 5pm on a Business Day is deemed received on the next Business Day.</w:t>
      </w:r>
      <w:bookmarkEnd w:id="64"/>
    </w:p>
    <w:p w14:paraId="345CC8F9" w14:textId="2238E50E" w:rsidR="00A73044" w:rsidRPr="00A73044" w:rsidRDefault="00A73044" w:rsidP="006B457B">
      <w:pPr>
        <w:pStyle w:val="List2"/>
        <w:rPr>
          <w:b/>
          <w:bCs/>
        </w:rPr>
      </w:pPr>
      <w:r w:rsidRPr="007036A5">
        <w:rPr>
          <w:b/>
          <w:bCs/>
        </w:rPr>
        <w:t>Cumulative remedies:</w:t>
      </w:r>
      <w:r>
        <w:rPr>
          <w:b/>
          <w:bCs/>
        </w:rPr>
        <w:t xml:space="preserve">  </w:t>
      </w:r>
      <w:r>
        <w:t xml:space="preserve">The rights and remedies of </w:t>
      </w:r>
      <w:r w:rsidR="00746C82">
        <w:t>each party</w:t>
      </w:r>
      <w:r>
        <w:t xml:space="preserve"> under this Agreement are cumulative and are not exclusive of any other rights and remedies under this Agreement or at law.</w:t>
      </w:r>
    </w:p>
    <w:p w14:paraId="378EB63F" w14:textId="7601AEF1" w:rsidR="00A73044" w:rsidRPr="00A73044" w:rsidRDefault="00A73044" w:rsidP="006B457B">
      <w:pPr>
        <w:pStyle w:val="List2"/>
      </w:pPr>
      <w:r w:rsidRPr="00F60F93">
        <w:rPr>
          <w:b/>
          <w:bCs/>
        </w:rPr>
        <w:t>Waiver and variation:</w:t>
      </w:r>
      <w:r>
        <w:t xml:space="preserve">  </w:t>
      </w:r>
      <w:r w:rsidRPr="00082B8B">
        <w:t>No waiver of any right under this Agreement is effective unless in writing and signed by the waiving party</w:t>
      </w:r>
      <w:r w:rsidRPr="000A72AC">
        <w:t xml:space="preserve">.  </w:t>
      </w:r>
      <w:r>
        <w:t>No variation to this Agreement is effective unless in writing and signed by each party.</w:t>
      </w:r>
    </w:p>
    <w:p w14:paraId="138AB218" w14:textId="77777777" w:rsidR="00F13E90" w:rsidRDefault="00F13E90" w:rsidP="006B457B">
      <w:pPr>
        <w:pStyle w:val="List2"/>
      </w:pPr>
      <w:r w:rsidRPr="002778DA">
        <w:rPr>
          <w:b/>
          <w:bCs/>
        </w:rPr>
        <w:t>Parties</w:t>
      </w:r>
      <w:r>
        <w:rPr>
          <w:b/>
          <w:bCs/>
        </w:rPr>
        <w:t>’</w:t>
      </w:r>
      <w:r w:rsidRPr="002778DA">
        <w:rPr>
          <w:b/>
          <w:bCs/>
        </w:rPr>
        <w:t xml:space="preserve"> relationship:</w:t>
      </w:r>
      <w:r>
        <w:t xml:space="preserve">  </w:t>
      </w:r>
      <w:r w:rsidRPr="000A72AC">
        <w:t>The parties are independent contracting parties</w:t>
      </w:r>
      <w:r>
        <w:t xml:space="preserve"> and no other relationship (e.g. employment) arises between them under this Agreement</w:t>
      </w:r>
      <w:r w:rsidRPr="000A72AC">
        <w:t>.  Neither party is authorised to act as agent for or to bind the other party for any purpose and must not make any contrary representation to any person.</w:t>
      </w:r>
    </w:p>
    <w:p w14:paraId="7779E43F" w14:textId="55C7BD68" w:rsidR="00671CED" w:rsidRPr="00082B8B" w:rsidRDefault="002D0533" w:rsidP="006B457B">
      <w:pPr>
        <w:pStyle w:val="List2"/>
      </w:pPr>
      <w:r>
        <w:rPr>
          <w:b/>
          <w:bCs/>
        </w:rPr>
        <w:t>Severability:</w:t>
      </w:r>
      <w:r>
        <w:t xml:space="preserve">  </w:t>
      </w:r>
      <w:r w:rsidR="00671CED" w:rsidRPr="00082B8B">
        <w:t>If any provision of this Agreement is or becomes invalid or unenforceable, the provision is deemed to be modified to the extent required to remedy the invalidity or unenforceability.  If modification is not possible, the provision is deemed to be severed and will not affect the validity or enforceability of the other provisions of this Agreement.</w:t>
      </w:r>
    </w:p>
    <w:p w14:paraId="1F5EB97E" w14:textId="77777777" w:rsidR="00767550" w:rsidRDefault="00767550" w:rsidP="006B457B">
      <w:pPr>
        <w:pStyle w:val="List2"/>
      </w:pPr>
      <w:r w:rsidRPr="00953FB9">
        <w:rPr>
          <w:b/>
          <w:bCs/>
        </w:rPr>
        <w:t>Entire agreement:</w:t>
      </w:r>
      <w:r w:rsidRPr="00767550">
        <w:t xml:space="preserve">  To the extent permitted by law, each party acknowledges and agrees that:</w:t>
      </w:r>
    </w:p>
    <w:p w14:paraId="15A5C32F" w14:textId="77777777" w:rsidR="00476308" w:rsidRPr="00476308" w:rsidRDefault="00476308" w:rsidP="006B457B">
      <w:pPr>
        <w:pStyle w:val="List3"/>
      </w:pPr>
      <w:r w:rsidRPr="00476308">
        <w:t>this Agreement sets out the entire understanding between the parties and supersedes any prior oral or written agreement or understanding between the parties relating to its subject matter; and</w:t>
      </w:r>
    </w:p>
    <w:p w14:paraId="38E4385C" w14:textId="77777777" w:rsidR="0033423E" w:rsidRPr="0033423E" w:rsidRDefault="0033423E" w:rsidP="006B457B">
      <w:pPr>
        <w:pStyle w:val="List3"/>
      </w:pPr>
      <w:r w:rsidRPr="0033423E">
        <w:t>no representations made by the other party have been relied on by it in entering into this Agreement, other than those expressly set out in this Agreement.</w:t>
      </w:r>
    </w:p>
    <w:p w14:paraId="6EAC0A0C" w14:textId="6FEB1162" w:rsidR="006B457B" w:rsidRDefault="006B457B" w:rsidP="006B457B">
      <w:pPr>
        <w:pStyle w:val="List2"/>
        <w:sectPr w:rsidR="006B457B" w:rsidSect="00A5614F">
          <w:footerReference w:type="default" r:id="rId18"/>
          <w:footerReference w:type="first" r:id="rId19"/>
          <w:type w:val="continuous"/>
          <w:pgSz w:w="11906" w:h="16838"/>
          <w:pgMar w:top="1418" w:right="851" w:bottom="851" w:left="1021" w:header="454" w:footer="284" w:gutter="0"/>
          <w:cols w:num="2" w:space="708"/>
          <w:docGrid w:linePitch="360"/>
        </w:sectPr>
      </w:pPr>
      <w:r w:rsidRPr="00953FB9">
        <w:rPr>
          <w:b/>
          <w:bCs/>
        </w:rPr>
        <w:lastRenderedPageBreak/>
        <w:t xml:space="preserve">Counterparts: </w:t>
      </w:r>
      <w:r w:rsidRPr="006B457B">
        <w:t xml:space="preserve"> This Agreement may be executed in 2 or more counterparts, each of which is deemed an original and all of which constitute the same Agreement.  A party may </w:t>
      </w:r>
      <w:r w:rsidRPr="006B457B">
        <w:t>enter this Agreement by signing (including electronically) and sending (including by email) a counterpart copy to the other party.</w:t>
      </w:r>
    </w:p>
    <w:p w14:paraId="08800EB7" w14:textId="77777777" w:rsidR="00502D3B" w:rsidRPr="00BA0E0D" w:rsidRDefault="00502D3B">
      <w:pPr>
        <w:pStyle w:val="List2"/>
        <w:numPr>
          <w:ilvl w:val="0"/>
          <w:numId w:val="0"/>
        </w:numPr>
        <w:rPr>
          <w:lang w:val="en-US"/>
        </w:rPr>
      </w:pPr>
    </w:p>
    <w:sectPr w:rsidR="00502D3B" w:rsidRPr="00BA0E0D" w:rsidSect="00A5614F">
      <w:type w:val="continuous"/>
      <w:pgSz w:w="11906" w:h="16838"/>
      <w:pgMar w:top="1418" w:right="851" w:bottom="851" w:left="1021" w:header="454" w:footer="284"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0B61B" w14:textId="77777777" w:rsidR="0014711D" w:rsidRDefault="0014711D" w:rsidP="00180E7A">
      <w:pPr>
        <w:spacing w:after="0" w:line="240" w:lineRule="auto"/>
      </w:pPr>
      <w:r>
        <w:separator/>
      </w:r>
    </w:p>
  </w:endnote>
  <w:endnote w:type="continuationSeparator" w:id="0">
    <w:p w14:paraId="0829A9D4" w14:textId="77777777" w:rsidR="0014711D" w:rsidRDefault="0014711D" w:rsidP="00180E7A">
      <w:pPr>
        <w:spacing w:after="0" w:line="240" w:lineRule="auto"/>
      </w:pPr>
      <w:r>
        <w:continuationSeparator/>
      </w:r>
    </w:p>
  </w:endnote>
  <w:endnote w:type="continuationNotice" w:id="1">
    <w:p w14:paraId="572478B7" w14:textId="77777777" w:rsidR="0014711D" w:rsidRDefault="001471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AF46" w14:textId="77777777" w:rsidR="00E40DB4" w:rsidRDefault="00E40D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C4E0" w14:textId="00BA748E" w:rsidR="00671CED" w:rsidRPr="00082B8B" w:rsidRDefault="00343727" w:rsidP="00082B8B">
    <w:pPr>
      <w:pStyle w:val="Footer"/>
      <w:rPr>
        <w:rFonts w:ascii="Verdana" w:hAnsi="Verdana"/>
        <w:sz w:val="20"/>
        <w:szCs w:val="20"/>
      </w:rPr>
    </w:pPr>
    <w:proofErr w:type="spellStart"/>
    <w:r>
      <w:rPr>
        <w:rFonts w:ascii="Verdana" w:hAnsi="Verdana"/>
        <w:sz w:val="20"/>
        <w:szCs w:val="20"/>
      </w:rPr>
      <w:t>UoA</w:t>
    </w:r>
    <w:proofErr w:type="spellEnd"/>
    <w:r>
      <w:rPr>
        <w:rFonts w:ascii="Verdana" w:hAnsi="Verdana"/>
        <w:sz w:val="20"/>
        <w:szCs w:val="20"/>
      </w:rPr>
      <w:t>-Data-Transfer-Agreement-(</w:t>
    </w:r>
    <w:r w:rsidR="00AD2986">
      <w:rPr>
        <w:rFonts w:ascii="Verdana" w:hAnsi="Verdana"/>
        <w:sz w:val="20"/>
        <w:szCs w:val="20"/>
      </w:rPr>
      <w:t>outgoing</w:t>
    </w:r>
    <w:r>
      <w:rPr>
        <w:rFonts w:ascii="Verdana" w:hAnsi="Verdana"/>
        <w:sz w:val="20"/>
        <w:szCs w:val="20"/>
      </w:rPr>
      <w:t>)-v1-2024</w:t>
    </w:r>
    <w:r w:rsidR="00082B8B" w:rsidRPr="00530B12">
      <w:rPr>
        <w:rFonts w:ascii="Verdana" w:hAnsi="Verdana"/>
        <w:sz w:val="20"/>
        <w:szCs w:val="20"/>
      </w:rPr>
      <w:ptab w:relativeTo="margin" w:alignment="right" w:leader="none"/>
    </w:r>
    <w:r w:rsidR="00082B8B" w:rsidRPr="00530B12">
      <w:rPr>
        <w:rFonts w:ascii="Verdana" w:hAnsi="Verdana"/>
        <w:sz w:val="20"/>
        <w:szCs w:val="20"/>
      </w:rPr>
      <w:fldChar w:fldCharType="begin"/>
    </w:r>
    <w:r w:rsidR="00082B8B" w:rsidRPr="00530B12">
      <w:rPr>
        <w:rFonts w:ascii="Verdana" w:hAnsi="Verdana"/>
        <w:sz w:val="20"/>
        <w:szCs w:val="20"/>
      </w:rPr>
      <w:instrText xml:space="preserve"> PAGE   \* MERGEFORMAT </w:instrText>
    </w:r>
    <w:r w:rsidR="00082B8B" w:rsidRPr="00530B12">
      <w:rPr>
        <w:rFonts w:ascii="Verdana" w:hAnsi="Verdana"/>
        <w:sz w:val="20"/>
        <w:szCs w:val="20"/>
      </w:rPr>
      <w:fldChar w:fldCharType="separate"/>
    </w:r>
    <w:r w:rsidR="00082B8B" w:rsidRPr="00530B12">
      <w:rPr>
        <w:rFonts w:ascii="Verdana" w:hAnsi="Verdana"/>
        <w:sz w:val="20"/>
        <w:szCs w:val="20"/>
      </w:rPr>
      <w:t>1</w:t>
    </w:r>
    <w:r w:rsidR="00082B8B" w:rsidRPr="00530B12">
      <w:rPr>
        <w:rFonts w:ascii="Verdana" w:hAnsi="Verdan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56EB" w14:textId="0C1616E6" w:rsidR="00671CED" w:rsidRPr="007C1084" w:rsidRDefault="00FF596A" w:rsidP="007C1084">
    <w:pPr>
      <w:pStyle w:val="Footer"/>
      <w:rPr>
        <w:rFonts w:ascii="Verdana" w:hAnsi="Verdana"/>
        <w:sz w:val="20"/>
        <w:szCs w:val="20"/>
      </w:rPr>
    </w:pPr>
    <w:proofErr w:type="spellStart"/>
    <w:r>
      <w:rPr>
        <w:rFonts w:ascii="Verdana" w:hAnsi="Verdana"/>
        <w:sz w:val="20"/>
        <w:szCs w:val="20"/>
      </w:rPr>
      <w:t>UoA</w:t>
    </w:r>
    <w:proofErr w:type="spellEnd"/>
    <w:r>
      <w:rPr>
        <w:rFonts w:ascii="Verdana" w:hAnsi="Verdana"/>
        <w:sz w:val="20"/>
        <w:szCs w:val="20"/>
      </w:rPr>
      <w:t>-Data-Transfer-Agreement</w:t>
    </w:r>
    <w:r w:rsidR="006101CE">
      <w:rPr>
        <w:rFonts w:ascii="Verdana" w:hAnsi="Verdana"/>
        <w:sz w:val="20"/>
        <w:szCs w:val="20"/>
      </w:rPr>
      <w:t>-(</w:t>
    </w:r>
    <w:r w:rsidR="00AD2986">
      <w:rPr>
        <w:rFonts w:ascii="Verdana" w:hAnsi="Verdana"/>
        <w:sz w:val="20"/>
        <w:szCs w:val="20"/>
      </w:rPr>
      <w:t>outgoing</w:t>
    </w:r>
    <w:r w:rsidR="006101CE">
      <w:rPr>
        <w:rFonts w:ascii="Verdana" w:hAnsi="Verdana"/>
        <w:sz w:val="20"/>
        <w:szCs w:val="20"/>
      </w:rPr>
      <w:t>)-v1-2024</w:t>
    </w:r>
    <w:r w:rsidR="007C1084" w:rsidRPr="00530B12">
      <w:rPr>
        <w:rFonts w:ascii="Verdana" w:hAnsi="Verdana"/>
        <w:sz w:val="20"/>
        <w:szCs w:val="20"/>
      </w:rPr>
      <w:ptab w:relativeTo="margin" w:alignment="right" w:leader="none"/>
    </w:r>
    <w:r w:rsidR="007C1084" w:rsidRPr="00530B12">
      <w:rPr>
        <w:rFonts w:ascii="Verdana" w:hAnsi="Verdana"/>
        <w:sz w:val="20"/>
        <w:szCs w:val="20"/>
      </w:rPr>
      <w:fldChar w:fldCharType="begin"/>
    </w:r>
    <w:r w:rsidR="007C1084" w:rsidRPr="00530B12">
      <w:rPr>
        <w:rFonts w:ascii="Verdana" w:hAnsi="Verdana"/>
        <w:sz w:val="20"/>
        <w:szCs w:val="20"/>
      </w:rPr>
      <w:instrText xml:space="preserve"> PAGE   \* MERGEFORMAT </w:instrText>
    </w:r>
    <w:r w:rsidR="007C1084" w:rsidRPr="00530B12">
      <w:rPr>
        <w:rFonts w:ascii="Verdana" w:hAnsi="Verdana"/>
        <w:sz w:val="20"/>
        <w:szCs w:val="20"/>
      </w:rPr>
      <w:fldChar w:fldCharType="separate"/>
    </w:r>
    <w:r w:rsidR="007C1084" w:rsidRPr="00530B12">
      <w:rPr>
        <w:rFonts w:ascii="Verdana" w:hAnsi="Verdana"/>
        <w:sz w:val="20"/>
        <w:szCs w:val="20"/>
      </w:rPr>
      <w:t>1</w:t>
    </w:r>
    <w:r w:rsidR="007C1084" w:rsidRPr="00530B12">
      <w:rPr>
        <w:rFonts w:ascii="Verdana" w:hAnsi="Verdana"/>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D987" w14:textId="11DB8EE8" w:rsidR="009E791A" w:rsidRPr="00530B12" w:rsidRDefault="003B2326">
    <w:pPr>
      <w:pStyle w:val="Footer"/>
      <w:rPr>
        <w:rFonts w:ascii="Verdana" w:hAnsi="Verdana"/>
        <w:sz w:val="20"/>
        <w:szCs w:val="20"/>
      </w:rPr>
    </w:pPr>
    <w:proofErr w:type="spellStart"/>
    <w:r>
      <w:rPr>
        <w:rFonts w:ascii="Verdana" w:hAnsi="Verdana"/>
        <w:sz w:val="20"/>
        <w:szCs w:val="20"/>
      </w:rPr>
      <w:t>UoA</w:t>
    </w:r>
    <w:proofErr w:type="spellEnd"/>
    <w:r>
      <w:rPr>
        <w:rFonts w:ascii="Verdana" w:hAnsi="Verdana"/>
        <w:sz w:val="20"/>
        <w:szCs w:val="20"/>
      </w:rPr>
      <w:t>-Data-Transfer-Agreement-(</w:t>
    </w:r>
    <w:r w:rsidR="00AD2986">
      <w:rPr>
        <w:rFonts w:ascii="Verdana" w:hAnsi="Verdana"/>
        <w:sz w:val="20"/>
        <w:szCs w:val="20"/>
      </w:rPr>
      <w:t>outgoing</w:t>
    </w:r>
    <w:r>
      <w:rPr>
        <w:rFonts w:ascii="Verdana" w:hAnsi="Verdana"/>
        <w:sz w:val="20"/>
        <w:szCs w:val="20"/>
      </w:rPr>
      <w:t>)-v1-2024</w:t>
    </w:r>
    <w:r w:rsidR="009E791A" w:rsidRPr="00530B12">
      <w:rPr>
        <w:rFonts w:ascii="Verdana" w:hAnsi="Verdana"/>
        <w:sz w:val="20"/>
        <w:szCs w:val="20"/>
      </w:rPr>
      <w:ptab w:relativeTo="margin" w:alignment="right" w:leader="none"/>
    </w:r>
    <w:r w:rsidR="009E791A" w:rsidRPr="00530B12">
      <w:rPr>
        <w:rFonts w:ascii="Verdana" w:hAnsi="Verdana"/>
        <w:sz w:val="20"/>
        <w:szCs w:val="20"/>
      </w:rPr>
      <w:fldChar w:fldCharType="begin"/>
    </w:r>
    <w:r w:rsidR="009E791A" w:rsidRPr="00530B12">
      <w:rPr>
        <w:rFonts w:ascii="Verdana" w:hAnsi="Verdana"/>
        <w:sz w:val="20"/>
        <w:szCs w:val="20"/>
      </w:rPr>
      <w:instrText xml:space="preserve"> PAGE   \* MERGEFORMAT </w:instrText>
    </w:r>
    <w:r w:rsidR="009E791A" w:rsidRPr="00530B12">
      <w:rPr>
        <w:rFonts w:ascii="Verdana" w:hAnsi="Verdana"/>
        <w:sz w:val="20"/>
        <w:szCs w:val="20"/>
      </w:rPr>
      <w:fldChar w:fldCharType="separate"/>
    </w:r>
    <w:r w:rsidR="009E791A" w:rsidRPr="00530B12">
      <w:rPr>
        <w:rFonts w:ascii="Verdana" w:hAnsi="Verdana"/>
        <w:sz w:val="20"/>
        <w:szCs w:val="20"/>
      </w:rPr>
      <w:t>1</w:t>
    </w:r>
    <w:r w:rsidR="009E791A" w:rsidRPr="00530B12">
      <w:rPr>
        <w:rFonts w:ascii="Verdana" w:hAnsi="Verdana"/>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657F" w14:textId="77777777" w:rsidR="009E791A" w:rsidRPr="00867329" w:rsidRDefault="009E791A">
    <w:pPr>
      <w:pStyle w:val="Footer"/>
      <w:rPr>
        <w:rFonts w:ascii="Verdana" w:hAnsi="Verdana"/>
        <w:sz w:val="20"/>
        <w:szCs w:val="20"/>
      </w:rPr>
    </w:pPr>
    <w:r>
      <w:rPr>
        <w:rFonts w:ascii="Verdana" w:hAnsi="Verdana"/>
        <w:sz w:val="20"/>
        <w:szCs w:val="20"/>
      </w:rPr>
      <w:t>[insert template ref]</w:t>
    </w:r>
    <w:r w:rsidRPr="00867329">
      <w:rPr>
        <w:rFonts w:ascii="Verdana" w:hAnsi="Verdana"/>
        <w:sz w:val="20"/>
        <w:szCs w:val="20"/>
      </w:rPr>
      <w:ptab w:relativeTo="margin" w:alignment="center" w:leader="none"/>
    </w:r>
    <w:r w:rsidRPr="00867329">
      <w:rPr>
        <w:rFonts w:ascii="Verdana" w:hAnsi="Verdana"/>
        <w:sz w:val="20"/>
        <w:szCs w:val="20"/>
      </w:rPr>
      <w:ptab w:relativeTo="margin" w:alignment="right" w:leader="none"/>
    </w:r>
    <w:r w:rsidRPr="00FB5188">
      <w:rPr>
        <w:rFonts w:ascii="Verdana" w:hAnsi="Verdana"/>
        <w:sz w:val="20"/>
        <w:szCs w:val="20"/>
      </w:rPr>
      <w:fldChar w:fldCharType="begin"/>
    </w:r>
    <w:r w:rsidRPr="00FB5188">
      <w:rPr>
        <w:rFonts w:ascii="Verdana" w:hAnsi="Verdana"/>
        <w:sz w:val="20"/>
        <w:szCs w:val="20"/>
      </w:rPr>
      <w:instrText xml:space="preserve"> PAGE   \* MERGEFORMAT </w:instrText>
    </w:r>
    <w:r w:rsidRPr="00FB5188">
      <w:rPr>
        <w:rFonts w:ascii="Verdana" w:hAnsi="Verdana"/>
        <w:sz w:val="20"/>
        <w:szCs w:val="20"/>
      </w:rPr>
      <w:fldChar w:fldCharType="separate"/>
    </w:r>
    <w:r w:rsidRPr="00FB5188">
      <w:rPr>
        <w:rFonts w:ascii="Verdana" w:hAnsi="Verdana"/>
        <w:noProof/>
        <w:sz w:val="20"/>
        <w:szCs w:val="20"/>
      </w:rPr>
      <w:t>1</w:t>
    </w:r>
    <w:r w:rsidRPr="00FB5188">
      <w:rPr>
        <w:rFonts w:ascii="Verdana" w:hAnsi="Verdana"/>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EE4FB" w14:textId="77777777" w:rsidR="0014711D" w:rsidRDefault="0014711D" w:rsidP="00180E7A">
      <w:pPr>
        <w:spacing w:after="0" w:line="240" w:lineRule="auto"/>
      </w:pPr>
      <w:r>
        <w:separator/>
      </w:r>
    </w:p>
  </w:footnote>
  <w:footnote w:type="continuationSeparator" w:id="0">
    <w:p w14:paraId="6CF24DDE" w14:textId="77777777" w:rsidR="0014711D" w:rsidRDefault="0014711D" w:rsidP="00180E7A">
      <w:pPr>
        <w:spacing w:after="0" w:line="240" w:lineRule="auto"/>
      </w:pPr>
      <w:r>
        <w:continuationSeparator/>
      </w:r>
    </w:p>
  </w:footnote>
  <w:footnote w:type="continuationNotice" w:id="1">
    <w:p w14:paraId="39CC9EB3" w14:textId="77777777" w:rsidR="0014711D" w:rsidRDefault="001471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2CB5" w14:textId="77777777" w:rsidR="00E40DB4" w:rsidRDefault="00E40D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37DD7" w14:textId="77777777" w:rsidR="00E40DB4" w:rsidRDefault="00E40D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B4C5" w14:textId="7AE77B70" w:rsidR="00E40DB4" w:rsidRDefault="00E40DB4" w:rsidP="00E40DB4">
    <w:pPr>
      <w:pStyle w:val="Header"/>
      <w:jc w:val="right"/>
    </w:pPr>
    <w:r>
      <w:rPr>
        <w:noProof/>
      </w:rPr>
      <w:drawing>
        <wp:inline distT="0" distB="0" distL="0" distR="0" wp14:anchorId="329BC7E9" wp14:editId="64E3314E">
          <wp:extent cx="1876425" cy="952500"/>
          <wp:effectExtent l="0" t="0" r="0" b="0"/>
          <wp:docPr id="193217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952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52F"/>
    <w:multiLevelType w:val="multilevel"/>
    <w:tmpl w:val="14090001"/>
    <w:lvl w:ilvl="0">
      <w:numFmt w:val="decimal"/>
      <w:lvlText w:val=""/>
      <w:lvlJc w:val="left"/>
      <w:pPr>
        <w:tabs>
          <w:tab w:val="num" w:pos="360"/>
        </w:tabs>
      </w:pPr>
      <w:rPr>
        <w:rFonts w:hint="default"/>
      </w:rPr>
    </w:lvl>
    <w:lvl w:ilvl="1">
      <w:numFmt w:val="decimal"/>
      <w:lvlText w:val=""/>
      <w:lvlJc w:val="left"/>
      <w:pPr>
        <w:tabs>
          <w:tab w:val="num" w:pos="360"/>
        </w:tabs>
      </w:pPr>
      <w:rPr>
        <w:rFonts w:hint="default"/>
      </w:rPr>
    </w:lvl>
    <w:lvl w:ilvl="2">
      <w:numFmt w:val="decimal"/>
      <w:lvlText w:val=""/>
      <w:lvlJc w:val="left"/>
      <w:pPr>
        <w:tabs>
          <w:tab w:val="num" w:pos="360"/>
        </w:tabs>
      </w:pPr>
      <w:rPr>
        <w:rFonts w:hint="default"/>
      </w:rPr>
    </w:lvl>
    <w:lvl w:ilvl="3">
      <w:numFmt w:val="decimal"/>
      <w:lvlText w:val=""/>
      <w:lvlJc w:val="left"/>
      <w:pPr>
        <w:tabs>
          <w:tab w:val="num" w:pos="360"/>
        </w:tabs>
      </w:pPr>
      <w:rPr>
        <w:rFonts w:hint="default"/>
      </w:rPr>
    </w:lvl>
    <w:lvl w:ilvl="4">
      <w:numFmt w:val="decimal"/>
      <w:lvlText w:val=""/>
      <w:lvlJc w:val="left"/>
      <w:pPr>
        <w:tabs>
          <w:tab w:val="num" w:pos="360"/>
        </w:tabs>
      </w:pPr>
      <w:rPr>
        <w:rFonts w:hint="default"/>
      </w:rPr>
    </w:lvl>
    <w:lvl w:ilvl="5">
      <w:numFmt w:val="decimal"/>
      <w:lvlText w:val=""/>
      <w:lvlJc w:val="left"/>
      <w:pPr>
        <w:tabs>
          <w:tab w:val="num" w:pos="360"/>
        </w:tabs>
      </w:pPr>
      <w:rPr>
        <w:rFonts w:hint="default"/>
      </w:rPr>
    </w:lvl>
    <w:lvl w:ilvl="6">
      <w:numFmt w:val="decimal"/>
      <w:lvlText w:val=""/>
      <w:lvlJc w:val="left"/>
      <w:pPr>
        <w:tabs>
          <w:tab w:val="num" w:pos="360"/>
        </w:tabs>
      </w:pPr>
      <w:rPr>
        <w:rFonts w:hint="default"/>
      </w:rPr>
    </w:lvl>
    <w:lvl w:ilvl="7">
      <w:numFmt w:val="decimal"/>
      <w:lvlText w:val=""/>
      <w:lvlJc w:val="left"/>
      <w:pPr>
        <w:tabs>
          <w:tab w:val="num" w:pos="360"/>
        </w:tabs>
      </w:pPr>
      <w:rPr>
        <w:rFonts w:hint="default"/>
      </w:rPr>
    </w:lvl>
    <w:lvl w:ilvl="8">
      <w:numFmt w:val="decimal"/>
      <w:lvlText w:val=""/>
      <w:lvlJc w:val="left"/>
      <w:pPr>
        <w:tabs>
          <w:tab w:val="num" w:pos="360"/>
        </w:tabs>
      </w:pPr>
      <w:rPr>
        <w:rFonts w:hint="default"/>
      </w:rPr>
    </w:lvl>
  </w:abstractNum>
  <w:abstractNum w:abstractNumId="1" w15:restartNumberingAfterBreak="0">
    <w:nsid w:val="09C21B86"/>
    <w:multiLevelType w:val="hybridMultilevel"/>
    <w:tmpl w:val="446C3B86"/>
    <w:lvl w:ilvl="0" w:tplc="06C04A86">
      <w:start w:val="1"/>
      <w:numFmt w:val="decimal"/>
      <w:lvlText w:val="%1)"/>
      <w:lvlJc w:val="left"/>
      <w:pPr>
        <w:ind w:left="1020" w:hanging="360"/>
      </w:pPr>
    </w:lvl>
    <w:lvl w:ilvl="1" w:tplc="52E808E0">
      <w:start w:val="1"/>
      <w:numFmt w:val="decimal"/>
      <w:lvlText w:val="%2)"/>
      <w:lvlJc w:val="left"/>
      <w:pPr>
        <w:ind w:left="1020" w:hanging="360"/>
      </w:pPr>
    </w:lvl>
    <w:lvl w:ilvl="2" w:tplc="B65EE95A">
      <w:start w:val="1"/>
      <w:numFmt w:val="decimal"/>
      <w:lvlText w:val="%3)"/>
      <w:lvlJc w:val="left"/>
      <w:pPr>
        <w:ind w:left="1020" w:hanging="360"/>
      </w:pPr>
    </w:lvl>
    <w:lvl w:ilvl="3" w:tplc="A866ED52">
      <w:start w:val="1"/>
      <w:numFmt w:val="decimal"/>
      <w:lvlText w:val="%4)"/>
      <w:lvlJc w:val="left"/>
      <w:pPr>
        <w:ind w:left="1020" w:hanging="360"/>
      </w:pPr>
    </w:lvl>
    <w:lvl w:ilvl="4" w:tplc="13528EA0">
      <w:start w:val="1"/>
      <w:numFmt w:val="decimal"/>
      <w:lvlText w:val="%5)"/>
      <w:lvlJc w:val="left"/>
      <w:pPr>
        <w:ind w:left="1020" w:hanging="360"/>
      </w:pPr>
    </w:lvl>
    <w:lvl w:ilvl="5" w:tplc="0172EB22">
      <w:start w:val="1"/>
      <w:numFmt w:val="decimal"/>
      <w:lvlText w:val="%6)"/>
      <w:lvlJc w:val="left"/>
      <w:pPr>
        <w:ind w:left="1020" w:hanging="360"/>
      </w:pPr>
    </w:lvl>
    <w:lvl w:ilvl="6" w:tplc="2F763B30">
      <w:start w:val="1"/>
      <w:numFmt w:val="decimal"/>
      <w:lvlText w:val="%7)"/>
      <w:lvlJc w:val="left"/>
      <w:pPr>
        <w:ind w:left="1020" w:hanging="360"/>
      </w:pPr>
    </w:lvl>
    <w:lvl w:ilvl="7" w:tplc="E864C6F4">
      <w:start w:val="1"/>
      <w:numFmt w:val="decimal"/>
      <w:lvlText w:val="%8)"/>
      <w:lvlJc w:val="left"/>
      <w:pPr>
        <w:ind w:left="1020" w:hanging="360"/>
      </w:pPr>
    </w:lvl>
    <w:lvl w:ilvl="8" w:tplc="F742213C">
      <w:start w:val="1"/>
      <w:numFmt w:val="decimal"/>
      <w:lvlText w:val="%9)"/>
      <w:lvlJc w:val="left"/>
      <w:pPr>
        <w:ind w:left="1020" w:hanging="360"/>
      </w:pPr>
    </w:lvl>
  </w:abstractNum>
  <w:abstractNum w:abstractNumId="2" w15:restartNumberingAfterBreak="0">
    <w:nsid w:val="105C5705"/>
    <w:multiLevelType w:val="multilevel"/>
    <w:tmpl w:val="707E0402"/>
    <w:lvl w:ilvl="0">
      <w:start w:val="1"/>
      <w:numFmt w:val="decimal"/>
      <w:pStyle w:val="Parties"/>
      <w:lvlText w:val="%1"/>
      <w:lvlJc w:val="left"/>
      <w:pPr>
        <w:ind w:left="360" w:hanging="360"/>
      </w:pPr>
      <w:rPr>
        <w:rFonts w:ascii="Verdana" w:hAnsi="Verdana" w:hint="default"/>
        <w:b/>
        <w:i w:val="0"/>
        <w:caps w:val="0"/>
        <w:strike w:val="0"/>
        <w:dstrike w:val="0"/>
        <w:vanish w:val="0"/>
        <w:color w:val="000000" w:themeColor="text1"/>
        <w:spacing w:val="0"/>
        <w:sz w:val="20"/>
        <w:vertAlign w:val="baseline"/>
      </w:rPr>
    </w:lvl>
    <w:lvl w:ilvl="1">
      <w:start w:val="1"/>
      <w:numFmt w:val="decimal"/>
      <w:isLgl/>
      <w:lvlText w:val="%1.%2."/>
      <w:lvlJc w:val="left"/>
      <w:pPr>
        <w:ind w:left="1077" w:hanging="72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797" w:hanging="144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2157" w:hanging="1800"/>
      </w:pPr>
      <w:rPr>
        <w:rFonts w:hint="default"/>
      </w:rPr>
    </w:lvl>
    <w:lvl w:ilvl="7">
      <w:start w:val="1"/>
      <w:numFmt w:val="decimal"/>
      <w:isLgl/>
      <w:lvlText w:val="%1.%2.%3.%4.%5.%6.%7.%8."/>
      <w:lvlJc w:val="left"/>
      <w:pPr>
        <w:ind w:left="2157" w:hanging="1800"/>
      </w:pPr>
      <w:rPr>
        <w:rFonts w:hint="default"/>
      </w:rPr>
    </w:lvl>
    <w:lvl w:ilvl="8">
      <w:start w:val="1"/>
      <w:numFmt w:val="decimal"/>
      <w:isLgl/>
      <w:lvlText w:val="%1.%2.%3.%4.%5.%6.%7.%8.%9."/>
      <w:lvlJc w:val="left"/>
      <w:pPr>
        <w:ind w:left="2517" w:hanging="2160"/>
      </w:pPr>
      <w:rPr>
        <w:rFonts w:hint="default"/>
      </w:rPr>
    </w:lvl>
  </w:abstractNum>
  <w:abstractNum w:abstractNumId="3" w15:restartNumberingAfterBreak="0">
    <w:nsid w:val="14CA45F3"/>
    <w:multiLevelType w:val="multilevel"/>
    <w:tmpl w:val="C3563928"/>
    <w:lvl w:ilvl="0">
      <w:start w:val="1"/>
      <w:numFmt w:val="decimal"/>
      <w:lvlText w:val="%1."/>
      <w:lvlJc w:val="left"/>
      <w:pPr>
        <w:ind w:left="567" w:hanging="567"/>
      </w:pPr>
      <w:rPr>
        <w:rFonts w:ascii="Verdana" w:hAnsi="Verdana" w:hint="default"/>
        <w:b/>
        <w:caps/>
        <w:smallCaps w:val="0"/>
        <w:sz w:val="18"/>
      </w:rPr>
    </w:lvl>
    <w:lvl w:ilvl="1">
      <w:start w:val="1"/>
      <w:numFmt w:val="decimal"/>
      <w:lvlText w:val="%1.%2"/>
      <w:lvlJc w:val="left"/>
      <w:pPr>
        <w:ind w:left="567" w:hanging="567"/>
      </w:pPr>
      <w:rPr>
        <w:rFonts w:ascii="Verdana" w:hAnsi="Verdana" w:hint="default"/>
        <w:b w:val="0"/>
        <w:i w:val="0"/>
        <w:caps w:val="0"/>
        <w:smallCaps w:val="0"/>
        <w:color w:val="000000" w:themeColor="text1"/>
        <w:sz w:val="18"/>
      </w:rPr>
    </w:lvl>
    <w:lvl w:ilvl="2">
      <w:start w:val="1"/>
      <w:numFmt w:val="lowerLetter"/>
      <w:lvlText w:val="(%3)"/>
      <w:lvlJc w:val="left"/>
      <w:pPr>
        <w:ind w:left="907" w:hanging="340"/>
      </w:pPr>
      <w:rPr>
        <w:rFonts w:ascii="Verdana" w:hAnsi="Verdana" w:hint="default"/>
        <w:b w:val="0"/>
        <w:i w:val="0"/>
        <w:color w:val="000000" w:themeColor="text1"/>
        <w:sz w:val="18"/>
      </w:rPr>
    </w:lvl>
    <w:lvl w:ilvl="3">
      <w:start w:val="1"/>
      <w:numFmt w:val="lowerRoman"/>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7136FB0"/>
    <w:multiLevelType w:val="hybridMultilevel"/>
    <w:tmpl w:val="A528771A"/>
    <w:lvl w:ilvl="0" w:tplc="3DA077F4">
      <w:start w:val="1"/>
      <w:numFmt w:val="bullet"/>
      <w:lvlText w:val=""/>
      <w:lvlJc w:val="left"/>
      <w:pPr>
        <w:ind w:left="567" w:hanging="283"/>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9DA086D"/>
    <w:multiLevelType w:val="multilevel"/>
    <w:tmpl w:val="FE6C1ACE"/>
    <w:styleLink w:val="Simplelist2"/>
    <w:lvl w:ilvl="0">
      <w:start w:val="1"/>
      <w:numFmt w:val="decimal"/>
      <w:pStyle w:val="SpecialTermsclauseheading"/>
      <w:lvlText w:val="%1."/>
      <w:lvlJc w:val="left"/>
      <w:pPr>
        <w:ind w:left="454" w:hanging="454"/>
      </w:pPr>
      <w:rPr>
        <w:rFonts w:ascii="Verdana" w:hAnsi="Verdana" w:hint="default"/>
        <w:b/>
        <w:i w:val="0"/>
        <w:color w:val="000000" w:themeColor="text1"/>
        <w:sz w:val="20"/>
      </w:rPr>
    </w:lvl>
    <w:lvl w:ilvl="1">
      <w:start w:val="1"/>
      <w:numFmt w:val="decimal"/>
      <w:pStyle w:val="simplelist20"/>
      <w:lvlText w:val="%1.%2"/>
      <w:lvlJc w:val="left"/>
      <w:pPr>
        <w:ind w:left="454" w:hanging="454"/>
      </w:pPr>
      <w:rPr>
        <w:rFonts w:ascii="Verdana" w:hAnsi="Verdana" w:hint="default"/>
        <w:b w:val="0"/>
        <w:i w:val="0"/>
        <w:sz w:val="20"/>
      </w:rPr>
    </w:lvl>
    <w:lvl w:ilvl="2">
      <w:start w:val="1"/>
      <w:numFmt w:val="lowerLetter"/>
      <w:pStyle w:val="Simplelist3"/>
      <w:lvlText w:val="(%3)"/>
      <w:lvlJc w:val="left"/>
      <w:pPr>
        <w:ind w:left="907" w:hanging="453"/>
      </w:pPr>
      <w:rPr>
        <w:rFonts w:ascii="Verdana" w:hAnsi="Verdana" w:hint="default"/>
        <w:b w:val="0"/>
        <w:i w:val="0"/>
        <w:color w:val="000000" w:themeColor="text1"/>
        <w:sz w:val="20"/>
      </w:rPr>
    </w:lvl>
    <w:lvl w:ilvl="3">
      <w:start w:val="1"/>
      <w:numFmt w:val="lowerRoman"/>
      <w:pStyle w:val="Simplelist4"/>
      <w:lvlText w:val="(%4)"/>
      <w:lvlJc w:val="left"/>
      <w:pPr>
        <w:ind w:left="1361" w:hanging="454"/>
      </w:pPr>
      <w:rPr>
        <w:rFonts w:ascii="Verdana" w:hAnsi="Verdana"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C0777D1"/>
    <w:multiLevelType w:val="multilevel"/>
    <w:tmpl w:val="17964AF4"/>
    <w:numStyleLink w:val="Clauses"/>
  </w:abstractNum>
  <w:abstractNum w:abstractNumId="7" w15:restartNumberingAfterBreak="0">
    <w:nsid w:val="210E5DE8"/>
    <w:multiLevelType w:val="hybridMultilevel"/>
    <w:tmpl w:val="9292641A"/>
    <w:lvl w:ilvl="0" w:tplc="C4B27BC2">
      <w:start w:val="1"/>
      <w:numFmt w:val="decimal"/>
      <w:lvlText w:val="%1)"/>
      <w:lvlJc w:val="left"/>
      <w:pPr>
        <w:ind w:left="1020" w:hanging="360"/>
      </w:pPr>
    </w:lvl>
    <w:lvl w:ilvl="1" w:tplc="41D6280A">
      <w:start w:val="1"/>
      <w:numFmt w:val="decimal"/>
      <w:lvlText w:val="%2)"/>
      <w:lvlJc w:val="left"/>
      <w:pPr>
        <w:ind w:left="1020" w:hanging="360"/>
      </w:pPr>
    </w:lvl>
    <w:lvl w:ilvl="2" w:tplc="654C9C30">
      <w:start w:val="1"/>
      <w:numFmt w:val="decimal"/>
      <w:lvlText w:val="%3)"/>
      <w:lvlJc w:val="left"/>
      <w:pPr>
        <w:ind w:left="1020" w:hanging="360"/>
      </w:pPr>
    </w:lvl>
    <w:lvl w:ilvl="3" w:tplc="6722EF50">
      <w:start w:val="1"/>
      <w:numFmt w:val="decimal"/>
      <w:lvlText w:val="%4)"/>
      <w:lvlJc w:val="left"/>
      <w:pPr>
        <w:ind w:left="1020" w:hanging="360"/>
      </w:pPr>
    </w:lvl>
    <w:lvl w:ilvl="4" w:tplc="8C84100C">
      <w:start w:val="1"/>
      <w:numFmt w:val="decimal"/>
      <w:lvlText w:val="%5)"/>
      <w:lvlJc w:val="left"/>
      <w:pPr>
        <w:ind w:left="1020" w:hanging="360"/>
      </w:pPr>
    </w:lvl>
    <w:lvl w:ilvl="5" w:tplc="08B45404">
      <w:start w:val="1"/>
      <w:numFmt w:val="decimal"/>
      <w:lvlText w:val="%6)"/>
      <w:lvlJc w:val="left"/>
      <w:pPr>
        <w:ind w:left="1020" w:hanging="360"/>
      </w:pPr>
    </w:lvl>
    <w:lvl w:ilvl="6" w:tplc="A3660540">
      <w:start w:val="1"/>
      <w:numFmt w:val="decimal"/>
      <w:lvlText w:val="%7)"/>
      <w:lvlJc w:val="left"/>
      <w:pPr>
        <w:ind w:left="1020" w:hanging="360"/>
      </w:pPr>
    </w:lvl>
    <w:lvl w:ilvl="7" w:tplc="B4524EAE">
      <w:start w:val="1"/>
      <w:numFmt w:val="decimal"/>
      <w:lvlText w:val="%8)"/>
      <w:lvlJc w:val="left"/>
      <w:pPr>
        <w:ind w:left="1020" w:hanging="360"/>
      </w:pPr>
    </w:lvl>
    <w:lvl w:ilvl="8" w:tplc="CC52ED38">
      <w:start w:val="1"/>
      <w:numFmt w:val="decimal"/>
      <w:lvlText w:val="%9)"/>
      <w:lvlJc w:val="left"/>
      <w:pPr>
        <w:ind w:left="1020" w:hanging="360"/>
      </w:pPr>
    </w:lvl>
  </w:abstractNum>
  <w:abstractNum w:abstractNumId="8" w15:restartNumberingAfterBreak="0">
    <w:nsid w:val="253B7CBF"/>
    <w:multiLevelType w:val="hybridMultilevel"/>
    <w:tmpl w:val="F4D8B37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35066ED1"/>
    <w:multiLevelType w:val="hybridMultilevel"/>
    <w:tmpl w:val="31F4AA96"/>
    <w:lvl w:ilvl="0" w:tplc="A78637E6">
      <w:start w:val="1"/>
      <w:numFmt w:val="lowerRoman"/>
      <w:lvlText w:val="%1)"/>
      <w:lvlJc w:val="right"/>
      <w:pPr>
        <w:ind w:left="720" w:hanging="360"/>
      </w:pPr>
    </w:lvl>
    <w:lvl w:ilvl="1" w:tplc="C5FA7F80">
      <w:start w:val="1"/>
      <w:numFmt w:val="lowerRoman"/>
      <w:lvlText w:val="%2)"/>
      <w:lvlJc w:val="right"/>
      <w:pPr>
        <w:ind w:left="720" w:hanging="360"/>
      </w:pPr>
    </w:lvl>
    <w:lvl w:ilvl="2" w:tplc="DC26439E">
      <w:start w:val="1"/>
      <w:numFmt w:val="lowerRoman"/>
      <w:lvlText w:val="%3)"/>
      <w:lvlJc w:val="right"/>
      <w:pPr>
        <w:ind w:left="720" w:hanging="360"/>
      </w:pPr>
    </w:lvl>
    <w:lvl w:ilvl="3" w:tplc="744E4840">
      <w:start w:val="1"/>
      <w:numFmt w:val="lowerRoman"/>
      <w:lvlText w:val="%4)"/>
      <w:lvlJc w:val="right"/>
      <w:pPr>
        <w:ind w:left="720" w:hanging="360"/>
      </w:pPr>
    </w:lvl>
    <w:lvl w:ilvl="4" w:tplc="22149B64">
      <w:start w:val="1"/>
      <w:numFmt w:val="lowerRoman"/>
      <w:lvlText w:val="%5)"/>
      <w:lvlJc w:val="right"/>
      <w:pPr>
        <w:ind w:left="720" w:hanging="360"/>
      </w:pPr>
    </w:lvl>
    <w:lvl w:ilvl="5" w:tplc="BC6E65EA">
      <w:start w:val="1"/>
      <w:numFmt w:val="lowerRoman"/>
      <w:lvlText w:val="%6)"/>
      <w:lvlJc w:val="right"/>
      <w:pPr>
        <w:ind w:left="720" w:hanging="360"/>
      </w:pPr>
    </w:lvl>
    <w:lvl w:ilvl="6" w:tplc="496C4A74">
      <w:start w:val="1"/>
      <w:numFmt w:val="lowerRoman"/>
      <w:lvlText w:val="%7)"/>
      <w:lvlJc w:val="right"/>
      <w:pPr>
        <w:ind w:left="720" w:hanging="360"/>
      </w:pPr>
    </w:lvl>
    <w:lvl w:ilvl="7" w:tplc="A3C4499A">
      <w:start w:val="1"/>
      <w:numFmt w:val="lowerRoman"/>
      <w:lvlText w:val="%8)"/>
      <w:lvlJc w:val="right"/>
      <w:pPr>
        <w:ind w:left="720" w:hanging="360"/>
      </w:pPr>
    </w:lvl>
    <w:lvl w:ilvl="8" w:tplc="25AA5C6C">
      <w:start w:val="1"/>
      <w:numFmt w:val="lowerRoman"/>
      <w:lvlText w:val="%9)"/>
      <w:lvlJc w:val="right"/>
      <w:pPr>
        <w:ind w:left="720" w:hanging="360"/>
      </w:pPr>
    </w:lvl>
  </w:abstractNum>
  <w:abstractNum w:abstractNumId="10" w15:restartNumberingAfterBreak="0">
    <w:nsid w:val="3C041B33"/>
    <w:multiLevelType w:val="hybridMultilevel"/>
    <w:tmpl w:val="783041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3D7C7287"/>
    <w:multiLevelType w:val="multilevel"/>
    <w:tmpl w:val="FE6C1ACE"/>
    <w:numStyleLink w:val="Simplelist2"/>
  </w:abstractNum>
  <w:abstractNum w:abstractNumId="12" w15:restartNumberingAfterBreak="0">
    <w:nsid w:val="4A974513"/>
    <w:multiLevelType w:val="multilevel"/>
    <w:tmpl w:val="C3563928"/>
    <w:lvl w:ilvl="0">
      <w:start w:val="1"/>
      <w:numFmt w:val="decimal"/>
      <w:lvlText w:val="%1."/>
      <w:lvlJc w:val="left"/>
      <w:pPr>
        <w:ind w:left="567" w:hanging="567"/>
      </w:pPr>
      <w:rPr>
        <w:rFonts w:ascii="Verdana" w:hAnsi="Verdana" w:hint="default"/>
        <w:b/>
        <w:caps/>
        <w:smallCaps w:val="0"/>
        <w:sz w:val="18"/>
      </w:rPr>
    </w:lvl>
    <w:lvl w:ilvl="1">
      <w:start w:val="1"/>
      <w:numFmt w:val="decimal"/>
      <w:lvlText w:val="%1.%2"/>
      <w:lvlJc w:val="left"/>
      <w:pPr>
        <w:ind w:left="567" w:hanging="567"/>
      </w:pPr>
      <w:rPr>
        <w:rFonts w:ascii="Verdana" w:hAnsi="Verdana" w:hint="default"/>
        <w:b w:val="0"/>
        <w:i w:val="0"/>
        <w:caps w:val="0"/>
        <w:smallCaps w:val="0"/>
        <w:color w:val="000000" w:themeColor="text1"/>
        <w:sz w:val="18"/>
      </w:rPr>
    </w:lvl>
    <w:lvl w:ilvl="2">
      <w:start w:val="1"/>
      <w:numFmt w:val="lowerLetter"/>
      <w:lvlText w:val="(%3)"/>
      <w:lvlJc w:val="left"/>
      <w:pPr>
        <w:ind w:left="907" w:hanging="340"/>
      </w:pPr>
      <w:rPr>
        <w:rFonts w:ascii="Verdana" w:hAnsi="Verdana" w:hint="default"/>
        <w:b w:val="0"/>
        <w:i w:val="0"/>
        <w:color w:val="000000" w:themeColor="text1"/>
        <w:sz w:val="18"/>
      </w:rPr>
    </w:lvl>
    <w:lvl w:ilvl="3">
      <w:start w:val="1"/>
      <w:numFmt w:val="lowerRoman"/>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BFB2BA6"/>
    <w:multiLevelType w:val="multilevel"/>
    <w:tmpl w:val="552C0956"/>
    <w:styleLink w:val="Simpleclause"/>
    <w:lvl w:ilvl="0">
      <w:start w:val="1"/>
      <w:numFmt w:val="decimal"/>
      <w:lvlText w:val="%1."/>
      <w:lvlJc w:val="left"/>
      <w:pPr>
        <w:ind w:left="454" w:hanging="454"/>
      </w:pPr>
      <w:rPr>
        <w:rFonts w:ascii="Verdana" w:hAnsi="Verdana" w:hint="default"/>
        <w:b w:val="0"/>
        <w:i w:val="0"/>
        <w:caps/>
        <w:smallCaps w:val="0"/>
        <w:color w:val="000000" w:themeColor="text1"/>
        <w:sz w:val="18"/>
      </w:rPr>
    </w:lvl>
    <w:lvl w:ilvl="1">
      <w:start w:val="1"/>
      <w:numFmt w:val="decimal"/>
      <w:lvlText w:val="%1.%2"/>
      <w:lvlJc w:val="left"/>
      <w:pPr>
        <w:ind w:left="454" w:hanging="454"/>
      </w:pPr>
      <w:rPr>
        <w:rFonts w:ascii="Verdana" w:hAnsi="Verdana" w:hint="default"/>
        <w:b w:val="0"/>
        <w:i w:val="0"/>
        <w:caps w:val="0"/>
        <w:smallCaps w:val="0"/>
        <w:color w:val="000000" w:themeColor="text1"/>
        <w:sz w:val="18"/>
      </w:rPr>
    </w:lvl>
    <w:lvl w:ilvl="2">
      <w:start w:val="1"/>
      <w:numFmt w:val="lowerRoman"/>
      <w:lvlText w:val="(%3)"/>
      <w:lvlJc w:val="left"/>
      <w:pPr>
        <w:ind w:left="1080" w:hanging="360"/>
      </w:pPr>
      <w:rPr>
        <w:rFonts w:ascii="Verdana" w:hAnsi="Verdana" w:hint="default"/>
        <w:b w:val="0"/>
        <w:i w:val="0"/>
        <w:color w:val="000000" w:themeColor="text1"/>
        <w:sz w:val="18"/>
      </w:rPr>
    </w:lvl>
    <w:lvl w:ilvl="3">
      <w:start w:val="1"/>
      <w:numFmt w:val="decimal"/>
      <w:lvlText w:val="(%4)"/>
      <w:lvlJc w:val="left"/>
      <w:pPr>
        <w:ind w:left="1440" w:hanging="360"/>
      </w:pPr>
      <w:rPr>
        <w:rFonts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07B3DA9"/>
    <w:multiLevelType w:val="hybridMultilevel"/>
    <w:tmpl w:val="2C46E57C"/>
    <w:lvl w:ilvl="0" w:tplc="6CC654A4">
      <w:start w:val="1"/>
      <w:numFmt w:val="lowerLetter"/>
      <w:pStyle w:val="Heading3"/>
      <w:lvlText w:val="(%1)"/>
      <w:lvlJc w:val="left"/>
      <w:pPr>
        <w:ind w:left="927"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5" w15:restartNumberingAfterBreak="0">
    <w:nsid w:val="513A6529"/>
    <w:multiLevelType w:val="hybridMultilevel"/>
    <w:tmpl w:val="6AD02000"/>
    <w:lvl w:ilvl="0" w:tplc="78781D86">
      <w:start w:val="1"/>
      <w:numFmt w:val="decimal"/>
      <w:pStyle w:val="Style1"/>
      <w:lvlText w:val="%1"/>
      <w:lvlJc w:val="left"/>
      <w:pPr>
        <w:ind w:left="1077" w:hanging="360"/>
      </w:pPr>
      <w:rPr>
        <w:rFonts w:ascii="Verdana" w:hAnsi="Verdana" w:hint="default"/>
        <w:b/>
        <w:i w:val="0"/>
        <w:color w:val="000000" w:themeColor="text1"/>
        <w:sz w:val="20"/>
      </w:rPr>
    </w:lvl>
    <w:lvl w:ilvl="1" w:tplc="14090019" w:tentative="1">
      <w:start w:val="1"/>
      <w:numFmt w:val="lowerLetter"/>
      <w:lvlText w:val="%2."/>
      <w:lvlJc w:val="left"/>
      <w:pPr>
        <w:ind w:left="1797" w:hanging="360"/>
      </w:pPr>
    </w:lvl>
    <w:lvl w:ilvl="2" w:tplc="1409001B" w:tentative="1">
      <w:start w:val="1"/>
      <w:numFmt w:val="lowerRoman"/>
      <w:lvlText w:val="%3."/>
      <w:lvlJc w:val="right"/>
      <w:pPr>
        <w:ind w:left="2517" w:hanging="180"/>
      </w:pPr>
    </w:lvl>
    <w:lvl w:ilvl="3" w:tplc="1409000F" w:tentative="1">
      <w:start w:val="1"/>
      <w:numFmt w:val="decimal"/>
      <w:lvlText w:val="%4."/>
      <w:lvlJc w:val="left"/>
      <w:pPr>
        <w:ind w:left="3237" w:hanging="360"/>
      </w:pPr>
    </w:lvl>
    <w:lvl w:ilvl="4" w:tplc="14090019" w:tentative="1">
      <w:start w:val="1"/>
      <w:numFmt w:val="lowerLetter"/>
      <w:lvlText w:val="%5."/>
      <w:lvlJc w:val="left"/>
      <w:pPr>
        <w:ind w:left="3957" w:hanging="360"/>
      </w:pPr>
    </w:lvl>
    <w:lvl w:ilvl="5" w:tplc="1409001B" w:tentative="1">
      <w:start w:val="1"/>
      <w:numFmt w:val="lowerRoman"/>
      <w:lvlText w:val="%6."/>
      <w:lvlJc w:val="right"/>
      <w:pPr>
        <w:ind w:left="4677" w:hanging="180"/>
      </w:pPr>
    </w:lvl>
    <w:lvl w:ilvl="6" w:tplc="1409000F" w:tentative="1">
      <w:start w:val="1"/>
      <w:numFmt w:val="decimal"/>
      <w:lvlText w:val="%7."/>
      <w:lvlJc w:val="left"/>
      <w:pPr>
        <w:ind w:left="5397" w:hanging="360"/>
      </w:pPr>
    </w:lvl>
    <w:lvl w:ilvl="7" w:tplc="14090019" w:tentative="1">
      <w:start w:val="1"/>
      <w:numFmt w:val="lowerLetter"/>
      <w:lvlText w:val="%8."/>
      <w:lvlJc w:val="left"/>
      <w:pPr>
        <w:ind w:left="6117" w:hanging="360"/>
      </w:pPr>
    </w:lvl>
    <w:lvl w:ilvl="8" w:tplc="1409001B" w:tentative="1">
      <w:start w:val="1"/>
      <w:numFmt w:val="lowerRoman"/>
      <w:lvlText w:val="%9."/>
      <w:lvlJc w:val="right"/>
      <w:pPr>
        <w:ind w:left="6837" w:hanging="180"/>
      </w:pPr>
    </w:lvl>
  </w:abstractNum>
  <w:abstractNum w:abstractNumId="16" w15:restartNumberingAfterBreak="0">
    <w:nsid w:val="515A27D5"/>
    <w:multiLevelType w:val="multilevel"/>
    <w:tmpl w:val="1280FEF6"/>
    <w:lvl w:ilvl="0">
      <w:start w:val="1"/>
      <w:numFmt w:val="decimal"/>
      <w:lvlText w:val="%1."/>
      <w:lvlJc w:val="left"/>
      <w:pPr>
        <w:ind w:left="567" w:hanging="567"/>
      </w:pPr>
      <w:rPr>
        <w:rFonts w:ascii="Verdana" w:hAnsi="Verdana" w:hint="default"/>
        <w:b/>
        <w:caps/>
        <w:smallCaps w:val="0"/>
        <w:sz w:val="18"/>
      </w:rPr>
    </w:lvl>
    <w:lvl w:ilvl="1">
      <w:start w:val="1"/>
      <w:numFmt w:val="decimal"/>
      <w:lvlText w:val="%1.%2"/>
      <w:lvlJc w:val="left"/>
      <w:pPr>
        <w:ind w:left="567" w:hanging="567"/>
      </w:pPr>
      <w:rPr>
        <w:rFonts w:ascii="Verdana" w:hAnsi="Verdana" w:hint="default"/>
        <w:b w:val="0"/>
        <w:i w:val="0"/>
        <w:caps w:val="0"/>
        <w:smallCaps w:val="0"/>
        <w:color w:val="000000" w:themeColor="text1"/>
        <w:sz w:val="18"/>
      </w:rPr>
    </w:lvl>
    <w:lvl w:ilvl="2">
      <w:start w:val="1"/>
      <w:numFmt w:val="lowerLetter"/>
      <w:lvlText w:val="(%3)"/>
      <w:lvlJc w:val="left"/>
      <w:pPr>
        <w:ind w:left="907" w:hanging="340"/>
      </w:pPr>
      <w:rPr>
        <w:rFonts w:ascii="Verdana" w:hAnsi="Verdana" w:hint="default"/>
        <w:b w:val="0"/>
        <w:i w:val="0"/>
        <w:color w:val="000000" w:themeColor="text1"/>
        <w:sz w:val="18"/>
      </w:rPr>
    </w:lvl>
    <w:lvl w:ilvl="3">
      <w:start w:val="1"/>
      <w:numFmt w:val="lowerRoman"/>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32B719B"/>
    <w:multiLevelType w:val="multilevel"/>
    <w:tmpl w:val="17964AF4"/>
    <w:styleLink w:val="Clauses"/>
    <w:lvl w:ilvl="0">
      <w:start w:val="1"/>
      <w:numFmt w:val="decimal"/>
      <w:pStyle w:val="ClauseHeading"/>
      <w:lvlText w:val="%1."/>
      <w:lvlJc w:val="left"/>
      <w:pPr>
        <w:ind w:left="567" w:hanging="567"/>
      </w:pPr>
      <w:rPr>
        <w:rFonts w:ascii="Verdana" w:hAnsi="Verdana" w:hint="default"/>
        <w:b/>
        <w:caps/>
        <w:smallCaps w:val="0"/>
        <w:sz w:val="18"/>
      </w:rPr>
    </w:lvl>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 w:ilvl="2">
      <w:start w:val="1"/>
      <w:numFmt w:val="lowerLetter"/>
      <w:pStyle w:val="List3"/>
      <w:lvlText w:val="(%3)"/>
      <w:lvlJc w:val="left"/>
      <w:pPr>
        <w:ind w:left="907" w:hanging="340"/>
      </w:pPr>
      <w:rPr>
        <w:rFonts w:ascii="Verdana" w:hAnsi="Verdana" w:hint="default"/>
        <w:b w:val="0"/>
        <w:i w:val="0"/>
        <w:color w:val="000000" w:themeColor="text1"/>
        <w:sz w:val="18"/>
      </w:rPr>
    </w:lvl>
    <w:lvl w:ilvl="3">
      <w:start w:val="1"/>
      <w:numFmt w:val="lowerRoman"/>
      <w:pStyle w:val="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4580AC7"/>
    <w:multiLevelType w:val="hybridMultilevel"/>
    <w:tmpl w:val="56F8F04E"/>
    <w:lvl w:ilvl="0" w:tplc="7BBC5464">
      <w:start w:val="1"/>
      <w:numFmt w:val="decimal"/>
      <w:lvlText w:val="%1)"/>
      <w:lvlJc w:val="left"/>
      <w:pPr>
        <w:ind w:left="1020" w:hanging="360"/>
      </w:pPr>
    </w:lvl>
    <w:lvl w:ilvl="1" w:tplc="1472BCA0">
      <w:start w:val="1"/>
      <w:numFmt w:val="decimal"/>
      <w:lvlText w:val="%2)"/>
      <w:lvlJc w:val="left"/>
      <w:pPr>
        <w:ind w:left="1020" w:hanging="360"/>
      </w:pPr>
    </w:lvl>
    <w:lvl w:ilvl="2" w:tplc="D042FC94">
      <w:start w:val="1"/>
      <w:numFmt w:val="decimal"/>
      <w:lvlText w:val="%3)"/>
      <w:lvlJc w:val="left"/>
      <w:pPr>
        <w:ind w:left="1020" w:hanging="360"/>
      </w:pPr>
    </w:lvl>
    <w:lvl w:ilvl="3" w:tplc="7BF8581E">
      <w:start w:val="1"/>
      <w:numFmt w:val="decimal"/>
      <w:lvlText w:val="%4)"/>
      <w:lvlJc w:val="left"/>
      <w:pPr>
        <w:ind w:left="1020" w:hanging="360"/>
      </w:pPr>
    </w:lvl>
    <w:lvl w:ilvl="4" w:tplc="1292BEE0">
      <w:start w:val="1"/>
      <w:numFmt w:val="decimal"/>
      <w:lvlText w:val="%5)"/>
      <w:lvlJc w:val="left"/>
      <w:pPr>
        <w:ind w:left="1020" w:hanging="360"/>
      </w:pPr>
    </w:lvl>
    <w:lvl w:ilvl="5" w:tplc="392C9A40">
      <w:start w:val="1"/>
      <w:numFmt w:val="decimal"/>
      <w:lvlText w:val="%6)"/>
      <w:lvlJc w:val="left"/>
      <w:pPr>
        <w:ind w:left="1020" w:hanging="360"/>
      </w:pPr>
    </w:lvl>
    <w:lvl w:ilvl="6" w:tplc="156041C4">
      <w:start w:val="1"/>
      <w:numFmt w:val="decimal"/>
      <w:lvlText w:val="%7)"/>
      <w:lvlJc w:val="left"/>
      <w:pPr>
        <w:ind w:left="1020" w:hanging="360"/>
      </w:pPr>
    </w:lvl>
    <w:lvl w:ilvl="7" w:tplc="88DA7736">
      <w:start w:val="1"/>
      <w:numFmt w:val="decimal"/>
      <w:lvlText w:val="%8)"/>
      <w:lvlJc w:val="left"/>
      <w:pPr>
        <w:ind w:left="1020" w:hanging="360"/>
      </w:pPr>
    </w:lvl>
    <w:lvl w:ilvl="8" w:tplc="F27E531C">
      <w:start w:val="1"/>
      <w:numFmt w:val="decimal"/>
      <w:lvlText w:val="%9)"/>
      <w:lvlJc w:val="left"/>
      <w:pPr>
        <w:ind w:left="1020" w:hanging="360"/>
      </w:pPr>
    </w:lvl>
  </w:abstractNum>
  <w:abstractNum w:abstractNumId="19" w15:restartNumberingAfterBreak="0">
    <w:nsid w:val="59AA1339"/>
    <w:multiLevelType w:val="hybridMultilevel"/>
    <w:tmpl w:val="33104C04"/>
    <w:lvl w:ilvl="0" w:tplc="A994160E">
      <w:start w:val="1"/>
      <w:numFmt w:val="decimal"/>
      <w:lvlText w:val="%1)"/>
      <w:lvlJc w:val="left"/>
      <w:pPr>
        <w:ind w:left="720" w:hanging="360"/>
      </w:pPr>
    </w:lvl>
    <w:lvl w:ilvl="1" w:tplc="9FA03A28">
      <w:start w:val="1"/>
      <w:numFmt w:val="decimal"/>
      <w:lvlText w:val="%2)"/>
      <w:lvlJc w:val="left"/>
      <w:pPr>
        <w:ind w:left="720" w:hanging="360"/>
      </w:pPr>
    </w:lvl>
    <w:lvl w:ilvl="2" w:tplc="8EB67FE8">
      <w:start w:val="1"/>
      <w:numFmt w:val="decimal"/>
      <w:lvlText w:val="%3)"/>
      <w:lvlJc w:val="left"/>
      <w:pPr>
        <w:ind w:left="720" w:hanging="360"/>
      </w:pPr>
    </w:lvl>
    <w:lvl w:ilvl="3" w:tplc="8F808370">
      <w:start w:val="1"/>
      <w:numFmt w:val="decimal"/>
      <w:lvlText w:val="%4)"/>
      <w:lvlJc w:val="left"/>
      <w:pPr>
        <w:ind w:left="720" w:hanging="360"/>
      </w:pPr>
    </w:lvl>
    <w:lvl w:ilvl="4" w:tplc="ED184E8C">
      <w:start w:val="1"/>
      <w:numFmt w:val="decimal"/>
      <w:lvlText w:val="%5)"/>
      <w:lvlJc w:val="left"/>
      <w:pPr>
        <w:ind w:left="720" w:hanging="360"/>
      </w:pPr>
    </w:lvl>
    <w:lvl w:ilvl="5" w:tplc="E16C92C6">
      <w:start w:val="1"/>
      <w:numFmt w:val="decimal"/>
      <w:lvlText w:val="%6)"/>
      <w:lvlJc w:val="left"/>
      <w:pPr>
        <w:ind w:left="720" w:hanging="360"/>
      </w:pPr>
    </w:lvl>
    <w:lvl w:ilvl="6" w:tplc="4E8253EE">
      <w:start w:val="1"/>
      <w:numFmt w:val="decimal"/>
      <w:lvlText w:val="%7)"/>
      <w:lvlJc w:val="left"/>
      <w:pPr>
        <w:ind w:left="720" w:hanging="360"/>
      </w:pPr>
    </w:lvl>
    <w:lvl w:ilvl="7" w:tplc="3EB297D4">
      <w:start w:val="1"/>
      <w:numFmt w:val="decimal"/>
      <w:lvlText w:val="%8)"/>
      <w:lvlJc w:val="left"/>
      <w:pPr>
        <w:ind w:left="720" w:hanging="360"/>
      </w:pPr>
    </w:lvl>
    <w:lvl w:ilvl="8" w:tplc="1F64BDD2">
      <w:start w:val="1"/>
      <w:numFmt w:val="decimal"/>
      <w:lvlText w:val="%9)"/>
      <w:lvlJc w:val="left"/>
      <w:pPr>
        <w:ind w:left="720" w:hanging="360"/>
      </w:pPr>
    </w:lvl>
  </w:abstractNum>
  <w:abstractNum w:abstractNumId="20" w15:restartNumberingAfterBreak="0">
    <w:nsid w:val="6487604E"/>
    <w:multiLevelType w:val="hybridMultilevel"/>
    <w:tmpl w:val="CFB8547A"/>
    <w:lvl w:ilvl="0" w:tplc="616018F0">
      <w:start w:val="1"/>
      <w:numFmt w:val="decimal"/>
      <w:lvlText w:val="%1)"/>
      <w:lvlJc w:val="left"/>
      <w:pPr>
        <w:ind w:left="1020" w:hanging="360"/>
      </w:pPr>
    </w:lvl>
    <w:lvl w:ilvl="1" w:tplc="2738FEE2">
      <w:start w:val="1"/>
      <w:numFmt w:val="decimal"/>
      <w:lvlText w:val="%2)"/>
      <w:lvlJc w:val="left"/>
      <w:pPr>
        <w:ind w:left="1020" w:hanging="360"/>
      </w:pPr>
    </w:lvl>
    <w:lvl w:ilvl="2" w:tplc="EBAA911E">
      <w:start w:val="1"/>
      <w:numFmt w:val="decimal"/>
      <w:lvlText w:val="%3)"/>
      <w:lvlJc w:val="left"/>
      <w:pPr>
        <w:ind w:left="1020" w:hanging="360"/>
      </w:pPr>
    </w:lvl>
    <w:lvl w:ilvl="3" w:tplc="CB90E6E2">
      <w:start w:val="1"/>
      <w:numFmt w:val="decimal"/>
      <w:lvlText w:val="%4)"/>
      <w:lvlJc w:val="left"/>
      <w:pPr>
        <w:ind w:left="1020" w:hanging="360"/>
      </w:pPr>
    </w:lvl>
    <w:lvl w:ilvl="4" w:tplc="31026082">
      <w:start w:val="1"/>
      <w:numFmt w:val="decimal"/>
      <w:lvlText w:val="%5)"/>
      <w:lvlJc w:val="left"/>
      <w:pPr>
        <w:ind w:left="1020" w:hanging="360"/>
      </w:pPr>
    </w:lvl>
    <w:lvl w:ilvl="5" w:tplc="B92E99F0">
      <w:start w:val="1"/>
      <w:numFmt w:val="decimal"/>
      <w:lvlText w:val="%6)"/>
      <w:lvlJc w:val="left"/>
      <w:pPr>
        <w:ind w:left="1020" w:hanging="360"/>
      </w:pPr>
    </w:lvl>
    <w:lvl w:ilvl="6" w:tplc="36C2200E">
      <w:start w:val="1"/>
      <w:numFmt w:val="decimal"/>
      <w:lvlText w:val="%7)"/>
      <w:lvlJc w:val="left"/>
      <w:pPr>
        <w:ind w:left="1020" w:hanging="360"/>
      </w:pPr>
    </w:lvl>
    <w:lvl w:ilvl="7" w:tplc="2D1280CA">
      <w:start w:val="1"/>
      <w:numFmt w:val="decimal"/>
      <w:lvlText w:val="%8)"/>
      <w:lvlJc w:val="left"/>
      <w:pPr>
        <w:ind w:left="1020" w:hanging="360"/>
      </w:pPr>
    </w:lvl>
    <w:lvl w:ilvl="8" w:tplc="4500A624">
      <w:start w:val="1"/>
      <w:numFmt w:val="decimal"/>
      <w:lvlText w:val="%9)"/>
      <w:lvlJc w:val="left"/>
      <w:pPr>
        <w:ind w:left="1020" w:hanging="360"/>
      </w:pPr>
    </w:lvl>
  </w:abstractNum>
  <w:abstractNum w:abstractNumId="21" w15:restartNumberingAfterBreak="0">
    <w:nsid w:val="69DE3E25"/>
    <w:multiLevelType w:val="multilevel"/>
    <w:tmpl w:val="F11C6700"/>
    <w:styleLink w:val="Introlist"/>
    <w:lvl w:ilvl="0">
      <w:start w:val="1"/>
      <w:numFmt w:val="upperLetter"/>
      <w:pStyle w:val="ListIntroduction"/>
      <w:lvlText w:val="%1"/>
      <w:lvlJc w:val="left"/>
      <w:pPr>
        <w:ind w:left="567" w:hanging="567"/>
      </w:pPr>
      <w:rPr>
        <w:rFonts w:ascii="Verdana" w:hAnsi="Verdana" w:hint="default"/>
        <w:b/>
        <w:i w:val="0"/>
        <w:sz w:val="20"/>
      </w:rPr>
    </w:lvl>
    <w:lvl w:ilvl="1">
      <w:start w:val="1"/>
      <w:numFmt w:val="lowerLetter"/>
      <w:lvlText w:val="%2."/>
      <w:lvlJc w:val="left"/>
      <w:pPr>
        <w:ind w:left="1797" w:hanging="360"/>
      </w:pPr>
      <w:rPr>
        <w:rFonts w:hint="default"/>
      </w:rPr>
    </w:lvl>
    <w:lvl w:ilvl="2">
      <w:start w:val="1"/>
      <w:numFmt w:val="lowerRoman"/>
      <w:lvlText w:val="%3."/>
      <w:lvlJc w:val="right"/>
      <w:pPr>
        <w:ind w:left="2517" w:hanging="180"/>
      </w:pPr>
      <w:rPr>
        <w:rFonts w:hint="default"/>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2" w15:restartNumberingAfterBreak="0">
    <w:nsid w:val="6AE6387F"/>
    <w:multiLevelType w:val="multilevel"/>
    <w:tmpl w:val="F11C6700"/>
    <w:numStyleLink w:val="Introlist"/>
  </w:abstractNum>
  <w:abstractNum w:abstractNumId="23" w15:restartNumberingAfterBreak="0">
    <w:nsid w:val="715E6402"/>
    <w:multiLevelType w:val="hybridMultilevel"/>
    <w:tmpl w:val="D0FE151C"/>
    <w:lvl w:ilvl="0" w:tplc="568A5C54">
      <w:start w:val="1"/>
      <w:numFmt w:val="decimal"/>
      <w:lvlText w:val="%1)"/>
      <w:lvlJc w:val="left"/>
      <w:pPr>
        <w:ind w:left="1020" w:hanging="360"/>
      </w:pPr>
    </w:lvl>
    <w:lvl w:ilvl="1" w:tplc="82707828">
      <w:start w:val="1"/>
      <w:numFmt w:val="decimal"/>
      <w:lvlText w:val="%2)"/>
      <w:lvlJc w:val="left"/>
      <w:pPr>
        <w:ind w:left="1020" w:hanging="360"/>
      </w:pPr>
    </w:lvl>
    <w:lvl w:ilvl="2" w:tplc="06C06D8C">
      <w:start w:val="1"/>
      <w:numFmt w:val="decimal"/>
      <w:lvlText w:val="%3)"/>
      <w:lvlJc w:val="left"/>
      <w:pPr>
        <w:ind w:left="1020" w:hanging="360"/>
      </w:pPr>
    </w:lvl>
    <w:lvl w:ilvl="3" w:tplc="FCA61D02">
      <w:start w:val="1"/>
      <w:numFmt w:val="decimal"/>
      <w:lvlText w:val="%4)"/>
      <w:lvlJc w:val="left"/>
      <w:pPr>
        <w:ind w:left="1020" w:hanging="360"/>
      </w:pPr>
    </w:lvl>
    <w:lvl w:ilvl="4" w:tplc="39A4D7EC">
      <w:start w:val="1"/>
      <w:numFmt w:val="decimal"/>
      <w:lvlText w:val="%5)"/>
      <w:lvlJc w:val="left"/>
      <w:pPr>
        <w:ind w:left="1020" w:hanging="360"/>
      </w:pPr>
    </w:lvl>
    <w:lvl w:ilvl="5" w:tplc="F17A6708">
      <w:start w:val="1"/>
      <w:numFmt w:val="decimal"/>
      <w:lvlText w:val="%6)"/>
      <w:lvlJc w:val="left"/>
      <w:pPr>
        <w:ind w:left="1020" w:hanging="360"/>
      </w:pPr>
    </w:lvl>
    <w:lvl w:ilvl="6" w:tplc="2580FCA2">
      <w:start w:val="1"/>
      <w:numFmt w:val="decimal"/>
      <w:lvlText w:val="%7)"/>
      <w:lvlJc w:val="left"/>
      <w:pPr>
        <w:ind w:left="1020" w:hanging="360"/>
      </w:pPr>
    </w:lvl>
    <w:lvl w:ilvl="7" w:tplc="5F768BF6">
      <w:start w:val="1"/>
      <w:numFmt w:val="decimal"/>
      <w:lvlText w:val="%8)"/>
      <w:lvlJc w:val="left"/>
      <w:pPr>
        <w:ind w:left="1020" w:hanging="360"/>
      </w:pPr>
    </w:lvl>
    <w:lvl w:ilvl="8" w:tplc="D43C828A">
      <w:start w:val="1"/>
      <w:numFmt w:val="decimal"/>
      <w:lvlText w:val="%9)"/>
      <w:lvlJc w:val="left"/>
      <w:pPr>
        <w:ind w:left="1020" w:hanging="360"/>
      </w:pPr>
    </w:lvl>
  </w:abstractNum>
  <w:abstractNum w:abstractNumId="24" w15:restartNumberingAfterBreak="0">
    <w:nsid w:val="737B0430"/>
    <w:multiLevelType w:val="multilevel"/>
    <w:tmpl w:val="C3563928"/>
    <w:numStyleLink w:val="ClauseNoHeader"/>
  </w:abstractNum>
  <w:abstractNum w:abstractNumId="25" w15:restartNumberingAfterBreak="0">
    <w:nsid w:val="77B81952"/>
    <w:multiLevelType w:val="multilevel"/>
    <w:tmpl w:val="C3563928"/>
    <w:styleLink w:val="ClauseNoHeader"/>
    <w:lvl w:ilvl="0">
      <w:start w:val="1"/>
      <w:numFmt w:val="decimal"/>
      <w:pStyle w:val="Clausenoheader0"/>
      <w:lvlText w:val="%1."/>
      <w:lvlJc w:val="left"/>
      <w:pPr>
        <w:ind w:left="567" w:hanging="567"/>
      </w:pPr>
      <w:rPr>
        <w:rFonts w:ascii="Verdana" w:hAnsi="Verdana" w:hint="default"/>
        <w:b/>
        <w:caps/>
        <w:smallCaps w:val="0"/>
        <w:sz w:val="18"/>
      </w:rPr>
    </w:lvl>
    <w:lvl w:ilvl="1">
      <w:start w:val="1"/>
      <w:numFmt w:val="decimal"/>
      <w:pStyle w:val="NoHeaderList2"/>
      <w:lvlText w:val="%1.%2"/>
      <w:lvlJc w:val="left"/>
      <w:pPr>
        <w:ind w:left="567" w:hanging="567"/>
      </w:pPr>
      <w:rPr>
        <w:rFonts w:ascii="Verdana" w:hAnsi="Verdana" w:hint="default"/>
        <w:b w:val="0"/>
        <w:i w:val="0"/>
        <w:caps w:val="0"/>
        <w:smallCaps w:val="0"/>
        <w:color w:val="000000" w:themeColor="text1"/>
        <w:sz w:val="18"/>
      </w:rPr>
    </w:lvl>
    <w:lvl w:ilvl="2">
      <w:start w:val="1"/>
      <w:numFmt w:val="lowerLetter"/>
      <w:pStyle w:val="NoHeaderList3"/>
      <w:lvlText w:val="(%3)"/>
      <w:lvlJc w:val="left"/>
      <w:pPr>
        <w:ind w:left="907" w:hanging="340"/>
      </w:pPr>
      <w:rPr>
        <w:rFonts w:ascii="Verdana" w:hAnsi="Verdana" w:hint="default"/>
        <w:b w:val="0"/>
        <w:i w:val="0"/>
        <w:color w:val="000000" w:themeColor="text1"/>
        <w:sz w:val="18"/>
      </w:rPr>
    </w:lvl>
    <w:lvl w:ilvl="3">
      <w:start w:val="1"/>
      <w:numFmt w:val="lowerRoman"/>
      <w:pStyle w:val="NoHeader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9464AEA"/>
    <w:multiLevelType w:val="multilevel"/>
    <w:tmpl w:val="C3563928"/>
    <w:lvl w:ilvl="0">
      <w:start w:val="1"/>
      <w:numFmt w:val="decimal"/>
      <w:lvlText w:val="%1."/>
      <w:lvlJc w:val="left"/>
      <w:pPr>
        <w:ind w:left="567" w:hanging="567"/>
      </w:pPr>
      <w:rPr>
        <w:rFonts w:ascii="Verdana" w:hAnsi="Verdana" w:hint="default"/>
        <w:b/>
        <w:caps/>
        <w:smallCaps w:val="0"/>
        <w:sz w:val="18"/>
      </w:rPr>
    </w:lvl>
    <w:lvl w:ilvl="1">
      <w:start w:val="1"/>
      <w:numFmt w:val="decimal"/>
      <w:lvlText w:val="%1.%2"/>
      <w:lvlJc w:val="left"/>
      <w:pPr>
        <w:ind w:left="567" w:hanging="567"/>
      </w:pPr>
      <w:rPr>
        <w:rFonts w:ascii="Verdana" w:hAnsi="Verdana" w:hint="default"/>
        <w:b w:val="0"/>
        <w:i w:val="0"/>
        <w:caps w:val="0"/>
        <w:smallCaps w:val="0"/>
        <w:color w:val="000000" w:themeColor="text1"/>
        <w:sz w:val="18"/>
      </w:rPr>
    </w:lvl>
    <w:lvl w:ilvl="2">
      <w:start w:val="1"/>
      <w:numFmt w:val="lowerLetter"/>
      <w:lvlText w:val="(%3)"/>
      <w:lvlJc w:val="left"/>
      <w:pPr>
        <w:ind w:left="907" w:hanging="340"/>
      </w:pPr>
      <w:rPr>
        <w:rFonts w:ascii="Verdana" w:hAnsi="Verdana" w:hint="default"/>
        <w:b w:val="0"/>
        <w:i w:val="0"/>
        <w:color w:val="000000" w:themeColor="text1"/>
        <w:sz w:val="18"/>
      </w:rPr>
    </w:lvl>
    <w:lvl w:ilvl="3">
      <w:start w:val="1"/>
      <w:numFmt w:val="lowerRoman"/>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73661893">
    <w:abstractNumId w:val="4"/>
  </w:num>
  <w:num w:numId="2" w16cid:durableId="67458847">
    <w:abstractNumId w:val="3"/>
    <w:lvlOverride w:ilvl="0">
      <w:lvl w:ilvl="0">
        <w:start w:val="1"/>
        <w:numFmt w:val="decimal"/>
        <w:lvlText w:val="%1."/>
        <w:lvlJc w:val="left"/>
        <w:pPr>
          <w:ind w:left="567" w:hanging="567"/>
        </w:pPr>
        <w:rPr>
          <w:rFonts w:ascii="Verdana" w:hAnsi="Verdana" w:hint="default"/>
          <w:b/>
          <w:caps/>
          <w:smallCaps w:val="0"/>
          <w:sz w:val="18"/>
        </w:rPr>
      </w:lvl>
    </w:lvlOverride>
    <w:lvlOverride w:ilvl="1">
      <w:lvl w:ilvl="1">
        <w:start w:val="1"/>
        <w:numFmt w:val="decimal"/>
        <w:lvlText w:val="%1.%2"/>
        <w:lvlJc w:val="left"/>
        <w:pPr>
          <w:ind w:left="567" w:hanging="567"/>
        </w:pPr>
        <w:rPr>
          <w:rFonts w:ascii="Verdana" w:hAnsi="Verdana" w:hint="default"/>
          <w:b w:val="0"/>
          <w:i w:val="0"/>
          <w:caps w:val="0"/>
          <w:smallCaps w:val="0"/>
          <w:color w:val="000000" w:themeColor="text1"/>
          <w:sz w:val="18"/>
        </w:rPr>
      </w:lvl>
    </w:lvlOverride>
    <w:lvlOverride w:ilvl="2">
      <w:lvl w:ilvl="2">
        <w:start w:val="1"/>
        <w:numFmt w:val="lowerLetter"/>
        <w:lvlText w:val="(%3)"/>
        <w:lvlJc w:val="left"/>
        <w:pPr>
          <w:ind w:left="907" w:hanging="340"/>
        </w:pPr>
        <w:rPr>
          <w:rFonts w:ascii="Verdana" w:hAnsi="Verdana" w:hint="default"/>
          <w:b w:val="0"/>
          <w:i w:val="0"/>
          <w:color w:val="000000" w:themeColor="text1"/>
          <w:sz w:val="18"/>
        </w:rPr>
      </w:lvl>
    </w:lvlOverride>
    <w:lvlOverride w:ilvl="3">
      <w:lvl w:ilvl="3">
        <w:start w:val="1"/>
        <w:numFmt w:val="lowerRoman"/>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17445492">
    <w:abstractNumId w:val="19"/>
  </w:num>
  <w:num w:numId="4" w16cid:durableId="659190928">
    <w:abstractNumId w:val="23"/>
  </w:num>
  <w:num w:numId="5" w16cid:durableId="196043748">
    <w:abstractNumId w:val="9"/>
  </w:num>
  <w:num w:numId="6" w16cid:durableId="587471836">
    <w:abstractNumId w:val="1"/>
  </w:num>
  <w:num w:numId="7" w16cid:durableId="1567687093">
    <w:abstractNumId w:val="8"/>
  </w:num>
  <w:num w:numId="8" w16cid:durableId="1774520503">
    <w:abstractNumId w:val="0"/>
  </w:num>
  <w:num w:numId="9" w16cid:durableId="1626496669">
    <w:abstractNumId w:val="18"/>
  </w:num>
  <w:num w:numId="10" w16cid:durableId="370889049">
    <w:abstractNumId w:val="7"/>
  </w:num>
  <w:num w:numId="11" w16cid:durableId="441801341">
    <w:abstractNumId w:val="20"/>
  </w:num>
  <w:num w:numId="12" w16cid:durableId="680736535">
    <w:abstractNumId w:val="10"/>
  </w:num>
  <w:num w:numId="13" w16cid:durableId="2122600597">
    <w:abstractNumId w:val="3"/>
    <w:lvlOverride w:ilvl="0">
      <w:startOverride w:val="1"/>
      <w:lvl w:ilvl="0">
        <w:start w:val="1"/>
        <w:numFmt w:val="decimal"/>
        <w:lvlText w:val="%1."/>
        <w:lvlJc w:val="left"/>
        <w:pPr>
          <w:ind w:left="567" w:hanging="567"/>
        </w:pPr>
        <w:rPr>
          <w:rFonts w:ascii="Verdana" w:hAnsi="Verdana" w:hint="default"/>
          <w:b/>
          <w:caps/>
          <w:smallCaps w:val="0"/>
          <w:sz w:val="18"/>
        </w:rPr>
      </w:lvl>
    </w:lvlOverride>
    <w:lvlOverride w:ilvl="1">
      <w:startOverride w:val="1"/>
      <w:lvl w:ilvl="1">
        <w:start w:val="1"/>
        <w:numFmt w:val="decimal"/>
        <w:lvlText w:val="%1.%2"/>
        <w:lvlJc w:val="left"/>
        <w:pPr>
          <w:ind w:left="567" w:hanging="567"/>
        </w:pPr>
        <w:rPr>
          <w:rFonts w:ascii="Verdana" w:hAnsi="Verdana" w:hint="default"/>
          <w:b w:val="0"/>
          <w:i w:val="0"/>
          <w:caps w:val="0"/>
          <w:smallCaps w:val="0"/>
          <w:color w:val="000000" w:themeColor="text1"/>
          <w:sz w:val="18"/>
        </w:rPr>
      </w:lvl>
    </w:lvlOverride>
    <w:lvlOverride w:ilvl="2">
      <w:startOverride w:val="1"/>
      <w:lvl w:ilvl="2">
        <w:start w:val="1"/>
        <w:numFmt w:val="lowerLetter"/>
        <w:lvlText w:val="(%3)"/>
        <w:lvlJc w:val="left"/>
        <w:pPr>
          <w:ind w:left="907" w:hanging="340"/>
        </w:pPr>
        <w:rPr>
          <w:rFonts w:ascii="Verdana" w:hAnsi="Verdana" w:hint="default"/>
          <w:b w:val="0"/>
          <w:i w:val="0"/>
          <w:color w:val="000000" w:themeColor="text1"/>
          <w:sz w:val="18"/>
        </w:rPr>
      </w:lvl>
    </w:lvlOverride>
    <w:lvlOverride w:ilvl="3">
      <w:startOverride w:val="1"/>
      <w:lvl w:ilvl="3">
        <w:start w:val="1"/>
        <w:numFmt w:val="lowerRoman"/>
        <w:lvlText w:val="(%4)"/>
        <w:lvlJc w:val="left"/>
        <w:pPr>
          <w:ind w:left="1247" w:hanging="340"/>
        </w:pPr>
        <w:rPr>
          <w:rFonts w:ascii="Verdana" w:hAnsi="Verdana" w:hint="default"/>
          <w:b w:val="0"/>
          <w:i w:val="0"/>
          <w:color w:val="000000" w:themeColor="text1"/>
          <w:sz w:val="1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4" w16cid:durableId="1160580381">
    <w:abstractNumId w:val="26"/>
  </w:num>
  <w:num w:numId="15" w16cid:durableId="932474566">
    <w:abstractNumId w:val="12"/>
  </w:num>
  <w:num w:numId="16" w16cid:durableId="1647785241">
    <w:abstractNumId w:val="16"/>
  </w:num>
  <w:num w:numId="17" w16cid:durableId="2144955567">
    <w:abstractNumId w:val="21"/>
  </w:num>
  <w:num w:numId="18" w16cid:durableId="2055276469">
    <w:abstractNumId w:val="13"/>
  </w:num>
  <w:num w:numId="19" w16cid:durableId="1676567505">
    <w:abstractNumId w:val="5"/>
  </w:num>
  <w:num w:numId="20" w16cid:durableId="707727337">
    <w:abstractNumId w:val="17"/>
  </w:num>
  <w:num w:numId="21" w16cid:durableId="990716159">
    <w:abstractNumId w:val="14"/>
    <w:lvlOverride w:ilvl="0">
      <w:startOverride w:val="1"/>
    </w:lvlOverride>
  </w:num>
  <w:num w:numId="22" w16cid:durableId="2019505109">
    <w:abstractNumId w:val="22"/>
  </w:num>
  <w:num w:numId="23" w16cid:durableId="733703501">
    <w:abstractNumId w:val="24"/>
    <w:lvlOverride w:ilvl="0">
      <w:lvl w:ilvl="0">
        <w:start w:val="1"/>
        <w:numFmt w:val="decimal"/>
        <w:pStyle w:val="Clausenoheader0"/>
        <w:lvlText w:val="%1."/>
        <w:lvlJc w:val="left"/>
        <w:pPr>
          <w:ind w:left="567" w:hanging="567"/>
        </w:pPr>
        <w:rPr>
          <w:rFonts w:ascii="Verdana" w:hAnsi="Verdana" w:hint="default"/>
          <w:b/>
          <w:i w:val="0"/>
          <w:color w:val="000000" w:themeColor="text1"/>
          <w:sz w:val="18"/>
        </w:rPr>
      </w:lvl>
    </w:lvlOverride>
    <w:lvlOverride w:ilvl="1">
      <w:lvl w:ilvl="1">
        <w:start w:val="1"/>
        <w:numFmt w:val="decimal"/>
        <w:pStyle w:val="NoHeaderList2"/>
        <w:lvlText w:val="%1.%2"/>
        <w:lvlJc w:val="left"/>
        <w:pPr>
          <w:ind w:left="567" w:hanging="567"/>
        </w:pPr>
        <w:rPr>
          <w:rFonts w:ascii="Verdana" w:hAnsi="Verdana" w:hint="default"/>
          <w:b w:val="0"/>
          <w:i w:val="0"/>
          <w:color w:val="000000" w:themeColor="text1"/>
          <w:sz w:val="18"/>
        </w:rPr>
      </w:lvl>
    </w:lvlOverride>
    <w:lvlOverride w:ilvl="2">
      <w:lvl w:ilvl="2">
        <w:start w:val="1"/>
        <w:numFmt w:val="lowerLetter"/>
        <w:pStyle w:val="NoHeaderList3"/>
        <w:lvlText w:val="(%3)"/>
        <w:lvlJc w:val="left"/>
        <w:pPr>
          <w:ind w:left="907" w:hanging="340"/>
        </w:pPr>
        <w:rPr>
          <w:rFonts w:ascii="Verdana" w:hAnsi="Verdana" w:hint="default"/>
          <w:b w:val="0"/>
          <w:i w:val="0"/>
          <w:color w:val="000000" w:themeColor="text1"/>
          <w:sz w:val="18"/>
        </w:rPr>
      </w:lvl>
    </w:lvlOverride>
    <w:lvlOverride w:ilvl="3">
      <w:lvl w:ilvl="3">
        <w:start w:val="1"/>
        <w:numFmt w:val="lowerRoman"/>
        <w:pStyle w:val="NoHeaderList4"/>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1712877156">
    <w:abstractNumId w:val="2"/>
  </w:num>
  <w:num w:numId="25" w16cid:durableId="849683177">
    <w:abstractNumId w:val="11"/>
  </w:num>
  <w:num w:numId="26" w16cid:durableId="140584057">
    <w:abstractNumId w:val="15"/>
  </w:num>
  <w:num w:numId="27" w16cid:durableId="916667146">
    <w:abstractNumId w:val="6"/>
  </w:num>
  <w:num w:numId="28" w16cid:durableId="1528449516">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oNotTrackFormatting/>
  <w:defaultTabStop w:val="720"/>
  <w:drawingGridHorizontalSpacing w:val="181"/>
  <w:drawingGridVerticalSpacing w:val="181"/>
  <w:doNotUseMarginsForDrawingGridOrigin/>
  <w:drawingGridHorizontalOrigin w:val="1021"/>
  <w:drawingGridVerticalOrigin w:val="141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A1tLAwMjAwsDQ2MDdT0lEKTi0uzszPAykwrAUAQHPLIiwAAAA="/>
  </w:docVars>
  <w:rsids>
    <w:rsidRoot w:val="00C1214B"/>
    <w:rsid w:val="0000241E"/>
    <w:rsid w:val="0000268C"/>
    <w:rsid w:val="000049F5"/>
    <w:rsid w:val="000050D6"/>
    <w:rsid w:val="00006787"/>
    <w:rsid w:val="0001141B"/>
    <w:rsid w:val="00012114"/>
    <w:rsid w:val="00013753"/>
    <w:rsid w:val="0001432A"/>
    <w:rsid w:val="00014544"/>
    <w:rsid w:val="00014E7C"/>
    <w:rsid w:val="000173EA"/>
    <w:rsid w:val="0001779E"/>
    <w:rsid w:val="00017D1E"/>
    <w:rsid w:val="000202DB"/>
    <w:rsid w:val="00020815"/>
    <w:rsid w:val="00021052"/>
    <w:rsid w:val="000215E7"/>
    <w:rsid w:val="000216CE"/>
    <w:rsid w:val="00021925"/>
    <w:rsid w:val="00021E57"/>
    <w:rsid w:val="0002309A"/>
    <w:rsid w:val="000237FF"/>
    <w:rsid w:val="00025F7E"/>
    <w:rsid w:val="00030F10"/>
    <w:rsid w:val="000328D9"/>
    <w:rsid w:val="00032930"/>
    <w:rsid w:val="00033105"/>
    <w:rsid w:val="0003350D"/>
    <w:rsid w:val="00035538"/>
    <w:rsid w:val="00035F39"/>
    <w:rsid w:val="00036F46"/>
    <w:rsid w:val="000419F6"/>
    <w:rsid w:val="00042D24"/>
    <w:rsid w:val="0004416F"/>
    <w:rsid w:val="00044302"/>
    <w:rsid w:val="00044555"/>
    <w:rsid w:val="00045002"/>
    <w:rsid w:val="00045068"/>
    <w:rsid w:val="00045285"/>
    <w:rsid w:val="00052431"/>
    <w:rsid w:val="000524FB"/>
    <w:rsid w:val="00052B47"/>
    <w:rsid w:val="0005325E"/>
    <w:rsid w:val="00053542"/>
    <w:rsid w:val="00053560"/>
    <w:rsid w:val="00055094"/>
    <w:rsid w:val="0005535B"/>
    <w:rsid w:val="000569DD"/>
    <w:rsid w:val="00056CF7"/>
    <w:rsid w:val="0006265E"/>
    <w:rsid w:val="00064341"/>
    <w:rsid w:val="00065368"/>
    <w:rsid w:val="00066F94"/>
    <w:rsid w:val="0007056D"/>
    <w:rsid w:val="0007060A"/>
    <w:rsid w:val="00070DBF"/>
    <w:rsid w:val="000713FE"/>
    <w:rsid w:val="00072F12"/>
    <w:rsid w:val="00073C24"/>
    <w:rsid w:val="00074075"/>
    <w:rsid w:val="00074B46"/>
    <w:rsid w:val="00076911"/>
    <w:rsid w:val="00076A4C"/>
    <w:rsid w:val="000770EB"/>
    <w:rsid w:val="000802D2"/>
    <w:rsid w:val="00080F54"/>
    <w:rsid w:val="000815B8"/>
    <w:rsid w:val="00081BDD"/>
    <w:rsid w:val="00082874"/>
    <w:rsid w:val="00082B8B"/>
    <w:rsid w:val="00083765"/>
    <w:rsid w:val="00083A30"/>
    <w:rsid w:val="00084096"/>
    <w:rsid w:val="00084645"/>
    <w:rsid w:val="00084910"/>
    <w:rsid w:val="00085A46"/>
    <w:rsid w:val="00087889"/>
    <w:rsid w:val="00087F9A"/>
    <w:rsid w:val="00090C6F"/>
    <w:rsid w:val="00091204"/>
    <w:rsid w:val="00091398"/>
    <w:rsid w:val="00093325"/>
    <w:rsid w:val="00093B80"/>
    <w:rsid w:val="00095CCB"/>
    <w:rsid w:val="00095CEC"/>
    <w:rsid w:val="000963CD"/>
    <w:rsid w:val="00096B07"/>
    <w:rsid w:val="00097793"/>
    <w:rsid w:val="000A32D9"/>
    <w:rsid w:val="000A346F"/>
    <w:rsid w:val="000A6906"/>
    <w:rsid w:val="000A703D"/>
    <w:rsid w:val="000A78F8"/>
    <w:rsid w:val="000A7E90"/>
    <w:rsid w:val="000B054F"/>
    <w:rsid w:val="000B125B"/>
    <w:rsid w:val="000B16C9"/>
    <w:rsid w:val="000B17FD"/>
    <w:rsid w:val="000B5629"/>
    <w:rsid w:val="000B5917"/>
    <w:rsid w:val="000B5AF0"/>
    <w:rsid w:val="000B5B0A"/>
    <w:rsid w:val="000B7479"/>
    <w:rsid w:val="000B779E"/>
    <w:rsid w:val="000C1E34"/>
    <w:rsid w:val="000C2085"/>
    <w:rsid w:val="000C3B5B"/>
    <w:rsid w:val="000C67CE"/>
    <w:rsid w:val="000D08F7"/>
    <w:rsid w:val="000D09C2"/>
    <w:rsid w:val="000D0E13"/>
    <w:rsid w:val="000D1D7F"/>
    <w:rsid w:val="000D23A4"/>
    <w:rsid w:val="000D2C1D"/>
    <w:rsid w:val="000D49D2"/>
    <w:rsid w:val="000D547E"/>
    <w:rsid w:val="000D6EEE"/>
    <w:rsid w:val="000E0614"/>
    <w:rsid w:val="000E074A"/>
    <w:rsid w:val="000E1FEA"/>
    <w:rsid w:val="000E217F"/>
    <w:rsid w:val="000E38DB"/>
    <w:rsid w:val="000E3FDE"/>
    <w:rsid w:val="000E488C"/>
    <w:rsid w:val="000E6657"/>
    <w:rsid w:val="000F0177"/>
    <w:rsid w:val="000F0DC0"/>
    <w:rsid w:val="000F13C0"/>
    <w:rsid w:val="000F1DED"/>
    <w:rsid w:val="000F2154"/>
    <w:rsid w:val="000F2533"/>
    <w:rsid w:val="000F2CA6"/>
    <w:rsid w:val="000F3209"/>
    <w:rsid w:val="000F54E1"/>
    <w:rsid w:val="000F6299"/>
    <w:rsid w:val="000F7036"/>
    <w:rsid w:val="000F706D"/>
    <w:rsid w:val="000F763A"/>
    <w:rsid w:val="000F7743"/>
    <w:rsid w:val="0010027D"/>
    <w:rsid w:val="001026C8"/>
    <w:rsid w:val="00103703"/>
    <w:rsid w:val="00103C56"/>
    <w:rsid w:val="00103C6D"/>
    <w:rsid w:val="00104689"/>
    <w:rsid w:val="001053A8"/>
    <w:rsid w:val="00105B76"/>
    <w:rsid w:val="0010668B"/>
    <w:rsid w:val="00106CF8"/>
    <w:rsid w:val="00107582"/>
    <w:rsid w:val="00112685"/>
    <w:rsid w:val="00112975"/>
    <w:rsid w:val="00112BCB"/>
    <w:rsid w:val="00115200"/>
    <w:rsid w:val="001156EF"/>
    <w:rsid w:val="00121F27"/>
    <w:rsid w:val="00122D71"/>
    <w:rsid w:val="00124039"/>
    <w:rsid w:val="0012510F"/>
    <w:rsid w:val="001259A5"/>
    <w:rsid w:val="00126163"/>
    <w:rsid w:val="00126B14"/>
    <w:rsid w:val="0012715D"/>
    <w:rsid w:val="00132F28"/>
    <w:rsid w:val="00133B70"/>
    <w:rsid w:val="00134C9C"/>
    <w:rsid w:val="00135812"/>
    <w:rsid w:val="00135F31"/>
    <w:rsid w:val="001405BA"/>
    <w:rsid w:val="00140727"/>
    <w:rsid w:val="00140A7A"/>
    <w:rsid w:val="0014191C"/>
    <w:rsid w:val="00141AC6"/>
    <w:rsid w:val="001456B7"/>
    <w:rsid w:val="0014699C"/>
    <w:rsid w:val="001470A9"/>
    <w:rsid w:val="0014711D"/>
    <w:rsid w:val="00150D94"/>
    <w:rsid w:val="00151CBF"/>
    <w:rsid w:val="0015273D"/>
    <w:rsid w:val="0015306E"/>
    <w:rsid w:val="001543A2"/>
    <w:rsid w:val="001550B9"/>
    <w:rsid w:val="00155D88"/>
    <w:rsid w:val="00155F5D"/>
    <w:rsid w:val="00156188"/>
    <w:rsid w:val="001605FD"/>
    <w:rsid w:val="001608F1"/>
    <w:rsid w:val="0016216A"/>
    <w:rsid w:val="00162A29"/>
    <w:rsid w:val="00162F5F"/>
    <w:rsid w:val="0016306C"/>
    <w:rsid w:val="00163843"/>
    <w:rsid w:val="001647FC"/>
    <w:rsid w:val="00164A54"/>
    <w:rsid w:val="00165080"/>
    <w:rsid w:val="0016671D"/>
    <w:rsid w:val="00166B6F"/>
    <w:rsid w:val="00171270"/>
    <w:rsid w:val="001718BC"/>
    <w:rsid w:val="0017231D"/>
    <w:rsid w:val="001750CF"/>
    <w:rsid w:val="00175CB4"/>
    <w:rsid w:val="00176C1E"/>
    <w:rsid w:val="001807D5"/>
    <w:rsid w:val="00180E7A"/>
    <w:rsid w:val="00182904"/>
    <w:rsid w:val="00182CA1"/>
    <w:rsid w:val="00183823"/>
    <w:rsid w:val="00184D77"/>
    <w:rsid w:val="00185197"/>
    <w:rsid w:val="001855FC"/>
    <w:rsid w:val="00187ACB"/>
    <w:rsid w:val="00187AD7"/>
    <w:rsid w:val="00190C88"/>
    <w:rsid w:val="00197CFE"/>
    <w:rsid w:val="001A1191"/>
    <w:rsid w:val="001A4799"/>
    <w:rsid w:val="001A47C1"/>
    <w:rsid w:val="001A5BE4"/>
    <w:rsid w:val="001A5E4F"/>
    <w:rsid w:val="001A6929"/>
    <w:rsid w:val="001A72E6"/>
    <w:rsid w:val="001A7809"/>
    <w:rsid w:val="001A79BF"/>
    <w:rsid w:val="001B07B6"/>
    <w:rsid w:val="001B0D39"/>
    <w:rsid w:val="001B12AD"/>
    <w:rsid w:val="001B2641"/>
    <w:rsid w:val="001B2AED"/>
    <w:rsid w:val="001B3025"/>
    <w:rsid w:val="001B37DA"/>
    <w:rsid w:val="001B4914"/>
    <w:rsid w:val="001B4F0C"/>
    <w:rsid w:val="001B682D"/>
    <w:rsid w:val="001B69E8"/>
    <w:rsid w:val="001B6A40"/>
    <w:rsid w:val="001B6E7F"/>
    <w:rsid w:val="001C1B35"/>
    <w:rsid w:val="001C3092"/>
    <w:rsid w:val="001C3D35"/>
    <w:rsid w:val="001C4ED7"/>
    <w:rsid w:val="001C73DF"/>
    <w:rsid w:val="001C741F"/>
    <w:rsid w:val="001C7619"/>
    <w:rsid w:val="001D024E"/>
    <w:rsid w:val="001D1158"/>
    <w:rsid w:val="001D5EBF"/>
    <w:rsid w:val="001D730F"/>
    <w:rsid w:val="001D76BB"/>
    <w:rsid w:val="001E1859"/>
    <w:rsid w:val="001E34F6"/>
    <w:rsid w:val="001E3ECE"/>
    <w:rsid w:val="001E404C"/>
    <w:rsid w:val="001E4391"/>
    <w:rsid w:val="001F2973"/>
    <w:rsid w:val="001F33A8"/>
    <w:rsid w:val="001F4036"/>
    <w:rsid w:val="001F4068"/>
    <w:rsid w:val="001F40E6"/>
    <w:rsid w:val="001F4477"/>
    <w:rsid w:val="001F4DAC"/>
    <w:rsid w:val="001F68CC"/>
    <w:rsid w:val="001F7F64"/>
    <w:rsid w:val="00200302"/>
    <w:rsid w:val="002023A7"/>
    <w:rsid w:val="002026F2"/>
    <w:rsid w:val="002031D9"/>
    <w:rsid w:val="00205FA3"/>
    <w:rsid w:val="00206917"/>
    <w:rsid w:val="00207218"/>
    <w:rsid w:val="00207A4B"/>
    <w:rsid w:val="00210065"/>
    <w:rsid w:val="00212F51"/>
    <w:rsid w:val="00213A11"/>
    <w:rsid w:val="00213B33"/>
    <w:rsid w:val="0021519A"/>
    <w:rsid w:val="00215263"/>
    <w:rsid w:val="0021540F"/>
    <w:rsid w:val="00215DCF"/>
    <w:rsid w:val="00217AC0"/>
    <w:rsid w:val="00221DEC"/>
    <w:rsid w:val="002229DF"/>
    <w:rsid w:val="002236BB"/>
    <w:rsid w:val="00223963"/>
    <w:rsid w:val="00223A9F"/>
    <w:rsid w:val="00224592"/>
    <w:rsid w:val="00226609"/>
    <w:rsid w:val="00226C88"/>
    <w:rsid w:val="002327C5"/>
    <w:rsid w:val="00232866"/>
    <w:rsid w:val="00234499"/>
    <w:rsid w:val="002359A4"/>
    <w:rsid w:val="00235BC4"/>
    <w:rsid w:val="00235BD1"/>
    <w:rsid w:val="00236C1F"/>
    <w:rsid w:val="0023775D"/>
    <w:rsid w:val="0024001C"/>
    <w:rsid w:val="002401F7"/>
    <w:rsid w:val="00240E77"/>
    <w:rsid w:val="002422D7"/>
    <w:rsid w:val="00242339"/>
    <w:rsid w:val="0024348A"/>
    <w:rsid w:val="002434A6"/>
    <w:rsid w:val="002436E2"/>
    <w:rsid w:val="0024613A"/>
    <w:rsid w:val="002469E6"/>
    <w:rsid w:val="00252304"/>
    <w:rsid w:val="00252DD4"/>
    <w:rsid w:val="0025417D"/>
    <w:rsid w:val="00254DBB"/>
    <w:rsid w:val="00254F20"/>
    <w:rsid w:val="00255A14"/>
    <w:rsid w:val="00255FC3"/>
    <w:rsid w:val="002565DF"/>
    <w:rsid w:val="00257983"/>
    <w:rsid w:val="002616E4"/>
    <w:rsid w:val="0026199D"/>
    <w:rsid w:val="002623B6"/>
    <w:rsid w:val="00262F93"/>
    <w:rsid w:val="002635C4"/>
    <w:rsid w:val="0026531F"/>
    <w:rsid w:val="002654E0"/>
    <w:rsid w:val="00271F11"/>
    <w:rsid w:val="002723E8"/>
    <w:rsid w:val="0027290D"/>
    <w:rsid w:val="00274123"/>
    <w:rsid w:val="00274329"/>
    <w:rsid w:val="002769F1"/>
    <w:rsid w:val="002775C3"/>
    <w:rsid w:val="002778DA"/>
    <w:rsid w:val="00277D3E"/>
    <w:rsid w:val="002801BD"/>
    <w:rsid w:val="00282099"/>
    <w:rsid w:val="0028248B"/>
    <w:rsid w:val="0028266E"/>
    <w:rsid w:val="002834F6"/>
    <w:rsid w:val="00283576"/>
    <w:rsid w:val="002861B0"/>
    <w:rsid w:val="00286EA9"/>
    <w:rsid w:val="00286FCA"/>
    <w:rsid w:val="0029077B"/>
    <w:rsid w:val="002950A2"/>
    <w:rsid w:val="002A15E7"/>
    <w:rsid w:val="002A1D13"/>
    <w:rsid w:val="002A2BE0"/>
    <w:rsid w:val="002A3B7B"/>
    <w:rsid w:val="002A46D2"/>
    <w:rsid w:val="002A4B7F"/>
    <w:rsid w:val="002A4C86"/>
    <w:rsid w:val="002A4F8E"/>
    <w:rsid w:val="002A6F68"/>
    <w:rsid w:val="002B1115"/>
    <w:rsid w:val="002B36D3"/>
    <w:rsid w:val="002B45B9"/>
    <w:rsid w:val="002B54A3"/>
    <w:rsid w:val="002B7B47"/>
    <w:rsid w:val="002B7FB8"/>
    <w:rsid w:val="002C025F"/>
    <w:rsid w:val="002C06E6"/>
    <w:rsid w:val="002C1F03"/>
    <w:rsid w:val="002C2862"/>
    <w:rsid w:val="002C2EF8"/>
    <w:rsid w:val="002C397E"/>
    <w:rsid w:val="002C70B5"/>
    <w:rsid w:val="002D0533"/>
    <w:rsid w:val="002D08AE"/>
    <w:rsid w:val="002D0E09"/>
    <w:rsid w:val="002D1C47"/>
    <w:rsid w:val="002D20A5"/>
    <w:rsid w:val="002D4ED8"/>
    <w:rsid w:val="002D6C14"/>
    <w:rsid w:val="002E073A"/>
    <w:rsid w:val="002E21EA"/>
    <w:rsid w:val="002E2A66"/>
    <w:rsid w:val="002E2EF9"/>
    <w:rsid w:val="002E349B"/>
    <w:rsid w:val="002E361A"/>
    <w:rsid w:val="002E5DFD"/>
    <w:rsid w:val="002F0A3D"/>
    <w:rsid w:val="002F150D"/>
    <w:rsid w:val="002F2054"/>
    <w:rsid w:val="002F5154"/>
    <w:rsid w:val="002F5B19"/>
    <w:rsid w:val="002F7589"/>
    <w:rsid w:val="00301824"/>
    <w:rsid w:val="00301CB7"/>
    <w:rsid w:val="00303EB6"/>
    <w:rsid w:val="00304546"/>
    <w:rsid w:val="003059B3"/>
    <w:rsid w:val="00305A49"/>
    <w:rsid w:val="00305C89"/>
    <w:rsid w:val="003061EA"/>
    <w:rsid w:val="00306202"/>
    <w:rsid w:val="003062F5"/>
    <w:rsid w:val="00306615"/>
    <w:rsid w:val="0031009A"/>
    <w:rsid w:val="003105B4"/>
    <w:rsid w:val="003123F2"/>
    <w:rsid w:val="003125A7"/>
    <w:rsid w:val="00313200"/>
    <w:rsid w:val="00313F51"/>
    <w:rsid w:val="003153BE"/>
    <w:rsid w:val="003157FC"/>
    <w:rsid w:val="00315AA0"/>
    <w:rsid w:val="003160E1"/>
    <w:rsid w:val="0031623A"/>
    <w:rsid w:val="003163BA"/>
    <w:rsid w:val="00316771"/>
    <w:rsid w:val="003175E1"/>
    <w:rsid w:val="00322384"/>
    <w:rsid w:val="003229B7"/>
    <w:rsid w:val="00322FF2"/>
    <w:rsid w:val="003237B4"/>
    <w:rsid w:val="003250C8"/>
    <w:rsid w:val="003259DF"/>
    <w:rsid w:val="00325A07"/>
    <w:rsid w:val="00325AE6"/>
    <w:rsid w:val="003265B1"/>
    <w:rsid w:val="00326B7E"/>
    <w:rsid w:val="0032792E"/>
    <w:rsid w:val="003309D6"/>
    <w:rsid w:val="00331FCE"/>
    <w:rsid w:val="00332CFB"/>
    <w:rsid w:val="0033423E"/>
    <w:rsid w:val="00334563"/>
    <w:rsid w:val="0033502E"/>
    <w:rsid w:val="0033715D"/>
    <w:rsid w:val="0033733F"/>
    <w:rsid w:val="00340D8E"/>
    <w:rsid w:val="00341794"/>
    <w:rsid w:val="003424AC"/>
    <w:rsid w:val="003424E1"/>
    <w:rsid w:val="0034294D"/>
    <w:rsid w:val="00343727"/>
    <w:rsid w:val="00344750"/>
    <w:rsid w:val="00345579"/>
    <w:rsid w:val="003463CE"/>
    <w:rsid w:val="00346E18"/>
    <w:rsid w:val="00350281"/>
    <w:rsid w:val="00350604"/>
    <w:rsid w:val="0035084D"/>
    <w:rsid w:val="00350853"/>
    <w:rsid w:val="00350E30"/>
    <w:rsid w:val="0035159F"/>
    <w:rsid w:val="003523E6"/>
    <w:rsid w:val="00355BB0"/>
    <w:rsid w:val="00355E64"/>
    <w:rsid w:val="00357DD4"/>
    <w:rsid w:val="00357F5A"/>
    <w:rsid w:val="00360428"/>
    <w:rsid w:val="0036060D"/>
    <w:rsid w:val="00361961"/>
    <w:rsid w:val="00362C21"/>
    <w:rsid w:val="003641FA"/>
    <w:rsid w:val="00364F3E"/>
    <w:rsid w:val="0036611D"/>
    <w:rsid w:val="003670A1"/>
    <w:rsid w:val="00372512"/>
    <w:rsid w:val="00374103"/>
    <w:rsid w:val="00375ECD"/>
    <w:rsid w:val="00376978"/>
    <w:rsid w:val="00376F5D"/>
    <w:rsid w:val="003775CB"/>
    <w:rsid w:val="00381066"/>
    <w:rsid w:val="0038241F"/>
    <w:rsid w:val="00382638"/>
    <w:rsid w:val="00382B44"/>
    <w:rsid w:val="00383DC3"/>
    <w:rsid w:val="00385E96"/>
    <w:rsid w:val="00386E07"/>
    <w:rsid w:val="003874E4"/>
    <w:rsid w:val="0038752D"/>
    <w:rsid w:val="00387C49"/>
    <w:rsid w:val="00387E6B"/>
    <w:rsid w:val="0039064D"/>
    <w:rsid w:val="003906CA"/>
    <w:rsid w:val="00390963"/>
    <w:rsid w:val="0039117E"/>
    <w:rsid w:val="00391437"/>
    <w:rsid w:val="00392308"/>
    <w:rsid w:val="00393C22"/>
    <w:rsid w:val="00393DD9"/>
    <w:rsid w:val="0039408A"/>
    <w:rsid w:val="00394854"/>
    <w:rsid w:val="00395996"/>
    <w:rsid w:val="003959C1"/>
    <w:rsid w:val="00396AED"/>
    <w:rsid w:val="003976FB"/>
    <w:rsid w:val="003A15C1"/>
    <w:rsid w:val="003A180E"/>
    <w:rsid w:val="003A26F3"/>
    <w:rsid w:val="003A3540"/>
    <w:rsid w:val="003A40CE"/>
    <w:rsid w:val="003A419C"/>
    <w:rsid w:val="003A47E8"/>
    <w:rsid w:val="003A50B6"/>
    <w:rsid w:val="003A5EDD"/>
    <w:rsid w:val="003A5FAA"/>
    <w:rsid w:val="003A74DB"/>
    <w:rsid w:val="003A7A1E"/>
    <w:rsid w:val="003B05BA"/>
    <w:rsid w:val="003B1407"/>
    <w:rsid w:val="003B1A33"/>
    <w:rsid w:val="003B2326"/>
    <w:rsid w:val="003B29F4"/>
    <w:rsid w:val="003B40D1"/>
    <w:rsid w:val="003B5ABC"/>
    <w:rsid w:val="003C1D92"/>
    <w:rsid w:val="003C1DDF"/>
    <w:rsid w:val="003C2852"/>
    <w:rsid w:val="003C3519"/>
    <w:rsid w:val="003C41C5"/>
    <w:rsid w:val="003C4668"/>
    <w:rsid w:val="003C5B38"/>
    <w:rsid w:val="003C7892"/>
    <w:rsid w:val="003C78AE"/>
    <w:rsid w:val="003D1DB3"/>
    <w:rsid w:val="003D45A4"/>
    <w:rsid w:val="003D45B8"/>
    <w:rsid w:val="003D5459"/>
    <w:rsid w:val="003D727D"/>
    <w:rsid w:val="003D795D"/>
    <w:rsid w:val="003D7EE1"/>
    <w:rsid w:val="003E1324"/>
    <w:rsid w:val="003E2A9D"/>
    <w:rsid w:val="003E2BE8"/>
    <w:rsid w:val="003E3903"/>
    <w:rsid w:val="003E3BF3"/>
    <w:rsid w:val="003E4078"/>
    <w:rsid w:val="003E46AA"/>
    <w:rsid w:val="003E56B3"/>
    <w:rsid w:val="003E5707"/>
    <w:rsid w:val="003E66E4"/>
    <w:rsid w:val="003E66EB"/>
    <w:rsid w:val="003F01C3"/>
    <w:rsid w:val="003F3DDD"/>
    <w:rsid w:val="003F4565"/>
    <w:rsid w:val="003F4D6B"/>
    <w:rsid w:val="003F6C60"/>
    <w:rsid w:val="00400A17"/>
    <w:rsid w:val="00401AD3"/>
    <w:rsid w:val="004024D5"/>
    <w:rsid w:val="00402F63"/>
    <w:rsid w:val="004032CE"/>
    <w:rsid w:val="00403D02"/>
    <w:rsid w:val="00403D75"/>
    <w:rsid w:val="00407B97"/>
    <w:rsid w:val="00407E34"/>
    <w:rsid w:val="004117FD"/>
    <w:rsid w:val="00412040"/>
    <w:rsid w:val="00412401"/>
    <w:rsid w:val="00412B14"/>
    <w:rsid w:val="00413773"/>
    <w:rsid w:val="004155AE"/>
    <w:rsid w:val="00416947"/>
    <w:rsid w:val="004176C4"/>
    <w:rsid w:val="00420398"/>
    <w:rsid w:val="004203CC"/>
    <w:rsid w:val="00420708"/>
    <w:rsid w:val="00420D4D"/>
    <w:rsid w:val="004214B1"/>
    <w:rsid w:val="004219FF"/>
    <w:rsid w:val="00421E76"/>
    <w:rsid w:val="00424757"/>
    <w:rsid w:val="00424D2F"/>
    <w:rsid w:val="00424D89"/>
    <w:rsid w:val="004306C6"/>
    <w:rsid w:val="004312F6"/>
    <w:rsid w:val="00432174"/>
    <w:rsid w:val="00432212"/>
    <w:rsid w:val="0043241B"/>
    <w:rsid w:val="00432B20"/>
    <w:rsid w:val="00437C74"/>
    <w:rsid w:val="0044099F"/>
    <w:rsid w:val="004417FE"/>
    <w:rsid w:val="00441FE8"/>
    <w:rsid w:val="004438F3"/>
    <w:rsid w:val="00443BBF"/>
    <w:rsid w:val="00443EE7"/>
    <w:rsid w:val="00443F85"/>
    <w:rsid w:val="00443FDF"/>
    <w:rsid w:val="00445CBE"/>
    <w:rsid w:val="00446606"/>
    <w:rsid w:val="0045206D"/>
    <w:rsid w:val="004528DF"/>
    <w:rsid w:val="00452F06"/>
    <w:rsid w:val="004550FD"/>
    <w:rsid w:val="00455114"/>
    <w:rsid w:val="00455C07"/>
    <w:rsid w:val="00456379"/>
    <w:rsid w:val="00456915"/>
    <w:rsid w:val="00456C55"/>
    <w:rsid w:val="00460D60"/>
    <w:rsid w:val="0046235B"/>
    <w:rsid w:val="00462719"/>
    <w:rsid w:val="004636F7"/>
    <w:rsid w:val="004639A3"/>
    <w:rsid w:val="00463E0D"/>
    <w:rsid w:val="00464D33"/>
    <w:rsid w:val="00466EA4"/>
    <w:rsid w:val="00467B5E"/>
    <w:rsid w:val="00470A4C"/>
    <w:rsid w:val="00472483"/>
    <w:rsid w:val="00472F52"/>
    <w:rsid w:val="00473C3E"/>
    <w:rsid w:val="0047409D"/>
    <w:rsid w:val="004762F9"/>
    <w:rsid w:val="00476308"/>
    <w:rsid w:val="00476ABE"/>
    <w:rsid w:val="00476E4D"/>
    <w:rsid w:val="00481005"/>
    <w:rsid w:val="00482792"/>
    <w:rsid w:val="00483330"/>
    <w:rsid w:val="0048577D"/>
    <w:rsid w:val="004913EC"/>
    <w:rsid w:val="00491400"/>
    <w:rsid w:val="00491E5F"/>
    <w:rsid w:val="0049483B"/>
    <w:rsid w:val="004955C4"/>
    <w:rsid w:val="00496262"/>
    <w:rsid w:val="00496F7C"/>
    <w:rsid w:val="00497EA3"/>
    <w:rsid w:val="004A113E"/>
    <w:rsid w:val="004A2AF9"/>
    <w:rsid w:val="004A3E74"/>
    <w:rsid w:val="004A40D5"/>
    <w:rsid w:val="004A446C"/>
    <w:rsid w:val="004A4CD1"/>
    <w:rsid w:val="004A4CF8"/>
    <w:rsid w:val="004A5660"/>
    <w:rsid w:val="004A5DB8"/>
    <w:rsid w:val="004A60BE"/>
    <w:rsid w:val="004A610D"/>
    <w:rsid w:val="004A6725"/>
    <w:rsid w:val="004A6C6B"/>
    <w:rsid w:val="004A7EC3"/>
    <w:rsid w:val="004B011B"/>
    <w:rsid w:val="004B0AEC"/>
    <w:rsid w:val="004B18E6"/>
    <w:rsid w:val="004B3642"/>
    <w:rsid w:val="004B3B22"/>
    <w:rsid w:val="004B4DF3"/>
    <w:rsid w:val="004B6DCB"/>
    <w:rsid w:val="004B72BE"/>
    <w:rsid w:val="004C09A0"/>
    <w:rsid w:val="004C12F3"/>
    <w:rsid w:val="004C321A"/>
    <w:rsid w:val="004C391B"/>
    <w:rsid w:val="004C3C82"/>
    <w:rsid w:val="004C44AF"/>
    <w:rsid w:val="004C584A"/>
    <w:rsid w:val="004C5A6F"/>
    <w:rsid w:val="004C5C3E"/>
    <w:rsid w:val="004C70DE"/>
    <w:rsid w:val="004C7A22"/>
    <w:rsid w:val="004C7CBA"/>
    <w:rsid w:val="004D04F5"/>
    <w:rsid w:val="004D0FFB"/>
    <w:rsid w:val="004D406C"/>
    <w:rsid w:val="004D6A8F"/>
    <w:rsid w:val="004D7170"/>
    <w:rsid w:val="004E01D6"/>
    <w:rsid w:val="004E03A0"/>
    <w:rsid w:val="004E2195"/>
    <w:rsid w:val="004E4642"/>
    <w:rsid w:val="004E48F9"/>
    <w:rsid w:val="004E5D81"/>
    <w:rsid w:val="004E6E2D"/>
    <w:rsid w:val="004E7E6C"/>
    <w:rsid w:val="004F046A"/>
    <w:rsid w:val="004F2066"/>
    <w:rsid w:val="004F26A4"/>
    <w:rsid w:val="004F4C54"/>
    <w:rsid w:val="004F57DD"/>
    <w:rsid w:val="004F5828"/>
    <w:rsid w:val="005003F0"/>
    <w:rsid w:val="005009FA"/>
    <w:rsid w:val="00500A7F"/>
    <w:rsid w:val="00502D3B"/>
    <w:rsid w:val="00503494"/>
    <w:rsid w:val="00503D19"/>
    <w:rsid w:val="00504D34"/>
    <w:rsid w:val="00510088"/>
    <w:rsid w:val="005115C9"/>
    <w:rsid w:val="00512236"/>
    <w:rsid w:val="0051555B"/>
    <w:rsid w:val="00515691"/>
    <w:rsid w:val="0051594F"/>
    <w:rsid w:val="00515EFB"/>
    <w:rsid w:val="005179A4"/>
    <w:rsid w:val="00520A9D"/>
    <w:rsid w:val="005211E5"/>
    <w:rsid w:val="00522741"/>
    <w:rsid w:val="0052308E"/>
    <w:rsid w:val="00523E1D"/>
    <w:rsid w:val="00523F32"/>
    <w:rsid w:val="00524949"/>
    <w:rsid w:val="0052526E"/>
    <w:rsid w:val="0052748E"/>
    <w:rsid w:val="0052775D"/>
    <w:rsid w:val="0053074C"/>
    <w:rsid w:val="00530B12"/>
    <w:rsid w:val="0053108D"/>
    <w:rsid w:val="00531208"/>
    <w:rsid w:val="00531B7A"/>
    <w:rsid w:val="00531C67"/>
    <w:rsid w:val="00532810"/>
    <w:rsid w:val="005330E7"/>
    <w:rsid w:val="00533EC2"/>
    <w:rsid w:val="00535B56"/>
    <w:rsid w:val="00535CA3"/>
    <w:rsid w:val="0053643A"/>
    <w:rsid w:val="005369F9"/>
    <w:rsid w:val="005375B6"/>
    <w:rsid w:val="00540753"/>
    <w:rsid w:val="005409BE"/>
    <w:rsid w:val="00541680"/>
    <w:rsid w:val="00541A2C"/>
    <w:rsid w:val="005454D8"/>
    <w:rsid w:val="0054675E"/>
    <w:rsid w:val="00546A3A"/>
    <w:rsid w:val="005507F6"/>
    <w:rsid w:val="00552A3D"/>
    <w:rsid w:val="005532BB"/>
    <w:rsid w:val="005540EA"/>
    <w:rsid w:val="0055463F"/>
    <w:rsid w:val="00554B0D"/>
    <w:rsid w:val="0055562B"/>
    <w:rsid w:val="00556AD6"/>
    <w:rsid w:val="00556E8C"/>
    <w:rsid w:val="005579A6"/>
    <w:rsid w:val="00557F5A"/>
    <w:rsid w:val="005615E9"/>
    <w:rsid w:val="00561A2D"/>
    <w:rsid w:val="00561E3A"/>
    <w:rsid w:val="00563913"/>
    <w:rsid w:val="00563FEE"/>
    <w:rsid w:val="00564EC6"/>
    <w:rsid w:val="0056728E"/>
    <w:rsid w:val="00567EF6"/>
    <w:rsid w:val="00570594"/>
    <w:rsid w:val="0057083F"/>
    <w:rsid w:val="0057149D"/>
    <w:rsid w:val="0057259D"/>
    <w:rsid w:val="00573DDB"/>
    <w:rsid w:val="00574D37"/>
    <w:rsid w:val="005758DD"/>
    <w:rsid w:val="00575993"/>
    <w:rsid w:val="005759FB"/>
    <w:rsid w:val="005778F7"/>
    <w:rsid w:val="005803FF"/>
    <w:rsid w:val="0058076C"/>
    <w:rsid w:val="00580CFA"/>
    <w:rsid w:val="00580D69"/>
    <w:rsid w:val="0058134A"/>
    <w:rsid w:val="005816BE"/>
    <w:rsid w:val="00581AEB"/>
    <w:rsid w:val="00582821"/>
    <w:rsid w:val="005843BB"/>
    <w:rsid w:val="00584F56"/>
    <w:rsid w:val="0058529D"/>
    <w:rsid w:val="00585519"/>
    <w:rsid w:val="005877F3"/>
    <w:rsid w:val="00592051"/>
    <w:rsid w:val="00597601"/>
    <w:rsid w:val="005A2A4E"/>
    <w:rsid w:val="005A3518"/>
    <w:rsid w:val="005A3D6D"/>
    <w:rsid w:val="005A4A47"/>
    <w:rsid w:val="005A52D0"/>
    <w:rsid w:val="005A645C"/>
    <w:rsid w:val="005A6949"/>
    <w:rsid w:val="005A6B94"/>
    <w:rsid w:val="005A74F5"/>
    <w:rsid w:val="005B12E3"/>
    <w:rsid w:val="005B1846"/>
    <w:rsid w:val="005B237C"/>
    <w:rsid w:val="005B3421"/>
    <w:rsid w:val="005B397C"/>
    <w:rsid w:val="005B3E44"/>
    <w:rsid w:val="005B5333"/>
    <w:rsid w:val="005B6617"/>
    <w:rsid w:val="005B72B4"/>
    <w:rsid w:val="005C04B6"/>
    <w:rsid w:val="005C0841"/>
    <w:rsid w:val="005C08CA"/>
    <w:rsid w:val="005C0EA4"/>
    <w:rsid w:val="005C1541"/>
    <w:rsid w:val="005C17F3"/>
    <w:rsid w:val="005C1BE2"/>
    <w:rsid w:val="005C2C92"/>
    <w:rsid w:val="005C4767"/>
    <w:rsid w:val="005D187E"/>
    <w:rsid w:val="005D1C3F"/>
    <w:rsid w:val="005D3DB0"/>
    <w:rsid w:val="005D4E6F"/>
    <w:rsid w:val="005D56B9"/>
    <w:rsid w:val="005D6E01"/>
    <w:rsid w:val="005E0A7E"/>
    <w:rsid w:val="005E377C"/>
    <w:rsid w:val="005E4F65"/>
    <w:rsid w:val="005E6255"/>
    <w:rsid w:val="005E647C"/>
    <w:rsid w:val="005E6AE4"/>
    <w:rsid w:val="005E70B1"/>
    <w:rsid w:val="005E7525"/>
    <w:rsid w:val="005E7BD9"/>
    <w:rsid w:val="005F2248"/>
    <w:rsid w:val="005F24D4"/>
    <w:rsid w:val="005F6431"/>
    <w:rsid w:val="00600A46"/>
    <w:rsid w:val="00600BEB"/>
    <w:rsid w:val="00601643"/>
    <w:rsid w:val="00603089"/>
    <w:rsid w:val="0060389B"/>
    <w:rsid w:val="00603D75"/>
    <w:rsid w:val="00605760"/>
    <w:rsid w:val="0060593F"/>
    <w:rsid w:val="00605A03"/>
    <w:rsid w:val="00607840"/>
    <w:rsid w:val="006101CE"/>
    <w:rsid w:val="006113E1"/>
    <w:rsid w:val="006126F4"/>
    <w:rsid w:val="00612785"/>
    <w:rsid w:val="0061408B"/>
    <w:rsid w:val="00615379"/>
    <w:rsid w:val="006155F1"/>
    <w:rsid w:val="00620D7F"/>
    <w:rsid w:val="006216C3"/>
    <w:rsid w:val="00622787"/>
    <w:rsid w:val="00623929"/>
    <w:rsid w:val="006255B0"/>
    <w:rsid w:val="00627A9F"/>
    <w:rsid w:val="00627CC2"/>
    <w:rsid w:val="00630E33"/>
    <w:rsid w:val="006310C9"/>
    <w:rsid w:val="0063207E"/>
    <w:rsid w:val="006322C5"/>
    <w:rsid w:val="00632411"/>
    <w:rsid w:val="00633F4C"/>
    <w:rsid w:val="006340E0"/>
    <w:rsid w:val="00634737"/>
    <w:rsid w:val="00635DDA"/>
    <w:rsid w:val="006371B1"/>
    <w:rsid w:val="006371E2"/>
    <w:rsid w:val="0063746F"/>
    <w:rsid w:val="006447A8"/>
    <w:rsid w:val="00645321"/>
    <w:rsid w:val="0064567D"/>
    <w:rsid w:val="006457EF"/>
    <w:rsid w:val="00646C37"/>
    <w:rsid w:val="00647759"/>
    <w:rsid w:val="006503F4"/>
    <w:rsid w:val="006521BE"/>
    <w:rsid w:val="006546B5"/>
    <w:rsid w:val="00654B97"/>
    <w:rsid w:val="00654D6C"/>
    <w:rsid w:val="00655250"/>
    <w:rsid w:val="00655CAF"/>
    <w:rsid w:val="00656FE3"/>
    <w:rsid w:val="00657757"/>
    <w:rsid w:val="00661E69"/>
    <w:rsid w:val="006627FD"/>
    <w:rsid w:val="00662DDB"/>
    <w:rsid w:val="006634F5"/>
    <w:rsid w:val="0066385B"/>
    <w:rsid w:val="00663F34"/>
    <w:rsid w:val="00667BE3"/>
    <w:rsid w:val="006715B4"/>
    <w:rsid w:val="00671CED"/>
    <w:rsid w:val="00672057"/>
    <w:rsid w:val="0067264D"/>
    <w:rsid w:val="006728E4"/>
    <w:rsid w:val="00672F93"/>
    <w:rsid w:val="00672FD8"/>
    <w:rsid w:val="006752C9"/>
    <w:rsid w:val="006756E4"/>
    <w:rsid w:val="00676153"/>
    <w:rsid w:val="00677565"/>
    <w:rsid w:val="00677B79"/>
    <w:rsid w:val="00677C5F"/>
    <w:rsid w:val="00677FF0"/>
    <w:rsid w:val="00680B4F"/>
    <w:rsid w:val="00682306"/>
    <w:rsid w:val="00682775"/>
    <w:rsid w:val="006828EB"/>
    <w:rsid w:val="00682A28"/>
    <w:rsid w:val="006832C1"/>
    <w:rsid w:val="0068451D"/>
    <w:rsid w:val="00685CE0"/>
    <w:rsid w:val="006900EE"/>
    <w:rsid w:val="0069105C"/>
    <w:rsid w:val="00692183"/>
    <w:rsid w:val="00693388"/>
    <w:rsid w:val="006937C6"/>
    <w:rsid w:val="00693C07"/>
    <w:rsid w:val="00696837"/>
    <w:rsid w:val="00696D99"/>
    <w:rsid w:val="00696DF8"/>
    <w:rsid w:val="006A0E93"/>
    <w:rsid w:val="006A2636"/>
    <w:rsid w:val="006A268D"/>
    <w:rsid w:val="006A3CE2"/>
    <w:rsid w:val="006A41AF"/>
    <w:rsid w:val="006A7EDF"/>
    <w:rsid w:val="006A7FDC"/>
    <w:rsid w:val="006B178A"/>
    <w:rsid w:val="006B1E94"/>
    <w:rsid w:val="006B2A32"/>
    <w:rsid w:val="006B2B3A"/>
    <w:rsid w:val="006B36B0"/>
    <w:rsid w:val="006B457B"/>
    <w:rsid w:val="006B4D29"/>
    <w:rsid w:val="006B53A1"/>
    <w:rsid w:val="006B7B6D"/>
    <w:rsid w:val="006C08D9"/>
    <w:rsid w:val="006C102F"/>
    <w:rsid w:val="006C1E01"/>
    <w:rsid w:val="006C4418"/>
    <w:rsid w:val="006C4FEF"/>
    <w:rsid w:val="006C5BDE"/>
    <w:rsid w:val="006C5E36"/>
    <w:rsid w:val="006C7334"/>
    <w:rsid w:val="006D049A"/>
    <w:rsid w:val="006D0CF3"/>
    <w:rsid w:val="006D1D34"/>
    <w:rsid w:val="006D2AC0"/>
    <w:rsid w:val="006D2F43"/>
    <w:rsid w:val="006D3A6B"/>
    <w:rsid w:val="006D42E1"/>
    <w:rsid w:val="006D46DC"/>
    <w:rsid w:val="006D6136"/>
    <w:rsid w:val="006D6826"/>
    <w:rsid w:val="006D73C9"/>
    <w:rsid w:val="006E159D"/>
    <w:rsid w:val="006E1AAC"/>
    <w:rsid w:val="006E3A65"/>
    <w:rsid w:val="006E54D2"/>
    <w:rsid w:val="006E608B"/>
    <w:rsid w:val="006E6535"/>
    <w:rsid w:val="006E6A91"/>
    <w:rsid w:val="006E7FDB"/>
    <w:rsid w:val="006F3178"/>
    <w:rsid w:val="006F3415"/>
    <w:rsid w:val="006F4C4F"/>
    <w:rsid w:val="006F5285"/>
    <w:rsid w:val="006F5BEB"/>
    <w:rsid w:val="006F67F7"/>
    <w:rsid w:val="006F7454"/>
    <w:rsid w:val="006F7460"/>
    <w:rsid w:val="006F7CFA"/>
    <w:rsid w:val="00700424"/>
    <w:rsid w:val="00700595"/>
    <w:rsid w:val="00700F44"/>
    <w:rsid w:val="00701918"/>
    <w:rsid w:val="007036A5"/>
    <w:rsid w:val="00703D9B"/>
    <w:rsid w:val="00703FE4"/>
    <w:rsid w:val="0070485D"/>
    <w:rsid w:val="007048DF"/>
    <w:rsid w:val="00711C76"/>
    <w:rsid w:val="007137B6"/>
    <w:rsid w:val="00713FAB"/>
    <w:rsid w:val="0071469B"/>
    <w:rsid w:val="00715DB0"/>
    <w:rsid w:val="00715F3A"/>
    <w:rsid w:val="007163E8"/>
    <w:rsid w:val="00717C07"/>
    <w:rsid w:val="00720281"/>
    <w:rsid w:val="00720E92"/>
    <w:rsid w:val="0072211D"/>
    <w:rsid w:val="0072258F"/>
    <w:rsid w:val="00722703"/>
    <w:rsid w:val="00722A43"/>
    <w:rsid w:val="00726EBB"/>
    <w:rsid w:val="00727AD6"/>
    <w:rsid w:val="007305F7"/>
    <w:rsid w:val="007313D9"/>
    <w:rsid w:val="007318A4"/>
    <w:rsid w:val="00733DF0"/>
    <w:rsid w:val="00734B36"/>
    <w:rsid w:val="00735CDD"/>
    <w:rsid w:val="00735EDD"/>
    <w:rsid w:val="00742A06"/>
    <w:rsid w:val="00742D29"/>
    <w:rsid w:val="00742E8E"/>
    <w:rsid w:val="00743757"/>
    <w:rsid w:val="00744915"/>
    <w:rsid w:val="00744F48"/>
    <w:rsid w:val="0074660A"/>
    <w:rsid w:val="00746C82"/>
    <w:rsid w:val="00750DC9"/>
    <w:rsid w:val="00751687"/>
    <w:rsid w:val="007534F7"/>
    <w:rsid w:val="0075351D"/>
    <w:rsid w:val="00753E94"/>
    <w:rsid w:val="00754E95"/>
    <w:rsid w:val="0075534A"/>
    <w:rsid w:val="007558F7"/>
    <w:rsid w:val="00760344"/>
    <w:rsid w:val="00762311"/>
    <w:rsid w:val="0076292A"/>
    <w:rsid w:val="00763835"/>
    <w:rsid w:val="00766E8F"/>
    <w:rsid w:val="00767108"/>
    <w:rsid w:val="00767550"/>
    <w:rsid w:val="00770979"/>
    <w:rsid w:val="00773742"/>
    <w:rsid w:val="00780EBF"/>
    <w:rsid w:val="00781116"/>
    <w:rsid w:val="00782216"/>
    <w:rsid w:val="00782B81"/>
    <w:rsid w:val="0078317A"/>
    <w:rsid w:val="00783554"/>
    <w:rsid w:val="00785283"/>
    <w:rsid w:val="00786683"/>
    <w:rsid w:val="00790548"/>
    <w:rsid w:val="007914D0"/>
    <w:rsid w:val="007920D9"/>
    <w:rsid w:val="00792A3D"/>
    <w:rsid w:val="00792E91"/>
    <w:rsid w:val="00793E11"/>
    <w:rsid w:val="00794B55"/>
    <w:rsid w:val="00794BD0"/>
    <w:rsid w:val="007953A9"/>
    <w:rsid w:val="0079608B"/>
    <w:rsid w:val="007960F9"/>
    <w:rsid w:val="00796818"/>
    <w:rsid w:val="00796DFC"/>
    <w:rsid w:val="007975B6"/>
    <w:rsid w:val="00797A45"/>
    <w:rsid w:val="00797B70"/>
    <w:rsid w:val="007A1E9A"/>
    <w:rsid w:val="007A2F1D"/>
    <w:rsid w:val="007A3894"/>
    <w:rsid w:val="007A42FD"/>
    <w:rsid w:val="007A5255"/>
    <w:rsid w:val="007A6641"/>
    <w:rsid w:val="007A7794"/>
    <w:rsid w:val="007B06FA"/>
    <w:rsid w:val="007B088C"/>
    <w:rsid w:val="007B1208"/>
    <w:rsid w:val="007B13F7"/>
    <w:rsid w:val="007B17A1"/>
    <w:rsid w:val="007B37DF"/>
    <w:rsid w:val="007B43E2"/>
    <w:rsid w:val="007B4D2E"/>
    <w:rsid w:val="007B5BE7"/>
    <w:rsid w:val="007B5D72"/>
    <w:rsid w:val="007B5FF0"/>
    <w:rsid w:val="007B7227"/>
    <w:rsid w:val="007C00A8"/>
    <w:rsid w:val="007C0474"/>
    <w:rsid w:val="007C1084"/>
    <w:rsid w:val="007C149F"/>
    <w:rsid w:val="007C1C8A"/>
    <w:rsid w:val="007C2714"/>
    <w:rsid w:val="007C3E7A"/>
    <w:rsid w:val="007C78D3"/>
    <w:rsid w:val="007C7AAE"/>
    <w:rsid w:val="007C7E89"/>
    <w:rsid w:val="007D12F6"/>
    <w:rsid w:val="007D1569"/>
    <w:rsid w:val="007D1A9C"/>
    <w:rsid w:val="007D1C41"/>
    <w:rsid w:val="007D222A"/>
    <w:rsid w:val="007D2A34"/>
    <w:rsid w:val="007D3687"/>
    <w:rsid w:val="007D3C57"/>
    <w:rsid w:val="007D4610"/>
    <w:rsid w:val="007D51A2"/>
    <w:rsid w:val="007D5517"/>
    <w:rsid w:val="007D5F40"/>
    <w:rsid w:val="007D67A7"/>
    <w:rsid w:val="007D6A1A"/>
    <w:rsid w:val="007D7191"/>
    <w:rsid w:val="007D7F50"/>
    <w:rsid w:val="007E03E2"/>
    <w:rsid w:val="007E1754"/>
    <w:rsid w:val="007E2323"/>
    <w:rsid w:val="007E2F3E"/>
    <w:rsid w:val="007E32D8"/>
    <w:rsid w:val="007E3770"/>
    <w:rsid w:val="007E3C81"/>
    <w:rsid w:val="007E54DE"/>
    <w:rsid w:val="007E5996"/>
    <w:rsid w:val="007E65C5"/>
    <w:rsid w:val="007E759A"/>
    <w:rsid w:val="007F03B0"/>
    <w:rsid w:val="007F0917"/>
    <w:rsid w:val="007F130C"/>
    <w:rsid w:val="007F19BD"/>
    <w:rsid w:val="007F31E1"/>
    <w:rsid w:val="007F462A"/>
    <w:rsid w:val="007F48FC"/>
    <w:rsid w:val="007F4A65"/>
    <w:rsid w:val="007F54EC"/>
    <w:rsid w:val="007F5EDC"/>
    <w:rsid w:val="007F6984"/>
    <w:rsid w:val="007F6ED3"/>
    <w:rsid w:val="00800FDA"/>
    <w:rsid w:val="00801959"/>
    <w:rsid w:val="00801C66"/>
    <w:rsid w:val="00803FA4"/>
    <w:rsid w:val="00804DD5"/>
    <w:rsid w:val="0081027F"/>
    <w:rsid w:val="008106BD"/>
    <w:rsid w:val="008125BF"/>
    <w:rsid w:val="00813203"/>
    <w:rsid w:val="008139C8"/>
    <w:rsid w:val="008147A2"/>
    <w:rsid w:val="008157F6"/>
    <w:rsid w:val="00817258"/>
    <w:rsid w:val="008173B9"/>
    <w:rsid w:val="008173C5"/>
    <w:rsid w:val="00821C3E"/>
    <w:rsid w:val="008221F5"/>
    <w:rsid w:val="00822943"/>
    <w:rsid w:val="00822C49"/>
    <w:rsid w:val="008234FA"/>
    <w:rsid w:val="00824F2C"/>
    <w:rsid w:val="00825A7E"/>
    <w:rsid w:val="00826838"/>
    <w:rsid w:val="0082778D"/>
    <w:rsid w:val="0083203E"/>
    <w:rsid w:val="00833298"/>
    <w:rsid w:val="008339D5"/>
    <w:rsid w:val="00834440"/>
    <w:rsid w:val="008348AF"/>
    <w:rsid w:val="00834A3C"/>
    <w:rsid w:val="008350ED"/>
    <w:rsid w:val="00835F25"/>
    <w:rsid w:val="00837284"/>
    <w:rsid w:val="008376EA"/>
    <w:rsid w:val="0084068A"/>
    <w:rsid w:val="00841A11"/>
    <w:rsid w:val="0085194D"/>
    <w:rsid w:val="00852B33"/>
    <w:rsid w:val="00852C24"/>
    <w:rsid w:val="00852CE8"/>
    <w:rsid w:val="00854ABA"/>
    <w:rsid w:val="008551BD"/>
    <w:rsid w:val="008566AF"/>
    <w:rsid w:val="0086093B"/>
    <w:rsid w:val="008609C2"/>
    <w:rsid w:val="00864A61"/>
    <w:rsid w:val="00864AAB"/>
    <w:rsid w:val="00867139"/>
    <w:rsid w:val="00867329"/>
    <w:rsid w:val="008714F9"/>
    <w:rsid w:val="00871C8E"/>
    <w:rsid w:val="008721F5"/>
    <w:rsid w:val="008736F9"/>
    <w:rsid w:val="008741A5"/>
    <w:rsid w:val="00874C73"/>
    <w:rsid w:val="00874FCC"/>
    <w:rsid w:val="00876FB9"/>
    <w:rsid w:val="0087731F"/>
    <w:rsid w:val="00877356"/>
    <w:rsid w:val="008775C8"/>
    <w:rsid w:val="0088023D"/>
    <w:rsid w:val="008808AE"/>
    <w:rsid w:val="00880AFA"/>
    <w:rsid w:val="00880EE9"/>
    <w:rsid w:val="00881032"/>
    <w:rsid w:val="00881172"/>
    <w:rsid w:val="00882FB1"/>
    <w:rsid w:val="00883085"/>
    <w:rsid w:val="00883B72"/>
    <w:rsid w:val="0088442A"/>
    <w:rsid w:val="008865B0"/>
    <w:rsid w:val="008879BD"/>
    <w:rsid w:val="00890321"/>
    <w:rsid w:val="008917E5"/>
    <w:rsid w:val="00893897"/>
    <w:rsid w:val="00893C7F"/>
    <w:rsid w:val="00893F86"/>
    <w:rsid w:val="00894456"/>
    <w:rsid w:val="00894F81"/>
    <w:rsid w:val="008953EB"/>
    <w:rsid w:val="00896315"/>
    <w:rsid w:val="008969AE"/>
    <w:rsid w:val="00896EC1"/>
    <w:rsid w:val="00897415"/>
    <w:rsid w:val="008A0412"/>
    <w:rsid w:val="008A1E48"/>
    <w:rsid w:val="008A20D4"/>
    <w:rsid w:val="008A2303"/>
    <w:rsid w:val="008A3BAB"/>
    <w:rsid w:val="008A4D0F"/>
    <w:rsid w:val="008A4F8B"/>
    <w:rsid w:val="008A5299"/>
    <w:rsid w:val="008A7FDB"/>
    <w:rsid w:val="008B069A"/>
    <w:rsid w:val="008B141E"/>
    <w:rsid w:val="008B1D1B"/>
    <w:rsid w:val="008B22AC"/>
    <w:rsid w:val="008B276B"/>
    <w:rsid w:val="008B542D"/>
    <w:rsid w:val="008B5A09"/>
    <w:rsid w:val="008B6732"/>
    <w:rsid w:val="008B7AAC"/>
    <w:rsid w:val="008C036C"/>
    <w:rsid w:val="008C0C90"/>
    <w:rsid w:val="008C1926"/>
    <w:rsid w:val="008C31A2"/>
    <w:rsid w:val="008C5467"/>
    <w:rsid w:val="008C5F38"/>
    <w:rsid w:val="008C6ABC"/>
    <w:rsid w:val="008C6DBA"/>
    <w:rsid w:val="008C71B4"/>
    <w:rsid w:val="008D01BA"/>
    <w:rsid w:val="008D024B"/>
    <w:rsid w:val="008D02B8"/>
    <w:rsid w:val="008D34BD"/>
    <w:rsid w:val="008D35B7"/>
    <w:rsid w:val="008D4133"/>
    <w:rsid w:val="008D43C9"/>
    <w:rsid w:val="008D44F2"/>
    <w:rsid w:val="008D79B7"/>
    <w:rsid w:val="008E1064"/>
    <w:rsid w:val="008E13BD"/>
    <w:rsid w:val="008E2311"/>
    <w:rsid w:val="008E3C8C"/>
    <w:rsid w:val="008E3E7E"/>
    <w:rsid w:val="008E3EF8"/>
    <w:rsid w:val="008E6299"/>
    <w:rsid w:val="008E62F9"/>
    <w:rsid w:val="008E65AB"/>
    <w:rsid w:val="008E7791"/>
    <w:rsid w:val="008E788F"/>
    <w:rsid w:val="008F2332"/>
    <w:rsid w:val="008F2682"/>
    <w:rsid w:val="008F3C9D"/>
    <w:rsid w:val="008F5140"/>
    <w:rsid w:val="008F542E"/>
    <w:rsid w:val="008F71D1"/>
    <w:rsid w:val="009008B5"/>
    <w:rsid w:val="00900D9C"/>
    <w:rsid w:val="00901969"/>
    <w:rsid w:val="00902006"/>
    <w:rsid w:val="009021C7"/>
    <w:rsid w:val="00903BEB"/>
    <w:rsid w:val="00904AFA"/>
    <w:rsid w:val="00904F49"/>
    <w:rsid w:val="0090609E"/>
    <w:rsid w:val="00906D82"/>
    <w:rsid w:val="00907291"/>
    <w:rsid w:val="00907BE0"/>
    <w:rsid w:val="00907F61"/>
    <w:rsid w:val="009109BE"/>
    <w:rsid w:val="00911317"/>
    <w:rsid w:val="0091160D"/>
    <w:rsid w:val="009125B9"/>
    <w:rsid w:val="00913A7B"/>
    <w:rsid w:val="00913AAB"/>
    <w:rsid w:val="00913B1A"/>
    <w:rsid w:val="00914D20"/>
    <w:rsid w:val="009152B6"/>
    <w:rsid w:val="0091569B"/>
    <w:rsid w:val="00915AB2"/>
    <w:rsid w:val="009163B6"/>
    <w:rsid w:val="00916F2F"/>
    <w:rsid w:val="009175E4"/>
    <w:rsid w:val="00917CED"/>
    <w:rsid w:val="00922687"/>
    <w:rsid w:val="00922F2B"/>
    <w:rsid w:val="00925E05"/>
    <w:rsid w:val="00926497"/>
    <w:rsid w:val="009276CF"/>
    <w:rsid w:val="00927D47"/>
    <w:rsid w:val="00930AA7"/>
    <w:rsid w:val="00933727"/>
    <w:rsid w:val="00936EF0"/>
    <w:rsid w:val="00937499"/>
    <w:rsid w:val="00937F63"/>
    <w:rsid w:val="00941166"/>
    <w:rsid w:val="009433E8"/>
    <w:rsid w:val="009437F2"/>
    <w:rsid w:val="00944208"/>
    <w:rsid w:val="00944E56"/>
    <w:rsid w:val="009450D3"/>
    <w:rsid w:val="00945C59"/>
    <w:rsid w:val="009462C7"/>
    <w:rsid w:val="00946502"/>
    <w:rsid w:val="00946647"/>
    <w:rsid w:val="00946874"/>
    <w:rsid w:val="00946A32"/>
    <w:rsid w:val="00951DF8"/>
    <w:rsid w:val="00952EAF"/>
    <w:rsid w:val="009530BB"/>
    <w:rsid w:val="00953FB9"/>
    <w:rsid w:val="0095420B"/>
    <w:rsid w:val="00955631"/>
    <w:rsid w:val="00955A26"/>
    <w:rsid w:val="00955C83"/>
    <w:rsid w:val="00957B41"/>
    <w:rsid w:val="0096029C"/>
    <w:rsid w:val="0096066C"/>
    <w:rsid w:val="0096187A"/>
    <w:rsid w:val="00962285"/>
    <w:rsid w:val="00963207"/>
    <w:rsid w:val="0096328F"/>
    <w:rsid w:val="009632E0"/>
    <w:rsid w:val="00963EE2"/>
    <w:rsid w:val="00965283"/>
    <w:rsid w:val="00965792"/>
    <w:rsid w:val="00965914"/>
    <w:rsid w:val="00966952"/>
    <w:rsid w:val="009677D0"/>
    <w:rsid w:val="00967D10"/>
    <w:rsid w:val="00967E32"/>
    <w:rsid w:val="00970F6B"/>
    <w:rsid w:val="00971265"/>
    <w:rsid w:val="00974865"/>
    <w:rsid w:val="00977E86"/>
    <w:rsid w:val="009826FF"/>
    <w:rsid w:val="009863A5"/>
    <w:rsid w:val="00987777"/>
    <w:rsid w:val="0099022E"/>
    <w:rsid w:val="00991B6F"/>
    <w:rsid w:val="00991C9A"/>
    <w:rsid w:val="00992504"/>
    <w:rsid w:val="00992A12"/>
    <w:rsid w:val="00993414"/>
    <w:rsid w:val="009938D3"/>
    <w:rsid w:val="0099555E"/>
    <w:rsid w:val="00995A53"/>
    <w:rsid w:val="00995A60"/>
    <w:rsid w:val="00997F2A"/>
    <w:rsid w:val="009A2B2F"/>
    <w:rsid w:val="009A2D87"/>
    <w:rsid w:val="009A2DD9"/>
    <w:rsid w:val="009A36AF"/>
    <w:rsid w:val="009A4139"/>
    <w:rsid w:val="009A4423"/>
    <w:rsid w:val="009A55DD"/>
    <w:rsid w:val="009A656D"/>
    <w:rsid w:val="009A6B08"/>
    <w:rsid w:val="009B02C5"/>
    <w:rsid w:val="009B069B"/>
    <w:rsid w:val="009B0BB0"/>
    <w:rsid w:val="009B0C12"/>
    <w:rsid w:val="009B1035"/>
    <w:rsid w:val="009B194B"/>
    <w:rsid w:val="009B1983"/>
    <w:rsid w:val="009B19C3"/>
    <w:rsid w:val="009B1B94"/>
    <w:rsid w:val="009B1FD0"/>
    <w:rsid w:val="009C07E5"/>
    <w:rsid w:val="009C0A73"/>
    <w:rsid w:val="009C1142"/>
    <w:rsid w:val="009C2737"/>
    <w:rsid w:val="009C409A"/>
    <w:rsid w:val="009C663B"/>
    <w:rsid w:val="009D0D88"/>
    <w:rsid w:val="009D0EED"/>
    <w:rsid w:val="009D3880"/>
    <w:rsid w:val="009D3F18"/>
    <w:rsid w:val="009D58B1"/>
    <w:rsid w:val="009E1326"/>
    <w:rsid w:val="009E159A"/>
    <w:rsid w:val="009E48C0"/>
    <w:rsid w:val="009E4F93"/>
    <w:rsid w:val="009E5475"/>
    <w:rsid w:val="009E6071"/>
    <w:rsid w:val="009E791A"/>
    <w:rsid w:val="009E7FD7"/>
    <w:rsid w:val="009F05B0"/>
    <w:rsid w:val="009F1B7D"/>
    <w:rsid w:val="009F2344"/>
    <w:rsid w:val="009F26DC"/>
    <w:rsid w:val="009F40E9"/>
    <w:rsid w:val="009F4257"/>
    <w:rsid w:val="009F6506"/>
    <w:rsid w:val="009F67CD"/>
    <w:rsid w:val="009F71F6"/>
    <w:rsid w:val="00A009DF"/>
    <w:rsid w:val="00A02668"/>
    <w:rsid w:val="00A03BE2"/>
    <w:rsid w:val="00A03FFB"/>
    <w:rsid w:val="00A04451"/>
    <w:rsid w:val="00A05104"/>
    <w:rsid w:val="00A06F3C"/>
    <w:rsid w:val="00A073E6"/>
    <w:rsid w:val="00A074D7"/>
    <w:rsid w:val="00A1059E"/>
    <w:rsid w:val="00A11200"/>
    <w:rsid w:val="00A11917"/>
    <w:rsid w:val="00A12DFD"/>
    <w:rsid w:val="00A13360"/>
    <w:rsid w:val="00A13856"/>
    <w:rsid w:val="00A15674"/>
    <w:rsid w:val="00A16AD9"/>
    <w:rsid w:val="00A17705"/>
    <w:rsid w:val="00A17DBC"/>
    <w:rsid w:val="00A2064A"/>
    <w:rsid w:val="00A21939"/>
    <w:rsid w:val="00A22037"/>
    <w:rsid w:val="00A22B0B"/>
    <w:rsid w:val="00A234B5"/>
    <w:rsid w:val="00A235FE"/>
    <w:rsid w:val="00A258FD"/>
    <w:rsid w:val="00A27745"/>
    <w:rsid w:val="00A27C6A"/>
    <w:rsid w:val="00A316E8"/>
    <w:rsid w:val="00A31CB6"/>
    <w:rsid w:val="00A33B60"/>
    <w:rsid w:val="00A34257"/>
    <w:rsid w:val="00A35087"/>
    <w:rsid w:val="00A37F70"/>
    <w:rsid w:val="00A40428"/>
    <w:rsid w:val="00A404E1"/>
    <w:rsid w:val="00A41D4E"/>
    <w:rsid w:val="00A42858"/>
    <w:rsid w:val="00A42BDA"/>
    <w:rsid w:val="00A43E7E"/>
    <w:rsid w:val="00A454DE"/>
    <w:rsid w:val="00A45649"/>
    <w:rsid w:val="00A46970"/>
    <w:rsid w:val="00A50891"/>
    <w:rsid w:val="00A51089"/>
    <w:rsid w:val="00A5359C"/>
    <w:rsid w:val="00A5385D"/>
    <w:rsid w:val="00A53ADC"/>
    <w:rsid w:val="00A54656"/>
    <w:rsid w:val="00A55538"/>
    <w:rsid w:val="00A55887"/>
    <w:rsid w:val="00A5614F"/>
    <w:rsid w:val="00A57A37"/>
    <w:rsid w:val="00A57D7C"/>
    <w:rsid w:val="00A60508"/>
    <w:rsid w:val="00A6114B"/>
    <w:rsid w:val="00A62BB5"/>
    <w:rsid w:val="00A646D5"/>
    <w:rsid w:val="00A6548D"/>
    <w:rsid w:val="00A65834"/>
    <w:rsid w:val="00A671F7"/>
    <w:rsid w:val="00A676FC"/>
    <w:rsid w:val="00A70A3D"/>
    <w:rsid w:val="00A71CBA"/>
    <w:rsid w:val="00A71E0D"/>
    <w:rsid w:val="00A73044"/>
    <w:rsid w:val="00A73B0A"/>
    <w:rsid w:val="00A74340"/>
    <w:rsid w:val="00A74A66"/>
    <w:rsid w:val="00A74AC6"/>
    <w:rsid w:val="00A76F50"/>
    <w:rsid w:val="00A77057"/>
    <w:rsid w:val="00A77DBC"/>
    <w:rsid w:val="00A80078"/>
    <w:rsid w:val="00A82230"/>
    <w:rsid w:val="00A838A5"/>
    <w:rsid w:val="00A839A2"/>
    <w:rsid w:val="00A8577E"/>
    <w:rsid w:val="00A86998"/>
    <w:rsid w:val="00A9070C"/>
    <w:rsid w:val="00A9234C"/>
    <w:rsid w:val="00A926DB"/>
    <w:rsid w:val="00A92E94"/>
    <w:rsid w:val="00A9320C"/>
    <w:rsid w:val="00A93886"/>
    <w:rsid w:val="00A93A66"/>
    <w:rsid w:val="00A9417B"/>
    <w:rsid w:val="00A941D4"/>
    <w:rsid w:val="00A95869"/>
    <w:rsid w:val="00A95909"/>
    <w:rsid w:val="00A95F94"/>
    <w:rsid w:val="00A973F9"/>
    <w:rsid w:val="00A97DAD"/>
    <w:rsid w:val="00AA1461"/>
    <w:rsid w:val="00AA5A11"/>
    <w:rsid w:val="00AB0AA4"/>
    <w:rsid w:val="00AB0D21"/>
    <w:rsid w:val="00AB2249"/>
    <w:rsid w:val="00AB2779"/>
    <w:rsid w:val="00AB2B0D"/>
    <w:rsid w:val="00AB4041"/>
    <w:rsid w:val="00AB5271"/>
    <w:rsid w:val="00AB544A"/>
    <w:rsid w:val="00AB5F81"/>
    <w:rsid w:val="00AB62C4"/>
    <w:rsid w:val="00AB77D9"/>
    <w:rsid w:val="00AB7F5F"/>
    <w:rsid w:val="00AC18A9"/>
    <w:rsid w:val="00AC1DE5"/>
    <w:rsid w:val="00AC2D65"/>
    <w:rsid w:val="00AC3B43"/>
    <w:rsid w:val="00AC439A"/>
    <w:rsid w:val="00AC4E0B"/>
    <w:rsid w:val="00AC5FDC"/>
    <w:rsid w:val="00AC7FF1"/>
    <w:rsid w:val="00AD11DA"/>
    <w:rsid w:val="00AD13C5"/>
    <w:rsid w:val="00AD2986"/>
    <w:rsid w:val="00AD302D"/>
    <w:rsid w:val="00AD38A1"/>
    <w:rsid w:val="00AD4486"/>
    <w:rsid w:val="00AD4893"/>
    <w:rsid w:val="00AD4CDE"/>
    <w:rsid w:val="00AD4FFA"/>
    <w:rsid w:val="00AD5B4D"/>
    <w:rsid w:val="00AE0AA2"/>
    <w:rsid w:val="00AE0F5C"/>
    <w:rsid w:val="00AE164D"/>
    <w:rsid w:val="00AE2BED"/>
    <w:rsid w:val="00AE2CDA"/>
    <w:rsid w:val="00AE2F56"/>
    <w:rsid w:val="00AE38AE"/>
    <w:rsid w:val="00AE5210"/>
    <w:rsid w:val="00AE639E"/>
    <w:rsid w:val="00AE715E"/>
    <w:rsid w:val="00AE7E44"/>
    <w:rsid w:val="00AF0D02"/>
    <w:rsid w:val="00AF1479"/>
    <w:rsid w:val="00AF1594"/>
    <w:rsid w:val="00AF6369"/>
    <w:rsid w:val="00AF7137"/>
    <w:rsid w:val="00B01443"/>
    <w:rsid w:val="00B01AF9"/>
    <w:rsid w:val="00B02D5E"/>
    <w:rsid w:val="00B02E4D"/>
    <w:rsid w:val="00B0580F"/>
    <w:rsid w:val="00B074F6"/>
    <w:rsid w:val="00B0780A"/>
    <w:rsid w:val="00B10696"/>
    <w:rsid w:val="00B106B6"/>
    <w:rsid w:val="00B11936"/>
    <w:rsid w:val="00B12839"/>
    <w:rsid w:val="00B139CA"/>
    <w:rsid w:val="00B14D17"/>
    <w:rsid w:val="00B15BC4"/>
    <w:rsid w:val="00B1616A"/>
    <w:rsid w:val="00B16D70"/>
    <w:rsid w:val="00B20142"/>
    <w:rsid w:val="00B212B2"/>
    <w:rsid w:val="00B229F1"/>
    <w:rsid w:val="00B235BE"/>
    <w:rsid w:val="00B235D6"/>
    <w:rsid w:val="00B2474E"/>
    <w:rsid w:val="00B24C80"/>
    <w:rsid w:val="00B25B15"/>
    <w:rsid w:val="00B25BE5"/>
    <w:rsid w:val="00B26833"/>
    <w:rsid w:val="00B273C9"/>
    <w:rsid w:val="00B2748C"/>
    <w:rsid w:val="00B3218D"/>
    <w:rsid w:val="00B32626"/>
    <w:rsid w:val="00B32BE8"/>
    <w:rsid w:val="00B33536"/>
    <w:rsid w:val="00B35282"/>
    <w:rsid w:val="00B35CC6"/>
    <w:rsid w:val="00B407D6"/>
    <w:rsid w:val="00B417C3"/>
    <w:rsid w:val="00B420E1"/>
    <w:rsid w:val="00B43061"/>
    <w:rsid w:val="00B43B8E"/>
    <w:rsid w:val="00B454C8"/>
    <w:rsid w:val="00B45D18"/>
    <w:rsid w:val="00B46147"/>
    <w:rsid w:val="00B46B32"/>
    <w:rsid w:val="00B4781A"/>
    <w:rsid w:val="00B47C8F"/>
    <w:rsid w:val="00B50E86"/>
    <w:rsid w:val="00B53031"/>
    <w:rsid w:val="00B535D1"/>
    <w:rsid w:val="00B541F4"/>
    <w:rsid w:val="00B5591F"/>
    <w:rsid w:val="00B56BDB"/>
    <w:rsid w:val="00B57302"/>
    <w:rsid w:val="00B57AAE"/>
    <w:rsid w:val="00B57C2E"/>
    <w:rsid w:val="00B6034E"/>
    <w:rsid w:val="00B60354"/>
    <w:rsid w:val="00B60B58"/>
    <w:rsid w:val="00B612AB"/>
    <w:rsid w:val="00B63898"/>
    <w:rsid w:val="00B66B36"/>
    <w:rsid w:val="00B675ED"/>
    <w:rsid w:val="00B6766E"/>
    <w:rsid w:val="00B70693"/>
    <w:rsid w:val="00B72DD2"/>
    <w:rsid w:val="00B72EDD"/>
    <w:rsid w:val="00B7388C"/>
    <w:rsid w:val="00B75210"/>
    <w:rsid w:val="00B758BF"/>
    <w:rsid w:val="00B75C9A"/>
    <w:rsid w:val="00B77747"/>
    <w:rsid w:val="00B809A8"/>
    <w:rsid w:val="00B81702"/>
    <w:rsid w:val="00B81E33"/>
    <w:rsid w:val="00B83437"/>
    <w:rsid w:val="00B8429A"/>
    <w:rsid w:val="00B87903"/>
    <w:rsid w:val="00B91A10"/>
    <w:rsid w:val="00B9223A"/>
    <w:rsid w:val="00B925C3"/>
    <w:rsid w:val="00B93CF1"/>
    <w:rsid w:val="00B94F10"/>
    <w:rsid w:val="00B97CB8"/>
    <w:rsid w:val="00B97D35"/>
    <w:rsid w:val="00BA0397"/>
    <w:rsid w:val="00BA0E0D"/>
    <w:rsid w:val="00BA1BBE"/>
    <w:rsid w:val="00BA2455"/>
    <w:rsid w:val="00BA248D"/>
    <w:rsid w:val="00BA2877"/>
    <w:rsid w:val="00BA2B51"/>
    <w:rsid w:val="00BA2F23"/>
    <w:rsid w:val="00BA4622"/>
    <w:rsid w:val="00BA6DAC"/>
    <w:rsid w:val="00BA7690"/>
    <w:rsid w:val="00BA77BA"/>
    <w:rsid w:val="00BA7E3B"/>
    <w:rsid w:val="00BB07C1"/>
    <w:rsid w:val="00BB10BD"/>
    <w:rsid w:val="00BB1DFA"/>
    <w:rsid w:val="00BB20FA"/>
    <w:rsid w:val="00BB311F"/>
    <w:rsid w:val="00BC1869"/>
    <w:rsid w:val="00BC2335"/>
    <w:rsid w:val="00BC4761"/>
    <w:rsid w:val="00BC478C"/>
    <w:rsid w:val="00BC49E5"/>
    <w:rsid w:val="00BC69D2"/>
    <w:rsid w:val="00BD1175"/>
    <w:rsid w:val="00BD1D77"/>
    <w:rsid w:val="00BD24B9"/>
    <w:rsid w:val="00BD5134"/>
    <w:rsid w:val="00BD64BF"/>
    <w:rsid w:val="00BE0FBC"/>
    <w:rsid w:val="00BE1EA6"/>
    <w:rsid w:val="00BE245A"/>
    <w:rsid w:val="00BE390E"/>
    <w:rsid w:val="00BE46B4"/>
    <w:rsid w:val="00BE70EA"/>
    <w:rsid w:val="00BF28F9"/>
    <w:rsid w:val="00BF29A5"/>
    <w:rsid w:val="00BF2F72"/>
    <w:rsid w:val="00BF3730"/>
    <w:rsid w:val="00BF6C6E"/>
    <w:rsid w:val="00BF71CC"/>
    <w:rsid w:val="00C007C9"/>
    <w:rsid w:val="00C02608"/>
    <w:rsid w:val="00C02773"/>
    <w:rsid w:val="00C034D2"/>
    <w:rsid w:val="00C048ED"/>
    <w:rsid w:val="00C06714"/>
    <w:rsid w:val="00C06DED"/>
    <w:rsid w:val="00C102E4"/>
    <w:rsid w:val="00C109AE"/>
    <w:rsid w:val="00C10C98"/>
    <w:rsid w:val="00C11359"/>
    <w:rsid w:val="00C117EB"/>
    <w:rsid w:val="00C11A9A"/>
    <w:rsid w:val="00C1214B"/>
    <w:rsid w:val="00C12749"/>
    <w:rsid w:val="00C12C0B"/>
    <w:rsid w:val="00C12E9C"/>
    <w:rsid w:val="00C1324A"/>
    <w:rsid w:val="00C13B4C"/>
    <w:rsid w:val="00C15088"/>
    <w:rsid w:val="00C1659E"/>
    <w:rsid w:val="00C16F01"/>
    <w:rsid w:val="00C17A0F"/>
    <w:rsid w:val="00C17A88"/>
    <w:rsid w:val="00C20560"/>
    <w:rsid w:val="00C224E0"/>
    <w:rsid w:val="00C23D96"/>
    <w:rsid w:val="00C240A9"/>
    <w:rsid w:val="00C25C15"/>
    <w:rsid w:val="00C25CE1"/>
    <w:rsid w:val="00C2792F"/>
    <w:rsid w:val="00C37606"/>
    <w:rsid w:val="00C37E41"/>
    <w:rsid w:val="00C40E31"/>
    <w:rsid w:val="00C417A4"/>
    <w:rsid w:val="00C42BBB"/>
    <w:rsid w:val="00C432C8"/>
    <w:rsid w:val="00C43D0E"/>
    <w:rsid w:val="00C44506"/>
    <w:rsid w:val="00C44D42"/>
    <w:rsid w:val="00C458C5"/>
    <w:rsid w:val="00C46206"/>
    <w:rsid w:val="00C502CD"/>
    <w:rsid w:val="00C50CC3"/>
    <w:rsid w:val="00C52301"/>
    <w:rsid w:val="00C52EEC"/>
    <w:rsid w:val="00C53E6B"/>
    <w:rsid w:val="00C53E98"/>
    <w:rsid w:val="00C60D4B"/>
    <w:rsid w:val="00C61A23"/>
    <w:rsid w:val="00C61AE1"/>
    <w:rsid w:val="00C6248B"/>
    <w:rsid w:val="00C63AA8"/>
    <w:rsid w:val="00C641E7"/>
    <w:rsid w:val="00C65B8F"/>
    <w:rsid w:val="00C66334"/>
    <w:rsid w:val="00C6685F"/>
    <w:rsid w:val="00C669DE"/>
    <w:rsid w:val="00C669FF"/>
    <w:rsid w:val="00C67696"/>
    <w:rsid w:val="00C70DC4"/>
    <w:rsid w:val="00C7220C"/>
    <w:rsid w:val="00C72617"/>
    <w:rsid w:val="00C72958"/>
    <w:rsid w:val="00C72EA0"/>
    <w:rsid w:val="00C74C40"/>
    <w:rsid w:val="00C74F54"/>
    <w:rsid w:val="00C7511C"/>
    <w:rsid w:val="00C75F84"/>
    <w:rsid w:val="00C763AA"/>
    <w:rsid w:val="00C8157E"/>
    <w:rsid w:val="00C81BA8"/>
    <w:rsid w:val="00C81C27"/>
    <w:rsid w:val="00C8392C"/>
    <w:rsid w:val="00C839B0"/>
    <w:rsid w:val="00C85714"/>
    <w:rsid w:val="00C8619B"/>
    <w:rsid w:val="00C86491"/>
    <w:rsid w:val="00C86661"/>
    <w:rsid w:val="00C87082"/>
    <w:rsid w:val="00C87B47"/>
    <w:rsid w:val="00C906F7"/>
    <w:rsid w:val="00C945E4"/>
    <w:rsid w:val="00C95F54"/>
    <w:rsid w:val="00C95F85"/>
    <w:rsid w:val="00C96867"/>
    <w:rsid w:val="00C96AE8"/>
    <w:rsid w:val="00C974C7"/>
    <w:rsid w:val="00CA023B"/>
    <w:rsid w:val="00CA1CE8"/>
    <w:rsid w:val="00CA389B"/>
    <w:rsid w:val="00CA49E6"/>
    <w:rsid w:val="00CA4D6E"/>
    <w:rsid w:val="00CA61E4"/>
    <w:rsid w:val="00CB07F6"/>
    <w:rsid w:val="00CB0B81"/>
    <w:rsid w:val="00CB2304"/>
    <w:rsid w:val="00CB2EDC"/>
    <w:rsid w:val="00CB41AA"/>
    <w:rsid w:val="00CB6B76"/>
    <w:rsid w:val="00CB748D"/>
    <w:rsid w:val="00CB77EB"/>
    <w:rsid w:val="00CC0F53"/>
    <w:rsid w:val="00CC126B"/>
    <w:rsid w:val="00CC12C1"/>
    <w:rsid w:val="00CC25CD"/>
    <w:rsid w:val="00CC3BF3"/>
    <w:rsid w:val="00CC3C29"/>
    <w:rsid w:val="00CC3E96"/>
    <w:rsid w:val="00CC421F"/>
    <w:rsid w:val="00CC4680"/>
    <w:rsid w:val="00CC75C5"/>
    <w:rsid w:val="00CD1334"/>
    <w:rsid w:val="00CD289D"/>
    <w:rsid w:val="00CD2B41"/>
    <w:rsid w:val="00CD58D2"/>
    <w:rsid w:val="00CD685D"/>
    <w:rsid w:val="00CD6AC3"/>
    <w:rsid w:val="00CD70D9"/>
    <w:rsid w:val="00CE00CD"/>
    <w:rsid w:val="00CE0E27"/>
    <w:rsid w:val="00CE0E5E"/>
    <w:rsid w:val="00CE189B"/>
    <w:rsid w:val="00CE570C"/>
    <w:rsid w:val="00CE59AA"/>
    <w:rsid w:val="00CE60D4"/>
    <w:rsid w:val="00CE6E40"/>
    <w:rsid w:val="00CE727E"/>
    <w:rsid w:val="00CF108A"/>
    <w:rsid w:val="00CF1420"/>
    <w:rsid w:val="00CF2459"/>
    <w:rsid w:val="00CF2EB3"/>
    <w:rsid w:val="00CF3A57"/>
    <w:rsid w:val="00CF47F2"/>
    <w:rsid w:val="00CF5250"/>
    <w:rsid w:val="00CF592A"/>
    <w:rsid w:val="00CF68DF"/>
    <w:rsid w:val="00CF7D70"/>
    <w:rsid w:val="00D01A43"/>
    <w:rsid w:val="00D031AF"/>
    <w:rsid w:val="00D0555B"/>
    <w:rsid w:val="00D056FD"/>
    <w:rsid w:val="00D07A71"/>
    <w:rsid w:val="00D106A8"/>
    <w:rsid w:val="00D109B0"/>
    <w:rsid w:val="00D117AA"/>
    <w:rsid w:val="00D11C86"/>
    <w:rsid w:val="00D12F2D"/>
    <w:rsid w:val="00D13268"/>
    <w:rsid w:val="00D1451D"/>
    <w:rsid w:val="00D149A4"/>
    <w:rsid w:val="00D161D7"/>
    <w:rsid w:val="00D162B7"/>
    <w:rsid w:val="00D16513"/>
    <w:rsid w:val="00D20C50"/>
    <w:rsid w:val="00D20DB8"/>
    <w:rsid w:val="00D236D2"/>
    <w:rsid w:val="00D24526"/>
    <w:rsid w:val="00D24E02"/>
    <w:rsid w:val="00D264B0"/>
    <w:rsid w:val="00D26684"/>
    <w:rsid w:val="00D26A7A"/>
    <w:rsid w:val="00D26BAA"/>
    <w:rsid w:val="00D315A5"/>
    <w:rsid w:val="00D32135"/>
    <w:rsid w:val="00D339A4"/>
    <w:rsid w:val="00D34606"/>
    <w:rsid w:val="00D34C4D"/>
    <w:rsid w:val="00D35C22"/>
    <w:rsid w:val="00D35D06"/>
    <w:rsid w:val="00D40054"/>
    <w:rsid w:val="00D43FEB"/>
    <w:rsid w:val="00D442AD"/>
    <w:rsid w:val="00D44333"/>
    <w:rsid w:val="00D446CB"/>
    <w:rsid w:val="00D44C12"/>
    <w:rsid w:val="00D45A96"/>
    <w:rsid w:val="00D46306"/>
    <w:rsid w:val="00D47BDC"/>
    <w:rsid w:val="00D50359"/>
    <w:rsid w:val="00D51362"/>
    <w:rsid w:val="00D520F4"/>
    <w:rsid w:val="00D52761"/>
    <w:rsid w:val="00D5324B"/>
    <w:rsid w:val="00D5404A"/>
    <w:rsid w:val="00D55218"/>
    <w:rsid w:val="00D5590D"/>
    <w:rsid w:val="00D55FA4"/>
    <w:rsid w:val="00D56168"/>
    <w:rsid w:val="00D60F46"/>
    <w:rsid w:val="00D612EB"/>
    <w:rsid w:val="00D6320C"/>
    <w:rsid w:val="00D635D1"/>
    <w:rsid w:val="00D651B2"/>
    <w:rsid w:val="00D653C2"/>
    <w:rsid w:val="00D67744"/>
    <w:rsid w:val="00D67838"/>
    <w:rsid w:val="00D67A4C"/>
    <w:rsid w:val="00D67D33"/>
    <w:rsid w:val="00D67DED"/>
    <w:rsid w:val="00D7238D"/>
    <w:rsid w:val="00D7367B"/>
    <w:rsid w:val="00D745CE"/>
    <w:rsid w:val="00D747CD"/>
    <w:rsid w:val="00D77771"/>
    <w:rsid w:val="00D77781"/>
    <w:rsid w:val="00D7781A"/>
    <w:rsid w:val="00D77D58"/>
    <w:rsid w:val="00D80074"/>
    <w:rsid w:val="00D8069C"/>
    <w:rsid w:val="00D80CD3"/>
    <w:rsid w:val="00D81FB6"/>
    <w:rsid w:val="00D830DA"/>
    <w:rsid w:val="00D870F8"/>
    <w:rsid w:val="00D87B26"/>
    <w:rsid w:val="00D91670"/>
    <w:rsid w:val="00D92C42"/>
    <w:rsid w:val="00D92DFB"/>
    <w:rsid w:val="00D936A6"/>
    <w:rsid w:val="00D93D0D"/>
    <w:rsid w:val="00D9429F"/>
    <w:rsid w:val="00D96B84"/>
    <w:rsid w:val="00D97134"/>
    <w:rsid w:val="00DA0087"/>
    <w:rsid w:val="00DA4366"/>
    <w:rsid w:val="00DA4500"/>
    <w:rsid w:val="00DA518D"/>
    <w:rsid w:val="00DA51FE"/>
    <w:rsid w:val="00DA5A80"/>
    <w:rsid w:val="00DA5AF3"/>
    <w:rsid w:val="00DA6265"/>
    <w:rsid w:val="00DA663D"/>
    <w:rsid w:val="00DA73C4"/>
    <w:rsid w:val="00DA7872"/>
    <w:rsid w:val="00DB238B"/>
    <w:rsid w:val="00DB2D46"/>
    <w:rsid w:val="00DB3175"/>
    <w:rsid w:val="00DB5D5F"/>
    <w:rsid w:val="00DB616E"/>
    <w:rsid w:val="00DB61B9"/>
    <w:rsid w:val="00DB69C2"/>
    <w:rsid w:val="00DC029C"/>
    <w:rsid w:val="00DC0845"/>
    <w:rsid w:val="00DC1A8C"/>
    <w:rsid w:val="00DC6003"/>
    <w:rsid w:val="00DC66A7"/>
    <w:rsid w:val="00DC6BAB"/>
    <w:rsid w:val="00DD0DCF"/>
    <w:rsid w:val="00DD1C47"/>
    <w:rsid w:val="00DD2502"/>
    <w:rsid w:val="00DD2BCA"/>
    <w:rsid w:val="00DD367F"/>
    <w:rsid w:val="00DD3C85"/>
    <w:rsid w:val="00DD4383"/>
    <w:rsid w:val="00DD43F5"/>
    <w:rsid w:val="00DD4408"/>
    <w:rsid w:val="00DD5115"/>
    <w:rsid w:val="00DD53D3"/>
    <w:rsid w:val="00DD5B3C"/>
    <w:rsid w:val="00DD68BF"/>
    <w:rsid w:val="00DD691B"/>
    <w:rsid w:val="00DD7163"/>
    <w:rsid w:val="00DE0836"/>
    <w:rsid w:val="00DE0D0D"/>
    <w:rsid w:val="00DE18B6"/>
    <w:rsid w:val="00DE3B86"/>
    <w:rsid w:val="00DE4C3C"/>
    <w:rsid w:val="00DE5C7C"/>
    <w:rsid w:val="00DE75FB"/>
    <w:rsid w:val="00DF29D3"/>
    <w:rsid w:val="00DF2FD2"/>
    <w:rsid w:val="00DF323C"/>
    <w:rsid w:val="00DF3366"/>
    <w:rsid w:val="00DF49EB"/>
    <w:rsid w:val="00E005C8"/>
    <w:rsid w:val="00E0077B"/>
    <w:rsid w:val="00E007DE"/>
    <w:rsid w:val="00E00A27"/>
    <w:rsid w:val="00E01BDB"/>
    <w:rsid w:val="00E02086"/>
    <w:rsid w:val="00E02DC3"/>
    <w:rsid w:val="00E03954"/>
    <w:rsid w:val="00E0460C"/>
    <w:rsid w:val="00E04AB5"/>
    <w:rsid w:val="00E04CB0"/>
    <w:rsid w:val="00E0558B"/>
    <w:rsid w:val="00E07940"/>
    <w:rsid w:val="00E079D6"/>
    <w:rsid w:val="00E07C7D"/>
    <w:rsid w:val="00E10477"/>
    <w:rsid w:val="00E1132B"/>
    <w:rsid w:val="00E11580"/>
    <w:rsid w:val="00E13FBB"/>
    <w:rsid w:val="00E14AA8"/>
    <w:rsid w:val="00E15887"/>
    <w:rsid w:val="00E15D96"/>
    <w:rsid w:val="00E1626B"/>
    <w:rsid w:val="00E16728"/>
    <w:rsid w:val="00E16F6B"/>
    <w:rsid w:val="00E2141D"/>
    <w:rsid w:val="00E2489C"/>
    <w:rsid w:val="00E255A6"/>
    <w:rsid w:val="00E264B4"/>
    <w:rsid w:val="00E26875"/>
    <w:rsid w:val="00E26AA9"/>
    <w:rsid w:val="00E278F2"/>
    <w:rsid w:val="00E31161"/>
    <w:rsid w:val="00E33251"/>
    <w:rsid w:val="00E333B0"/>
    <w:rsid w:val="00E3361C"/>
    <w:rsid w:val="00E338D2"/>
    <w:rsid w:val="00E35B27"/>
    <w:rsid w:val="00E35DBA"/>
    <w:rsid w:val="00E40DB4"/>
    <w:rsid w:val="00E40EF8"/>
    <w:rsid w:val="00E42CC3"/>
    <w:rsid w:val="00E44B71"/>
    <w:rsid w:val="00E44C06"/>
    <w:rsid w:val="00E44D4D"/>
    <w:rsid w:val="00E45930"/>
    <w:rsid w:val="00E465E7"/>
    <w:rsid w:val="00E47793"/>
    <w:rsid w:val="00E50F33"/>
    <w:rsid w:val="00E51B72"/>
    <w:rsid w:val="00E53994"/>
    <w:rsid w:val="00E53A8F"/>
    <w:rsid w:val="00E5429F"/>
    <w:rsid w:val="00E558CF"/>
    <w:rsid w:val="00E55E74"/>
    <w:rsid w:val="00E55F10"/>
    <w:rsid w:val="00E56C5B"/>
    <w:rsid w:val="00E607BA"/>
    <w:rsid w:val="00E60D55"/>
    <w:rsid w:val="00E60FB8"/>
    <w:rsid w:val="00E613CC"/>
    <w:rsid w:val="00E61BC2"/>
    <w:rsid w:val="00E61EC8"/>
    <w:rsid w:val="00E62BEF"/>
    <w:rsid w:val="00E62CAE"/>
    <w:rsid w:val="00E630CE"/>
    <w:rsid w:val="00E63BCF"/>
    <w:rsid w:val="00E648F9"/>
    <w:rsid w:val="00E660B7"/>
    <w:rsid w:val="00E678BB"/>
    <w:rsid w:val="00E67FDE"/>
    <w:rsid w:val="00E70496"/>
    <w:rsid w:val="00E70E85"/>
    <w:rsid w:val="00E71C63"/>
    <w:rsid w:val="00E75021"/>
    <w:rsid w:val="00E756B0"/>
    <w:rsid w:val="00E76E4E"/>
    <w:rsid w:val="00E77259"/>
    <w:rsid w:val="00E8001C"/>
    <w:rsid w:val="00E80577"/>
    <w:rsid w:val="00E80CFE"/>
    <w:rsid w:val="00E81785"/>
    <w:rsid w:val="00E8569D"/>
    <w:rsid w:val="00E9086D"/>
    <w:rsid w:val="00E91BAE"/>
    <w:rsid w:val="00E92461"/>
    <w:rsid w:val="00E936BF"/>
    <w:rsid w:val="00E94393"/>
    <w:rsid w:val="00E95DD9"/>
    <w:rsid w:val="00E96876"/>
    <w:rsid w:val="00EA0DE1"/>
    <w:rsid w:val="00EA0E34"/>
    <w:rsid w:val="00EA1204"/>
    <w:rsid w:val="00EA13C4"/>
    <w:rsid w:val="00EA1649"/>
    <w:rsid w:val="00EA403A"/>
    <w:rsid w:val="00EA4CCD"/>
    <w:rsid w:val="00EA673D"/>
    <w:rsid w:val="00EA6A43"/>
    <w:rsid w:val="00EA6C20"/>
    <w:rsid w:val="00EA6F45"/>
    <w:rsid w:val="00EA7A16"/>
    <w:rsid w:val="00EB14AE"/>
    <w:rsid w:val="00EB1EE3"/>
    <w:rsid w:val="00EB3779"/>
    <w:rsid w:val="00EB382C"/>
    <w:rsid w:val="00EB4E35"/>
    <w:rsid w:val="00EC3452"/>
    <w:rsid w:val="00EC3916"/>
    <w:rsid w:val="00EC47F1"/>
    <w:rsid w:val="00EC526A"/>
    <w:rsid w:val="00EC6F79"/>
    <w:rsid w:val="00ED09DB"/>
    <w:rsid w:val="00ED0DDD"/>
    <w:rsid w:val="00ED1C3E"/>
    <w:rsid w:val="00ED2983"/>
    <w:rsid w:val="00ED4162"/>
    <w:rsid w:val="00ED4D4E"/>
    <w:rsid w:val="00ED65DF"/>
    <w:rsid w:val="00ED7B30"/>
    <w:rsid w:val="00EE0510"/>
    <w:rsid w:val="00EE28F4"/>
    <w:rsid w:val="00EE3E60"/>
    <w:rsid w:val="00EE4066"/>
    <w:rsid w:val="00EE478C"/>
    <w:rsid w:val="00EE4803"/>
    <w:rsid w:val="00EE6752"/>
    <w:rsid w:val="00EE7A38"/>
    <w:rsid w:val="00EE7CBD"/>
    <w:rsid w:val="00EF2580"/>
    <w:rsid w:val="00EF2ACC"/>
    <w:rsid w:val="00EF4658"/>
    <w:rsid w:val="00F0056A"/>
    <w:rsid w:val="00F01E59"/>
    <w:rsid w:val="00F020AB"/>
    <w:rsid w:val="00F0348B"/>
    <w:rsid w:val="00F04B80"/>
    <w:rsid w:val="00F05429"/>
    <w:rsid w:val="00F0558D"/>
    <w:rsid w:val="00F072BF"/>
    <w:rsid w:val="00F07BCE"/>
    <w:rsid w:val="00F114FF"/>
    <w:rsid w:val="00F11514"/>
    <w:rsid w:val="00F11579"/>
    <w:rsid w:val="00F1385F"/>
    <w:rsid w:val="00F139E8"/>
    <w:rsid w:val="00F13E90"/>
    <w:rsid w:val="00F161DD"/>
    <w:rsid w:val="00F16F44"/>
    <w:rsid w:val="00F205A0"/>
    <w:rsid w:val="00F21012"/>
    <w:rsid w:val="00F22AF6"/>
    <w:rsid w:val="00F23E88"/>
    <w:rsid w:val="00F23EEF"/>
    <w:rsid w:val="00F23F47"/>
    <w:rsid w:val="00F2480B"/>
    <w:rsid w:val="00F24A19"/>
    <w:rsid w:val="00F302C4"/>
    <w:rsid w:val="00F3124D"/>
    <w:rsid w:val="00F363E7"/>
    <w:rsid w:val="00F3695D"/>
    <w:rsid w:val="00F36CC8"/>
    <w:rsid w:val="00F40FC8"/>
    <w:rsid w:val="00F42C82"/>
    <w:rsid w:val="00F43443"/>
    <w:rsid w:val="00F435DF"/>
    <w:rsid w:val="00F43ACD"/>
    <w:rsid w:val="00F4403F"/>
    <w:rsid w:val="00F47DF1"/>
    <w:rsid w:val="00F52130"/>
    <w:rsid w:val="00F540B2"/>
    <w:rsid w:val="00F553EE"/>
    <w:rsid w:val="00F60540"/>
    <w:rsid w:val="00F60F93"/>
    <w:rsid w:val="00F61FDC"/>
    <w:rsid w:val="00F6306D"/>
    <w:rsid w:val="00F63474"/>
    <w:rsid w:val="00F64888"/>
    <w:rsid w:val="00F65208"/>
    <w:rsid w:val="00F6585E"/>
    <w:rsid w:val="00F67F1E"/>
    <w:rsid w:val="00F70F53"/>
    <w:rsid w:val="00F712C4"/>
    <w:rsid w:val="00F72D14"/>
    <w:rsid w:val="00F7325C"/>
    <w:rsid w:val="00F734BB"/>
    <w:rsid w:val="00F75624"/>
    <w:rsid w:val="00F81BD4"/>
    <w:rsid w:val="00F8210B"/>
    <w:rsid w:val="00F8257D"/>
    <w:rsid w:val="00F826A4"/>
    <w:rsid w:val="00F83248"/>
    <w:rsid w:val="00F83708"/>
    <w:rsid w:val="00F83C1C"/>
    <w:rsid w:val="00F8707A"/>
    <w:rsid w:val="00F87D91"/>
    <w:rsid w:val="00F87F6F"/>
    <w:rsid w:val="00F906D3"/>
    <w:rsid w:val="00F91FF5"/>
    <w:rsid w:val="00F92310"/>
    <w:rsid w:val="00F92D8E"/>
    <w:rsid w:val="00F930C1"/>
    <w:rsid w:val="00F95981"/>
    <w:rsid w:val="00F9631D"/>
    <w:rsid w:val="00F971E6"/>
    <w:rsid w:val="00F9720D"/>
    <w:rsid w:val="00FA02C2"/>
    <w:rsid w:val="00FA4331"/>
    <w:rsid w:val="00FA54AB"/>
    <w:rsid w:val="00FB0495"/>
    <w:rsid w:val="00FB156E"/>
    <w:rsid w:val="00FB2B27"/>
    <w:rsid w:val="00FB41EC"/>
    <w:rsid w:val="00FB4260"/>
    <w:rsid w:val="00FB4D42"/>
    <w:rsid w:val="00FB5188"/>
    <w:rsid w:val="00FB6AA4"/>
    <w:rsid w:val="00FB73C8"/>
    <w:rsid w:val="00FB73D9"/>
    <w:rsid w:val="00FB7498"/>
    <w:rsid w:val="00FC1262"/>
    <w:rsid w:val="00FC263E"/>
    <w:rsid w:val="00FC2E3B"/>
    <w:rsid w:val="00FC459D"/>
    <w:rsid w:val="00FC47E4"/>
    <w:rsid w:val="00FC4DA8"/>
    <w:rsid w:val="00FC5486"/>
    <w:rsid w:val="00FC5777"/>
    <w:rsid w:val="00FC682D"/>
    <w:rsid w:val="00FC7830"/>
    <w:rsid w:val="00FD4132"/>
    <w:rsid w:val="00FD4A2B"/>
    <w:rsid w:val="00FD505C"/>
    <w:rsid w:val="00FD5573"/>
    <w:rsid w:val="00FD5E6B"/>
    <w:rsid w:val="00FD622E"/>
    <w:rsid w:val="00FD7B29"/>
    <w:rsid w:val="00FE0B3C"/>
    <w:rsid w:val="00FE0E8F"/>
    <w:rsid w:val="00FE2D3E"/>
    <w:rsid w:val="00FE3DCE"/>
    <w:rsid w:val="00FE44EA"/>
    <w:rsid w:val="00FE4D9F"/>
    <w:rsid w:val="00FE5729"/>
    <w:rsid w:val="00FE5785"/>
    <w:rsid w:val="00FE5F79"/>
    <w:rsid w:val="00FF1031"/>
    <w:rsid w:val="00FF2CD0"/>
    <w:rsid w:val="00FF2E29"/>
    <w:rsid w:val="00FF334E"/>
    <w:rsid w:val="00FF41FF"/>
    <w:rsid w:val="00FF42A8"/>
    <w:rsid w:val="00FF5843"/>
    <w:rsid w:val="00FF593A"/>
    <w:rsid w:val="00FF596A"/>
    <w:rsid w:val="00FF65BA"/>
    <w:rsid w:val="0D298B65"/>
    <w:rsid w:val="15F7BEE7"/>
    <w:rsid w:val="1EBE2FA6"/>
    <w:rsid w:val="2E12C21C"/>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DAAFE"/>
  <w15:chartTrackingRefBased/>
  <w15:docId w15:val="{1791167A-E22A-4196-874D-B989D4CBA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EC"/>
    <w:pPr>
      <w:spacing w:after="200" w:line="280" w:lineRule="atLeast"/>
      <w:jc w:val="both"/>
    </w:pPr>
    <w:rPr>
      <w:rFonts w:ascii="Verdana" w:hAnsi="Verdana"/>
      <w:color w:val="000000" w:themeColor="text1"/>
      <w:sz w:val="20"/>
    </w:rPr>
  </w:style>
  <w:style w:type="paragraph" w:styleId="Heading1">
    <w:name w:val="heading 1"/>
    <w:basedOn w:val="Title"/>
    <w:link w:val="Heading1Char"/>
    <w:uiPriority w:val="9"/>
    <w:qFormat/>
    <w:rsid w:val="00221DEC"/>
    <w:pPr>
      <w:keepNext/>
      <w:keepLines/>
      <w:spacing w:before="360" w:after="200" w:line="240" w:lineRule="auto"/>
      <w:contextualSpacing w:val="0"/>
      <w:jc w:val="both"/>
      <w:outlineLvl w:val="0"/>
    </w:pPr>
    <w:rPr>
      <w:sz w:val="20"/>
      <w:szCs w:val="32"/>
    </w:rPr>
  </w:style>
  <w:style w:type="paragraph" w:styleId="Heading2">
    <w:name w:val="heading 2"/>
    <w:basedOn w:val="Heading1"/>
    <w:next w:val="Normal"/>
    <w:link w:val="Heading2Char"/>
    <w:uiPriority w:val="9"/>
    <w:qFormat/>
    <w:rsid w:val="00221DEC"/>
    <w:pPr>
      <w:spacing w:before="500"/>
      <w:jc w:val="left"/>
      <w:outlineLvl w:val="1"/>
    </w:pPr>
    <w:rPr>
      <w:rFonts w:eastAsia="Times New Roman" w:cs="Arial"/>
      <w:caps w:val="0"/>
      <w:spacing w:val="0"/>
      <w:kern w:val="0"/>
      <w:szCs w:val="18"/>
    </w:rPr>
  </w:style>
  <w:style w:type="paragraph" w:styleId="Heading3">
    <w:name w:val="heading 3"/>
    <w:basedOn w:val="Normal"/>
    <w:link w:val="Heading3Char"/>
    <w:uiPriority w:val="9"/>
    <w:rsid w:val="00221DEC"/>
    <w:pPr>
      <w:numPr>
        <w:numId w:val="21"/>
      </w:numPr>
      <w:spacing w:after="120" w:line="240" w:lineRule="auto"/>
      <w:outlineLvl w:val="2"/>
    </w:pPr>
    <w:rPr>
      <w:rFonts w:ascii="Arial" w:eastAsia="Times New Roman" w:hAnsi="Arial" w:cs="Arial"/>
      <w:color w:val="auto"/>
      <w:kern w:val="0"/>
      <w:sz w:val="18"/>
      <w:szCs w:val="18"/>
    </w:rPr>
  </w:style>
  <w:style w:type="paragraph" w:styleId="Heading4">
    <w:name w:val="heading 4"/>
    <w:basedOn w:val="Heading3"/>
    <w:link w:val="Heading4Char"/>
    <w:uiPriority w:val="9"/>
    <w:rsid w:val="00221DEC"/>
    <w:pPr>
      <w:numPr>
        <w:ilvl w:val="1"/>
      </w:numPr>
      <w:outlineLvl w:val="3"/>
    </w:pPr>
  </w:style>
  <w:style w:type="paragraph" w:styleId="Heading5">
    <w:name w:val="heading 5"/>
    <w:basedOn w:val="Normal"/>
    <w:next w:val="Normal"/>
    <w:link w:val="Heading5Char"/>
    <w:uiPriority w:val="9"/>
    <w:unhideWhenUsed/>
    <w:rsid w:val="00221DE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221DEC"/>
    <w:pPr>
      <w:spacing w:before="480" w:after="480" w:line="360" w:lineRule="auto"/>
      <w:contextualSpacing/>
      <w:jc w:val="center"/>
    </w:pPr>
    <w:rPr>
      <w:rFonts w:eastAsiaTheme="majorEastAsia" w:cstheme="majorBidi"/>
      <w:b/>
      <w:caps/>
      <w:spacing w:val="-10"/>
      <w:kern w:val="28"/>
      <w:sz w:val="24"/>
      <w:szCs w:val="56"/>
    </w:rPr>
  </w:style>
  <w:style w:type="character" w:customStyle="1" w:styleId="TitleChar">
    <w:name w:val="Title Char"/>
    <w:basedOn w:val="DefaultParagraphFont"/>
    <w:link w:val="Title"/>
    <w:uiPriority w:val="10"/>
    <w:rsid w:val="00221DEC"/>
    <w:rPr>
      <w:rFonts w:ascii="Verdana" w:eastAsiaTheme="majorEastAsia" w:hAnsi="Verdana" w:cstheme="majorBidi"/>
      <w:b/>
      <w:caps/>
      <w:color w:val="000000" w:themeColor="text1"/>
      <w:spacing w:val="-10"/>
      <w:kern w:val="28"/>
      <w:sz w:val="24"/>
      <w:szCs w:val="56"/>
    </w:rPr>
  </w:style>
  <w:style w:type="character" w:customStyle="1" w:styleId="Heading1Char">
    <w:name w:val="Heading 1 Char"/>
    <w:basedOn w:val="DefaultParagraphFont"/>
    <w:link w:val="Heading1"/>
    <w:uiPriority w:val="9"/>
    <w:rsid w:val="00221DEC"/>
    <w:rPr>
      <w:rFonts w:ascii="Verdana" w:eastAsiaTheme="majorEastAsia" w:hAnsi="Verdana" w:cstheme="majorBidi"/>
      <w:b/>
      <w:caps/>
      <w:color w:val="000000" w:themeColor="text1"/>
      <w:spacing w:val="-10"/>
      <w:kern w:val="28"/>
      <w:sz w:val="20"/>
      <w:szCs w:val="32"/>
    </w:rPr>
  </w:style>
  <w:style w:type="paragraph" w:customStyle="1" w:styleId="Paragraph">
    <w:name w:val="Paragraph"/>
    <w:basedOn w:val="Normal"/>
    <w:link w:val="ParagraphChar"/>
    <w:rsid w:val="00221DEC"/>
    <w:pPr>
      <w:spacing w:after="120"/>
    </w:pPr>
    <w:rPr>
      <w:rFonts w:ascii="Arial" w:eastAsiaTheme="minorEastAsia" w:hAnsi="Arial" w:cs="Times New Roman"/>
      <w:color w:val="4D4D4D"/>
      <w:kern w:val="0"/>
      <w:szCs w:val="20"/>
    </w:rPr>
  </w:style>
  <w:style w:type="character" w:customStyle="1" w:styleId="ParagraphChar">
    <w:name w:val="Paragraph Char"/>
    <w:link w:val="Paragraph"/>
    <w:locked/>
    <w:rsid w:val="00221DEC"/>
    <w:rPr>
      <w:rFonts w:ascii="Arial" w:eastAsiaTheme="minorEastAsia" w:hAnsi="Arial" w:cs="Times New Roman"/>
      <w:color w:val="4D4D4D"/>
      <w:kern w:val="0"/>
      <w:sz w:val="20"/>
      <w:szCs w:val="20"/>
    </w:rPr>
  </w:style>
  <w:style w:type="character" w:customStyle="1" w:styleId="Heading2Char">
    <w:name w:val="Heading 2 Char"/>
    <w:basedOn w:val="DefaultParagraphFont"/>
    <w:link w:val="Heading2"/>
    <w:uiPriority w:val="9"/>
    <w:rsid w:val="00221DEC"/>
    <w:rPr>
      <w:rFonts w:ascii="Verdana" w:eastAsia="Times New Roman" w:hAnsi="Verdana" w:cs="Arial"/>
      <w:b/>
      <w:color w:val="000000" w:themeColor="text1"/>
      <w:kern w:val="0"/>
      <w:sz w:val="20"/>
      <w:szCs w:val="18"/>
    </w:rPr>
  </w:style>
  <w:style w:type="character" w:customStyle="1" w:styleId="Heading3Char">
    <w:name w:val="Heading 3 Char"/>
    <w:basedOn w:val="DefaultParagraphFont"/>
    <w:link w:val="Heading3"/>
    <w:uiPriority w:val="9"/>
    <w:rsid w:val="00221DEC"/>
    <w:rPr>
      <w:rFonts w:ascii="Arial" w:eastAsia="Times New Roman" w:hAnsi="Arial" w:cs="Arial"/>
      <w:kern w:val="0"/>
      <w:sz w:val="18"/>
      <w:szCs w:val="18"/>
    </w:rPr>
  </w:style>
  <w:style w:type="character" w:customStyle="1" w:styleId="Heading4Char">
    <w:name w:val="Heading 4 Char"/>
    <w:basedOn w:val="DefaultParagraphFont"/>
    <w:link w:val="Heading4"/>
    <w:uiPriority w:val="9"/>
    <w:rsid w:val="00221DEC"/>
    <w:rPr>
      <w:rFonts w:ascii="Arial" w:eastAsia="Times New Roman" w:hAnsi="Arial" w:cs="Arial"/>
      <w:kern w:val="0"/>
      <w:sz w:val="18"/>
      <w:szCs w:val="18"/>
    </w:rPr>
  </w:style>
  <w:style w:type="paragraph" w:styleId="BodyText">
    <w:name w:val="Body Text"/>
    <w:basedOn w:val="Normal"/>
    <w:link w:val="BodyTextChar"/>
    <w:uiPriority w:val="1"/>
    <w:rsid w:val="00221DEC"/>
    <w:pPr>
      <w:widowControl w:val="0"/>
      <w:autoSpaceDE w:val="0"/>
      <w:autoSpaceDN w:val="0"/>
      <w:adjustRightInd w:val="0"/>
      <w:spacing w:after="0" w:line="240" w:lineRule="auto"/>
      <w:ind w:left="679" w:hanging="567"/>
    </w:pPr>
    <w:rPr>
      <w:rFonts w:ascii="Calibri" w:eastAsiaTheme="minorEastAsia" w:hAnsi="Calibri" w:cs="Calibri"/>
      <w:color w:val="auto"/>
      <w:kern w:val="0"/>
      <w:sz w:val="24"/>
      <w:szCs w:val="24"/>
      <w:lang w:eastAsia="en-NZ"/>
    </w:rPr>
  </w:style>
  <w:style w:type="character" w:customStyle="1" w:styleId="BodyTextChar">
    <w:name w:val="Body Text Char"/>
    <w:basedOn w:val="DefaultParagraphFont"/>
    <w:link w:val="BodyText"/>
    <w:uiPriority w:val="1"/>
    <w:rsid w:val="00221DEC"/>
    <w:rPr>
      <w:rFonts w:ascii="Calibri" w:eastAsiaTheme="minorEastAsia" w:hAnsi="Calibri" w:cs="Calibri"/>
      <w:kern w:val="0"/>
      <w:sz w:val="24"/>
      <w:szCs w:val="24"/>
      <w:lang w:eastAsia="en-NZ"/>
    </w:rPr>
  </w:style>
  <w:style w:type="table" w:styleId="TableGrid">
    <w:name w:val="Table Grid"/>
    <w:basedOn w:val="TableNormal"/>
    <w:uiPriority w:val="59"/>
    <w:rsid w:val="00221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826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638"/>
    <w:rPr>
      <w:rFonts w:ascii="Segoe UI" w:hAnsi="Segoe UI" w:cs="Segoe UI"/>
      <w:color w:val="000000" w:themeColor="text1"/>
      <w:sz w:val="18"/>
      <w:szCs w:val="18"/>
    </w:rPr>
  </w:style>
  <w:style w:type="paragraph" w:customStyle="1" w:styleId="ListIntroduction">
    <w:name w:val="List Introduction"/>
    <w:basedOn w:val="Normal"/>
    <w:link w:val="ListIntroductionChar"/>
    <w:qFormat/>
    <w:rsid w:val="00221DEC"/>
    <w:pPr>
      <w:widowControl w:val="0"/>
      <w:numPr>
        <w:numId w:val="22"/>
      </w:numPr>
    </w:pPr>
    <w:rPr>
      <w:rFonts w:eastAsiaTheme="minorEastAsia" w:cs="Arial"/>
      <w:kern w:val="0"/>
      <w:szCs w:val="20"/>
    </w:rPr>
  </w:style>
  <w:style w:type="character" w:customStyle="1" w:styleId="ListIntroductionChar">
    <w:name w:val="List Introduction Char"/>
    <w:basedOn w:val="DefaultParagraphFont"/>
    <w:link w:val="ListIntroduction"/>
    <w:rsid w:val="00221DEC"/>
    <w:rPr>
      <w:rFonts w:ascii="Verdana" w:eastAsiaTheme="minorEastAsia" w:hAnsi="Verdana" w:cs="Arial"/>
      <w:color w:val="000000" w:themeColor="text1"/>
      <w:kern w:val="0"/>
      <w:sz w:val="20"/>
      <w:szCs w:val="20"/>
    </w:rPr>
  </w:style>
  <w:style w:type="paragraph" w:styleId="List">
    <w:name w:val="List"/>
    <w:basedOn w:val="Normal"/>
    <w:uiPriority w:val="99"/>
    <w:unhideWhenUsed/>
    <w:rsid w:val="00221DEC"/>
    <w:pPr>
      <w:ind w:left="283" w:hanging="283"/>
      <w:contextualSpacing/>
    </w:pPr>
  </w:style>
  <w:style w:type="paragraph" w:customStyle="1" w:styleId="ClauseHeading">
    <w:name w:val="Clause Heading"/>
    <w:link w:val="ClauseHeadingChar"/>
    <w:qFormat/>
    <w:rsid w:val="00221DEC"/>
    <w:pPr>
      <w:keepNext/>
      <w:numPr>
        <w:numId w:val="27"/>
      </w:numPr>
      <w:spacing w:after="80" w:line="120" w:lineRule="atLeast"/>
      <w:jc w:val="both"/>
      <w:outlineLvl w:val="1"/>
    </w:pPr>
    <w:rPr>
      <w:rFonts w:ascii="Verdana" w:hAnsi="Verdana"/>
      <w:b/>
      <w:caps/>
      <w:color w:val="000000" w:themeColor="text1"/>
      <w:sz w:val="18"/>
    </w:rPr>
  </w:style>
  <w:style w:type="character" w:customStyle="1" w:styleId="ClauseHeadingChar">
    <w:name w:val="Clause Heading Char"/>
    <w:basedOn w:val="DefaultParagraphFont"/>
    <w:link w:val="ClauseHeading"/>
    <w:rsid w:val="00221DEC"/>
    <w:rPr>
      <w:rFonts w:ascii="Verdana" w:hAnsi="Verdana"/>
      <w:b/>
      <w:caps/>
      <w:color w:val="000000" w:themeColor="text1"/>
      <w:sz w:val="18"/>
    </w:rPr>
  </w:style>
  <w:style w:type="paragraph" w:styleId="ListParagraph">
    <w:name w:val="List Paragraph"/>
    <w:basedOn w:val="Normal"/>
    <w:uiPriority w:val="1"/>
    <w:rsid w:val="00221DEC"/>
    <w:pPr>
      <w:ind w:left="720"/>
      <w:contextualSpacing/>
    </w:pPr>
  </w:style>
  <w:style w:type="paragraph" w:styleId="List2">
    <w:name w:val="List 2"/>
    <w:basedOn w:val="Normal"/>
    <w:link w:val="List2Char"/>
    <w:uiPriority w:val="99"/>
    <w:unhideWhenUsed/>
    <w:qFormat/>
    <w:rsid w:val="00221DEC"/>
    <w:pPr>
      <w:numPr>
        <w:ilvl w:val="1"/>
        <w:numId w:val="27"/>
      </w:numPr>
      <w:spacing w:after="120" w:line="80" w:lineRule="atLeast"/>
      <w:outlineLvl w:val="2"/>
    </w:pPr>
    <w:rPr>
      <w:sz w:val="18"/>
    </w:rPr>
  </w:style>
  <w:style w:type="character" w:customStyle="1" w:styleId="List2Char">
    <w:name w:val="List 2 Char"/>
    <w:basedOn w:val="DefaultParagraphFont"/>
    <w:link w:val="List2"/>
    <w:uiPriority w:val="99"/>
    <w:rsid w:val="00221DEC"/>
    <w:rPr>
      <w:rFonts w:ascii="Verdana" w:hAnsi="Verdana"/>
      <w:color w:val="000000" w:themeColor="text1"/>
      <w:sz w:val="18"/>
    </w:rPr>
  </w:style>
  <w:style w:type="paragraph" w:customStyle="1" w:styleId="Clausenonumber">
    <w:name w:val="Clause no number"/>
    <w:basedOn w:val="Normal"/>
    <w:link w:val="ClausenonumberChar"/>
    <w:qFormat/>
    <w:rsid w:val="00221DEC"/>
    <w:pPr>
      <w:spacing w:after="120" w:line="80" w:lineRule="atLeast"/>
      <w:ind w:left="567"/>
    </w:pPr>
    <w:rPr>
      <w:sz w:val="18"/>
    </w:rPr>
  </w:style>
  <w:style w:type="character" w:customStyle="1" w:styleId="ClausenonumberChar">
    <w:name w:val="Clause no number Char"/>
    <w:basedOn w:val="List2Char"/>
    <w:link w:val="Clausenonumber"/>
    <w:rsid w:val="00221DEC"/>
    <w:rPr>
      <w:rFonts w:ascii="Verdana" w:hAnsi="Verdana"/>
      <w:color w:val="000000" w:themeColor="text1"/>
      <w:sz w:val="18"/>
    </w:rPr>
  </w:style>
  <w:style w:type="numbering" w:customStyle="1" w:styleId="Clauses">
    <w:name w:val="Clauses"/>
    <w:uiPriority w:val="99"/>
    <w:rsid w:val="00221DEC"/>
    <w:pPr>
      <w:numPr>
        <w:numId w:val="20"/>
      </w:numPr>
    </w:pPr>
  </w:style>
  <w:style w:type="paragraph" w:customStyle="1" w:styleId="GeneralTermsheading">
    <w:name w:val="General Terms heading"/>
    <w:link w:val="GeneralTermsheadingChar"/>
    <w:qFormat/>
    <w:rsid w:val="00221DEC"/>
    <w:pPr>
      <w:keepNext/>
      <w:kinsoku w:val="0"/>
      <w:overflowPunct w:val="0"/>
      <w:spacing w:after="80" w:line="120" w:lineRule="atLeast"/>
      <w:ind w:left="454" w:hanging="454"/>
      <w:outlineLvl w:val="0"/>
    </w:pPr>
    <w:rPr>
      <w:rFonts w:ascii="Verdana" w:eastAsiaTheme="majorEastAsia" w:hAnsi="Verdana" w:cs="Arial"/>
      <w:b/>
      <w:caps/>
      <w:color w:val="000000" w:themeColor="text1"/>
      <w:spacing w:val="-1"/>
      <w:kern w:val="28"/>
      <w:sz w:val="18"/>
      <w:szCs w:val="18"/>
    </w:rPr>
  </w:style>
  <w:style w:type="character" w:customStyle="1" w:styleId="GeneralTermsheadingChar">
    <w:name w:val="General Terms heading Char"/>
    <w:basedOn w:val="Heading1Char"/>
    <w:link w:val="GeneralTermsheading"/>
    <w:rsid w:val="00221DEC"/>
    <w:rPr>
      <w:rFonts w:ascii="Verdana" w:eastAsiaTheme="majorEastAsia" w:hAnsi="Verdana" w:cs="Arial"/>
      <w:b/>
      <w:caps/>
      <w:color w:val="000000" w:themeColor="text1"/>
      <w:spacing w:val="-1"/>
      <w:kern w:val="28"/>
      <w:sz w:val="18"/>
      <w:szCs w:val="18"/>
    </w:rPr>
  </w:style>
  <w:style w:type="paragraph" w:styleId="List3">
    <w:name w:val="List 3"/>
    <w:basedOn w:val="List2"/>
    <w:link w:val="List3Char"/>
    <w:uiPriority w:val="99"/>
    <w:unhideWhenUsed/>
    <w:qFormat/>
    <w:rsid w:val="00221DEC"/>
    <w:pPr>
      <w:numPr>
        <w:ilvl w:val="2"/>
      </w:numPr>
      <w:outlineLvl w:val="3"/>
    </w:pPr>
  </w:style>
  <w:style w:type="paragraph" w:styleId="List4">
    <w:name w:val="List 4"/>
    <w:basedOn w:val="List3"/>
    <w:link w:val="List4Char"/>
    <w:uiPriority w:val="99"/>
    <w:unhideWhenUsed/>
    <w:qFormat/>
    <w:rsid w:val="00221DEC"/>
    <w:pPr>
      <w:numPr>
        <w:ilvl w:val="3"/>
      </w:numPr>
      <w:outlineLvl w:val="4"/>
    </w:pPr>
  </w:style>
  <w:style w:type="paragraph" w:customStyle="1" w:styleId="Parties">
    <w:name w:val="Parties"/>
    <w:basedOn w:val="Normal"/>
    <w:link w:val="PartiesChar"/>
    <w:qFormat/>
    <w:rsid w:val="006C4FEF"/>
    <w:pPr>
      <w:numPr>
        <w:numId w:val="24"/>
      </w:numPr>
      <w:ind w:left="567" w:hanging="567"/>
    </w:pPr>
    <w:rPr>
      <w:rFonts w:eastAsiaTheme="minorEastAsia" w:cs="Arial"/>
      <w:kern w:val="0"/>
      <w:szCs w:val="20"/>
    </w:rPr>
  </w:style>
  <w:style w:type="character" w:customStyle="1" w:styleId="PartiesChar">
    <w:name w:val="Parties Char"/>
    <w:basedOn w:val="ListIntroductionChar"/>
    <w:link w:val="Parties"/>
    <w:rsid w:val="006C4FEF"/>
    <w:rPr>
      <w:rFonts w:ascii="Verdana" w:eastAsiaTheme="minorEastAsia" w:hAnsi="Verdana" w:cs="Arial"/>
      <w:color w:val="000000" w:themeColor="text1"/>
      <w:kern w:val="0"/>
      <w:sz w:val="20"/>
      <w:szCs w:val="20"/>
    </w:rPr>
  </w:style>
  <w:style w:type="character" w:customStyle="1" w:styleId="Heading5Char">
    <w:name w:val="Heading 5 Char"/>
    <w:basedOn w:val="DefaultParagraphFont"/>
    <w:link w:val="Heading5"/>
    <w:uiPriority w:val="9"/>
    <w:rsid w:val="00221DEC"/>
    <w:rPr>
      <w:rFonts w:asciiTheme="majorHAnsi" w:eastAsiaTheme="majorEastAsia" w:hAnsiTheme="majorHAnsi" w:cstheme="majorBidi"/>
      <w:color w:val="2F5496" w:themeColor="accent1" w:themeShade="BF"/>
      <w:sz w:val="20"/>
    </w:rPr>
  </w:style>
  <w:style w:type="numbering" w:customStyle="1" w:styleId="ParagraphList">
    <w:name w:val="Paragraph List"/>
    <w:uiPriority w:val="99"/>
    <w:rsid w:val="00221DEC"/>
  </w:style>
  <w:style w:type="paragraph" w:customStyle="1" w:styleId="Style1">
    <w:name w:val="Style1"/>
    <w:basedOn w:val="Normal"/>
    <w:next w:val="ListIntroduction"/>
    <w:link w:val="Style1Char"/>
    <w:rsid w:val="00221DEC"/>
    <w:pPr>
      <w:widowControl w:val="0"/>
      <w:numPr>
        <w:numId w:val="26"/>
      </w:numPr>
    </w:pPr>
    <w:rPr>
      <w:rFonts w:eastAsiaTheme="minorEastAsia" w:cs="Arial"/>
      <w:kern w:val="0"/>
      <w:szCs w:val="20"/>
    </w:rPr>
  </w:style>
  <w:style w:type="character" w:customStyle="1" w:styleId="Style1Char">
    <w:name w:val="Style1 Char"/>
    <w:basedOn w:val="ListIntroductionChar"/>
    <w:link w:val="Style1"/>
    <w:rsid w:val="00221DEC"/>
    <w:rPr>
      <w:rFonts w:ascii="Verdana" w:eastAsiaTheme="minorEastAsia" w:hAnsi="Verdana" w:cs="Arial"/>
      <w:color w:val="000000" w:themeColor="text1"/>
      <w:kern w:val="0"/>
      <w:sz w:val="20"/>
      <w:szCs w:val="20"/>
    </w:rPr>
  </w:style>
  <w:style w:type="paragraph" w:customStyle="1" w:styleId="TableParagraph">
    <w:name w:val="Table Paragraph"/>
    <w:basedOn w:val="Normal"/>
    <w:uiPriority w:val="1"/>
    <w:rsid w:val="00221DEC"/>
    <w:pPr>
      <w:widowControl w:val="0"/>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paragraph" w:styleId="Header">
    <w:name w:val="header"/>
    <w:basedOn w:val="Normal"/>
    <w:link w:val="HeaderChar"/>
    <w:uiPriority w:val="99"/>
    <w:unhideWhenUsed/>
    <w:rsid w:val="00221DEC"/>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HeaderChar">
    <w:name w:val="Header Char"/>
    <w:basedOn w:val="DefaultParagraphFont"/>
    <w:link w:val="Header"/>
    <w:uiPriority w:val="99"/>
    <w:rsid w:val="00221DEC"/>
    <w:rPr>
      <w:rFonts w:ascii="Times New Roman" w:eastAsiaTheme="minorEastAsia" w:hAnsi="Times New Roman" w:cs="Times New Roman"/>
      <w:kern w:val="0"/>
      <w:sz w:val="24"/>
      <w:szCs w:val="24"/>
      <w:lang w:eastAsia="en-NZ"/>
    </w:rPr>
  </w:style>
  <w:style w:type="paragraph" w:styleId="Footer">
    <w:name w:val="footer"/>
    <w:basedOn w:val="Normal"/>
    <w:link w:val="FooterChar"/>
    <w:uiPriority w:val="99"/>
    <w:unhideWhenUsed/>
    <w:rsid w:val="00221DEC"/>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FooterChar">
    <w:name w:val="Footer Char"/>
    <w:basedOn w:val="DefaultParagraphFont"/>
    <w:link w:val="Footer"/>
    <w:uiPriority w:val="99"/>
    <w:rsid w:val="00221DEC"/>
    <w:rPr>
      <w:rFonts w:ascii="Times New Roman" w:eastAsiaTheme="minorEastAsia" w:hAnsi="Times New Roman" w:cs="Times New Roman"/>
      <w:kern w:val="0"/>
      <w:sz w:val="24"/>
      <w:szCs w:val="24"/>
      <w:lang w:eastAsia="en-NZ"/>
    </w:rPr>
  </w:style>
  <w:style w:type="paragraph" w:styleId="CommentText">
    <w:name w:val="annotation text"/>
    <w:basedOn w:val="Normal"/>
    <w:link w:val="CommentTextChar"/>
    <w:uiPriority w:val="99"/>
    <w:unhideWhenUsed/>
    <w:rsid w:val="00221DEC"/>
    <w:pPr>
      <w:spacing w:after="0" w:line="240" w:lineRule="auto"/>
      <w:jc w:val="left"/>
    </w:pPr>
    <w:rPr>
      <w:rFonts w:ascii="Arial" w:eastAsiaTheme="minorEastAsia" w:hAnsi="Arial" w:cs="Times New Roman"/>
      <w:color w:val="4D4D4D"/>
      <w:kern w:val="0"/>
      <w:szCs w:val="20"/>
    </w:rPr>
  </w:style>
  <w:style w:type="character" w:customStyle="1" w:styleId="CommentTextChar">
    <w:name w:val="Comment Text Char"/>
    <w:basedOn w:val="DefaultParagraphFont"/>
    <w:link w:val="CommentText"/>
    <w:uiPriority w:val="99"/>
    <w:rsid w:val="00221DEC"/>
    <w:rPr>
      <w:rFonts w:ascii="Arial" w:eastAsiaTheme="minorEastAsia" w:hAnsi="Arial" w:cs="Times New Roman"/>
      <w:color w:val="4D4D4D"/>
      <w:kern w:val="0"/>
      <w:sz w:val="20"/>
      <w:szCs w:val="20"/>
    </w:rPr>
  </w:style>
  <w:style w:type="character" w:styleId="Hyperlink">
    <w:name w:val="Hyperlink"/>
    <w:basedOn w:val="DefaultParagraphFont"/>
    <w:uiPriority w:val="99"/>
    <w:unhideWhenUsed/>
    <w:rsid w:val="00221DEC"/>
    <w:rPr>
      <w:color w:val="0563C1" w:themeColor="hyperlink"/>
      <w:u w:val="single"/>
    </w:rPr>
  </w:style>
  <w:style w:type="paragraph" w:customStyle="1" w:styleId="NormalBold">
    <w:name w:val="Normal Bold"/>
    <w:basedOn w:val="Normal"/>
    <w:link w:val="NormalBoldChar"/>
    <w:qFormat/>
    <w:rsid w:val="00221DEC"/>
    <w:rPr>
      <w:b/>
    </w:rPr>
  </w:style>
  <w:style w:type="paragraph" w:styleId="Revision">
    <w:name w:val="Revision"/>
    <w:hidden/>
    <w:uiPriority w:val="99"/>
    <w:semiHidden/>
    <w:rsid w:val="00382638"/>
    <w:pPr>
      <w:spacing w:after="0" w:line="240" w:lineRule="auto"/>
    </w:pPr>
    <w:rPr>
      <w:rFonts w:ascii="Verdana" w:hAnsi="Verdana"/>
      <w:color w:val="000000" w:themeColor="text1"/>
      <w:sz w:val="20"/>
    </w:rPr>
  </w:style>
  <w:style w:type="character" w:customStyle="1" w:styleId="NormalBoldChar">
    <w:name w:val="Normal Bold Char"/>
    <w:basedOn w:val="DefaultParagraphFont"/>
    <w:link w:val="NormalBold"/>
    <w:rsid w:val="00221DEC"/>
    <w:rPr>
      <w:rFonts w:ascii="Verdana" w:hAnsi="Verdana"/>
      <w:b/>
      <w:color w:val="000000" w:themeColor="text1"/>
      <w:sz w:val="20"/>
    </w:rPr>
  </w:style>
  <w:style w:type="character" w:styleId="CommentReference">
    <w:name w:val="annotation reference"/>
    <w:basedOn w:val="DefaultParagraphFont"/>
    <w:uiPriority w:val="99"/>
    <w:unhideWhenUsed/>
    <w:rsid w:val="00221DEC"/>
    <w:rPr>
      <w:rFonts w:cs="Times New Roman"/>
      <w:sz w:val="16"/>
    </w:rPr>
  </w:style>
  <w:style w:type="paragraph" w:styleId="NoSpacing">
    <w:name w:val="No Spacing"/>
    <w:uiPriority w:val="1"/>
    <w:qFormat/>
    <w:rsid w:val="00221DEC"/>
    <w:pPr>
      <w:spacing w:after="0" w:line="240" w:lineRule="auto"/>
    </w:pPr>
    <w:rPr>
      <w:rFonts w:ascii="Verdana" w:hAnsi="Verdana"/>
      <w:color w:val="000000" w:themeColor="text1"/>
      <w:sz w:val="20"/>
    </w:rPr>
  </w:style>
  <w:style w:type="paragraph" w:styleId="CommentSubject">
    <w:name w:val="annotation subject"/>
    <w:basedOn w:val="CommentText"/>
    <w:next w:val="CommentText"/>
    <w:link w:val="CommentSubjectChar"/>
    <w:uiPriority w:val="99"/>
    <w:semiHidden/>
    <w:unhideWhenUsed/>
    <w:rsid w:val="00221DEC"/>
    <w:pPr>
      <w:spacing w:after="200"/>
      <w:jc w:val="both"/>
    </w:pPr>
    <w:rPr>
      <w:rFonts w:ascii="Verdana" w:hAnsi="Verdana"/>
      <w:b/>
      <w:bCs/>
      <w:color w:val="000000" w:themeColor="text1"/>
    </w:rPr>
  </w:style>
  <w:style w:type="character" w:customStyle="1" w:styleId="CommentSubjectChar">
    <w:name w:val="Comment Subject Char"/>
    <w:basedOn w:val="CommentTextChar"/>
    <w:link w:val="CommentSubject"/>
    <w:uiPriority w:val="99"/>
    <w:semiHidden/>
    <w:rsid w:val="00221DEC"/>
    <w:rPr>
      <w:rFonts w:ascii="Verdana" w:eastAsiaTheme="minorEastAsia" w:hAnsi="Verdana" w:cs="Times New Roman"/>
      <w:b/>
      <w:bCs/>
      <w:color w:val="000000" w:themeColor="text1"/>
      <w:kern w:val="0"/>
      <w:sz w:val="20"/>
      <w:szCs w:val="20"/>
    </w:rPr>
  </w:style>
  <w:style w:type="paragraph" w:customStyle="1" w:styleId="TableText">
    <w:name w:val="Table Text"/>
    <w:basedOn w:val="Normal"/>
    <w:link w:val="TableTextChar"/>
    <w:qFormat/>
    <w:rsid w:val="00221DEC"/>
    <w:pPr>
      <w:jc w:val="left"/>
    </w:pPr>
    <w:rPr>
      <w:bCs/>
    </w:rPr>
  </w:style>
  <w:style w:type="paragraph" w:customStyle="1" w:styleId="Tabletextbold">
    <w:name w:val="Table text bold"/>
    <w:basedOn w:val="TableText"/>
    <w:link w:val="TabletextboldChar"/>
    <w:qFormat/>
    <w:rsid w:val="00221DEC"/>
    <w:rPr>
      <w:b/>
      <w:bCs w:val="0"/>
    </w:rPr>
  </w:style>
  <w:style w:type="character" w:customStyle="1" w:styleId="TableTextChar">
    <w:name w:val="Table Text Char"/>
    <w:basedOn w:val="DefaultParagraphFont"/>
    <w:link w:val="TableText"/>
    <w:rsid w:val="00221DEC"/>
    <w:rPr>
      <w:rFonts w:ascii="Verdana" w:hAnsi="Verdana"/>
      <w:bCs/>
      <w:color w:val="000000" w:themeColor="text1"/>
      <w:sz w:val="20"/>
    </w:rPr>
  </w:style>
  <w:style w:type="character" w:customStyle="1" w:styleId="TabletextboldChar">
    <w:name w:val="Table text bold Char"/>
    <w:basedOn w:val="TableTextChar"/>
    <w:link w:val="Tabletextbold"/>
    <w:rsid w:val="00221DEC"/>
    <w:rPr>
      <w:rFonts w:ascii="Verdana" w:hAnsi="Verdana"/>
      <w:b/>
      <w:bCs w:val="0"/>
      <w:color w:val="000000" w:themeColor="text1"/>
      <w:sz w:val="20"/>
    </w:rPr>
  </w:style>
  <w:style w:type="character" w:styleId="UnresolvedMention">
    <w:name w:val="Unresolved Mention"/>
    <w:basedOn w:val="DefaultParagraphFont"/>
    <w:uiPriority w:val="99"/>
    <w:semiHidden/>
    <w:unhideWhenUsed/>
    <w:rsid w:val="00382638"/>
    <w:rPr>
      <w:color w:val="605E5C"/>
      <w:shd w:val="clear" w:color="auto" w:fill="E1DFDD"/>
    </w:rPr>
  </w:style>
  <w:style w:type="numbering" w:customStyle="1" w:styleId="Introlist">
    <w:name w:val="Intro list"/>
    <w:uiPriority w:val="99"/>
    <w:rsid w:val="00221DEC"/>
    <w:pPr>
      <w:numPr>
        <w:numId w:val="17"/>
      </w:numPr>
    </w:pPr>
  </w:style>
  <w:style w:type="paragraph" w:customStyle="1" w:styleId="pf0">
    <w:name w:val="pf0"/>
    <w:basedOn w:val="Normal"/>
    <w:rsid w:val="00874FCC"/>
    <w:pPr>
      <w:spacing w:before="100" w:beforeAutospacing="1" w:after="100" w:afterAutospacing="1" w:line="240" w:lineRule="auto"/>
      <w:jc w:val="left"/>
    </w:pPr>
    <w:rPr>
      <w:rFonts w:ascii="Times New Roman" w:eastAsia="Times New Roman" w:hAnsi="Times New Roman" w:cs="Times New Roman"/>
      <w:color w:val="auto"/>
      <w:kern w:val="0"/>
      <w:sz w:val="24"/>
      <w:szCs w:val="24"/>
      <w:lang w:eastAsia="en-NZ"/>
      <w14:ligatures w14:val="none"/>
    </w:rPr>
  </w:style>
  <w:style w:type="character" w:customStyle="1" w:styleId="cf11">
    <w:name w:val="cf11"/>
    <w:basedOn w:val="DefaultParagraphFont"/>
    <w:rsid w:val="00874FCC"/>
    <w:rPr>
      <w:rFonts w:ascii="Segoe UI" w:hAnsi="Segoe UI" w:cs="Segoe UI" w:hint="default"/>
      <w:color w:val="4D4D4D"/>
      <w:sz w:val="18"/>
      <w:szCs w:val="18"/>
    </w:rPr>
  </w:style>
  <w:style w:type="character" w:customStyle="1" w:styleId="cf21">
    <w:name w:val="cf21"/>
    <w:basedOn w:val="DefaultParagraphFont"/>
    <w:rsid w:val="00874FCC"/>
    <w:rPr>
      <w:rFonts w:ascii="Segoe UI" w:hAnsi="Segoe UI" w:cs="Segoe UI" w:hint="default"/>
      <w:b/>
      <w:bCs/>
      <w:color w:val="4D4D4D"/>
      <w:sz w:val="18"/>
      <w:szCs w:val="18"/>
    </w:rPr>
  </w:style>
  <w:style w:type="paragraph" w:customStyle="1" w:styleId="Clausenoheader0">
    <w:name w:val="Clause no header"/>
    <w:link w:val="ClausenoheaderChar"/>
    <w:qFormat/>
    <w:rsid w:val="00221DEC"/>
    <w:pPr>
      <w:keepNext/>
      <w:numPr>
        <w:numId w:val="23"/>
      </w:numPr>
      <w:spacing w:after="120" w:line="80" w:lineRule="atLeast"/>
      <w:jc w:val="both"/>
      <w:outlineLvl w:val="1"/>
    </w:pPr>
    <w:rPr>
      <w:rFonts w:ascii="Verdana" w:hAnsi="Verdana"/>
      <w:color w:val="000000" w:themeColor="text1"/>
      <w:sz w:val="18"/>
      <w:lang w:val="en-US"/>
    </w:rPr>
  </w:style>
  <w:style w:type="character" w:customStyle="1" w:styleId="ClausenoheaderChar">
    <w:name w:val="Clause no header Char"/>
    <w:basedOn w:val="DefaultParagraphFont"/>
    <w:link w:val="Clausenoheader0"/>
    <w:rsid w:val="00221DEC"/>
    <w:rPr>
      <w:rFonts w:ascii="Verdana" w:hAnsi="Verdana"/>
      <w:color w:val="000000" w:themeColor="text1"/>
      <w:sz w:val="18"/>
      <w:lang w:val="en-US"/>
    </w:rPr>
  </w:style>
  <w:style w:type="numbering" w:customStyle="1" w:styleId="Simpleclause">
    <w:name w:val="Simple clause"/>
    <w:uiPriority w:val="99"/>
    <w:rsid w:val="00221DEC"/>
    <w:pPr>
      <w:numPr>
        <w:numId w:val="18"/>
      </w:numPr>
    </w:pPr>
  </w:style>
  <w:style w:type="numbering" w:customStyle="1" w:styleId="Simplelist2">
    <w:name w:val="Simple list 2"/>
    <w:basedOn w:val="Simpleclause"/>
    <w:uiPriority w:val="99"/>
    <w:rsid w:val="00221DEC"/>
    <w:pPr>
      <w:numPr>
        <w:numId w:val="19"/>
      </w:numPr>
    </w:pPr>
  </w:style>
  <w:style w:type="paragraph" w:customStyle="1" w:styleId="simplelist20">
    <w:name w:val="simple list 2"/>
    <w:basedOn w:val="Clausenoheader0"/>
    <w:link w:val="simplelist2Char"/>
    <w:qFormat/>
    <w:rsid w:val="00221DEC"/>
    <w:pPr>
      <w:numPr>
        <w:ilvl w:val="1"/>
        <w:numId w:val="25"/>
      </w:numPr>
    </w:pPr>
    <w:rPr>
      <w:sz w:val="20"/>
    </w:rPr>
  </w:style>
  <w:style w:type="character" w:customStyle="1" w:styleId="simplelist2Char">
    <w:name w:val="simple list 2 Char"/>
    <w:basedOn w:val="ClausenoheaderChar"/>
    <w:link w:val="simplelist20"/>
    <w:rsid w:val="00221DEC"/>
    <w:rPr>
      <w:rFonts w:ascii="Verdana" w:hAnsi="Verdana"/>
      <w:color w:val="000000" w:themeColor="text1"/>
      <w:sz w:val="20"/>
      <w:lang w:val="en-US"/>
    </w:rPr>
  </w:style>
  <w:style w:type="paragraph" w:customStyle="1" w:styleId="Simplelist3">
    <w:name w:val="Simple list 3"/>
    <w:basedOn w:val="simplelist20"/>
    <w:link w:val="Simplelist3Char"/>
    <w:qFormat/>
    <w:rsid w:val="00221DEC"/>
    <w:pPr>
      <w:numPr>
        <w:ilvl w:val="2"/>
      </w:numPr>
    </w:pPr>
  </w:style>
  <w:style w:type="character" w:customStyle="1" w:styleId="Simplelist3Char">
    <w:name w:val="Simple list 3 Char"/>
    <w:basedOn w:val="simplelist2Char"/>
    <w:link w:val="Simplelist3"/>
    <w:rsid w:val="00221DEC"/>
    <w:rPr>
      <w:rFonts w:ascii="Verdana" w:hAnsi="Verdana"/>
      <w:color w:val="000000" w:themeColor="text1"/>
      <w:sz w:val="20"/>
      <w:lang w:val="en-US"/>
    </w:rPr>
  </w:style>
  <w:style w:type="paragraph" w:customStyle="1" w:styleId="Simplelist4">
    <w:name w:val="Simple list 4"/>
    <w:basedOn w:val="Simplelist3"/>
    <w:link w:val="Simplelist4Char"/>
    <w:qFormat/>
    <w:rsid w:val="00221DEC"/>
    <w:pPr>
      <w:numPr>
        <w:ilvl w:val="3"/>
      </w:numPr>
    </w:pPr>
  </w:style>
  <w:style w:type="character" w:customStyle="1" w:styleId="Simplelist4Char">
    <w:name w:val="Simple list 4 Char"/>
    <w:basedOn w:val="Simplelist3Char"/>
    <w:link w:val="Simplelist4"/>
    <w:rsid w:val="00221DEC"/>
    <w:rPr>
      <w:rFonts w:ascii="Verdana" w:hAnsi="Verdana"/>
      <w:color w:val="000000" w:themeColor="text1"/>
      <w:sz w:val="20"/>
      <w:lang w:val="en-US"/>
    </w:rPr>
  </w:style>
  <w:style w:type="table" w:styleId="GridTable5Dark-Accent5">
    <w:name w:val="Grid Table 5 Dark Accent 5"/>
    <w:basedOn w:val="TableNormal"/>
    <w:uiPriority w:val="50"/>
    <w:rsid w:val="00221D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
    <w:name w:val="Mention"/>
    <w:basedOn w:val="DefaultParagraphFont"/>
    <w:uiPriority w:val="99"/>
    <w:unhideWhenUsed/>
    <w:rsid w:val="00221DEC"/>
    <w:rPr>
      <w:color w:val="2B579A"/>
      <w:shd w:val="clear" w:color="auto" w:fill="E1DFDD"/>
    </w:rPr>
  </w:style>
  <w:style w:type="table" w:customStyle="1" w:styleId="Schedules">
    <w:name w:val="Schedules"/>
    <w:basedOn w:val="TableNormal"/>
    <w:uiPriority w:val="99"/>
    <w:rsid w:val="00221DEC"/>
    <w:pPr>
      <w:spacing w:before="60" w:after="60" w:line="100" w:lineRule="atLeast"/>
      <w:textboxTightWrap w:val="allLines"/>
    </w:pPr>
    <w:rPr>
      <w:rFonts w:ascii="Verdana" w:hAnsi="Verdana"/>
      <w:color w:val="000000" w:themeColor="text1"/>
      <w:sz w:val="20"/>
    </w:rPr>
    <w:tblPr>
      <w:tblStyleRowBandSize w:val="1"/>
      <w:tblCellMar>
        <w:top w:w="57" w:type="dxa"/>
        <w:bottom w:w="57" w:type="dxa"/>
      </w:tblCellMar>
    </w:tblPr>
    <w:tblStylePr w:type="firstRow">
      <w:pPr>
        <w:jc w:val="left"/>
      </w:pPr>
      <w:rPr>
        <w:rFonts w:ascii="Verdana" w:hAnsi="Verdana"/>
        <w:b/>
        <w:i w:val="0"/>
        <w:color w:val="F9F9F9"/>
        <w:sz w:val="20"/>
      </w:rPr>
      <w:tblPr/>
      <w:tcPr>
        <w:tcBorders>
          <w:top w:val="single" w:sz="24" w:space="0" w:color="FFFFFF" w:themeColor="background1"/>
          <w:left w:val="nil"/>
          <w:bottom w:val="single" w:sz="24" w:space="0" w:color="FFFFFF" w:themeColor="background1"/>
          <w:right w:val="nil"/>
          <w:insideH w:val="nil"/>
          <w:insideV w:val="nil"/>
          <w:tl2br w:val="nil"/>
          <w:tr2bl w:val="nil"/>
        </w:tcBorders>
        <w:shd w:val="clear" w:color="auto" w:fill="0054A6"/>
      </w:tcPr>
    </w:tblStylePr>
    <w:tblStylePr w:type="lastRow">
      <w:tblPr/>
      <w:tcPr>
        <w:tcBorders>
          <w:top w:val="nil"/>
          <w:left w:val="nil"/>
          <w:bottom w:val="nil"/>
          <w:right w:val="nil"/>
          <w:insideH w:val="nil"/>
          <w:insideV w:val="nil"/>
        </w:tcBorders>
      </w:tcPr>
    </w:tblStylePr>
    <w:tblStylePr w:type="firstCol">
      <w:pPr>
        <w:wordWrap/>
        <w:spacing w:beforeLines="0" w:before="60" w:beforeAutospacing="0" w:afterLines="0" w:after="60" w:afterAutospacing="0" w:line="100" w:lineRule="atLeast"/>
        <w:ind w:firstLineChars="0" w:firstLine="0"/>
        <w:contextualSpacing w:val="0"/>
        <w:mirrorIndents w:val="0"/>
        <w:jc w:val="left"/>
        <w:outlineLvl w:val="9"/>
      </w:pPr>
      <w:rPr>
        <w:rFonts w:ascii="Verdana" w:hAnsi="Verdana"/>
        <w:spacing w:val="0"/>
        <w:w w:val="100"/>
        <w:kern w:val="2"/>
        <w:position w:val="0"/>
        <w:sz w:val="20"/>
      </w:rPr>
      <w:tblPr/>
      <w:tcPr>
        <w:tcBorders>
          <w:top w:val="nil"/>
          <w:left w:val="nil"/>
          <w:bottom w:val="nil"/>
          <w:right w:val="nil"/>
          <w:insideH w:val="nil"/>
          <w:insideV w:val="nil"/>
          <w:tl2br w:val="nil"/>
          <w:tr2bl w:val="nil"/>
        </w:tcBorders>
      </w:tcPr>
    </w:tblStylePr>
    <w:tblStylePr w:type="band1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E7E9F1"/>
      </w:tcPr>
    </w:tblStylePr>
    <w:tblStylePr w:type="band2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CBD1E1"/>
      </w:tcPr>
    </w:tblStylePr>
    <w:tblStylePr w:type="nwCell">
      <w:pPr>
        <w:keepNext/>
        <w:keepLines w:val="0"/>
        <w:pageBreakBefore w:val="0"/>
        <w:widowControl/>
        <w:suppressLineNumbers w:val="0"/>
        <w:suppressAutoHyphens w:val="0"/>
        <w:wordWrap/>
        <w:spacing w:beforeLines="0" w:before="60" w:beforeAutospacing="0" w:afterLines="0" w:after="60" w:afterAutospacing="0" w:line="100" w:lineRule="atLeast"/>
        <w:ind w:leftChars="0" w:left="0" w:rightChars="0" w:right="0" w:firstLineChars="0" w:firstLine="0"/>
        <w:contextualSpacing w:val="0"/>
        <w:mirrorIndents w:val="0"/>
        <w:jc w:val="left"/>
        <w:textboxTightWrap w:val="allLines"/>
        <w:outlineLvl w:val="9"/>
      </w:pPr>
      <w:rPr>
        <w:rFonts w:ascii="Verdana" w:hAnsi="Verdana"/>
        <w:b w:val="0"/>
        <w:i w:val="0"/>
        <w:sz w:val="20"/>
      </w:rPr>
      <w:tblPr/>
      <w:tcPr>
        <w:tcBorders>
          <w:top w:val="single" w:sz="4" w:space="0" w:color="FFFFFF" w:themeColor="background1"/>
          <w:left w:val="nil"/>
          <w:bottom w:val="single" w:sz="24" w:space="0" w:color="FFFFFF" w:themeColor="background1"/>
          <w:right w:val="nil"/>
          <w:insideH w:val="single" w:sz="4" w:space="0" w:color="FFFFFF" w:themeColor="background1"/>
          <w:insideV w:val="single" w:sz="4" w:space="0" w:color="FFFFFF" w:themeColor="background1"/>
          <w:tl2br w:val="nil"/>
          <w:tr2bl w:val="nil"/>
        </w:tcBorders>
        <w:shd w:val="clear" w:color="auto" w:fill="FFFFFF" w:themeFill="background1"/>
      </w:tcPr>
    </w:tblStylePr>
  </w:style>
  <w:style w:type="paragraph" w:customStyle="1" w:styleId="SpecialTermsclauseheading">
    <w:name w:val="SpecialTerms clause heading"/>
    <w:link w:val="SpecialTermsclauseheadingChar"/>
    <w:qFormat/>
    <w:rsid w:val="00221DEC"/>
    <w:pPr>
      <w:keepNext/>
      <w:numPr>
        <w:numId w:val="25"/>
      </w:numPr>
      <w:spacing w:after="120" w:line="80" w:lineRule="atLeast"/>
    </w:pPr>
    <w:rPr>
      <w:rFonts w:ascii="Verdana" w:hAnsi="Verdana"/>
      <w:b/>
      <w:bCs/>
      <w:color w:val="000000" w:themeColor="text1"/>
      <w:sz w:val="20"/>
      <w:szCs w:val="20"/>
      <w:lang w:val="en-US"/>
    </w:rPr>
  </w:style>
  <w:style w:type="character" w:customStyle="1" w:styleId="SpecialTermsclauseheadingChar">
    <w:name w:val="SpecialTerms clause heading Char"/>
    <w:basedOn w:val="DefaultParagraphFont"/>
    <w:link w:val="SpecialTermsclauseheading"/>
    <w:rsid w:val="00221DEC"/>
    <w:rPr>
      <w:rFonts w:ascii="Verdana" w:hAnsi="Verdana"/>
      <w:b/>
      <w:bCs/>
      <w:color w:val="000000" w:themeColor="text1"/>
      <w:sz w:val="20"/>
      <w:szCs w:val="20"/>
      <w:lang w:val="en-US"/>
    </w:rPr>
  </w:style>
  <w:style w:type="numbering" w:customStyle="1" w:styleId="ClauseNoHeader">
    <w:name w:val="Clause No Header"/>
    <w:uiPriority w:val="99"/>
    <w:rsid w:val="00221DEC"/>
    <w:pPr>
      <w:numPr>
        <w:numId w:val="28"/>
      </w:numPr>
    </w:pPr>
  </w:style>
  <w:style w:type="paragraph" w:customStyle="1" w:styleId="NoHeaderList2">
    <w:name w:val="No Header List 2"/>
    <w:basedOn w:val="List2"/>
    <w:link w:val="NoHeaderList2Char"/>
    <w:qFormat/>
    <w:rsid w:val="00221DEC"/>
    <w:pPr>
      <w:numPr>
        <w:numId w:val="23"/>
      </w:numPr>
    </w:pPr>
  </w:style>
  <w:style w:type="character" w:customStyle="1" w:styleId="NoHeaderList2Char">
    <w:name w:val="No Header List 2 Char"/>
    <w:basedOn w:val="List2Char"/>
    <w:link w:val="NoHeaderList2"/>
    <w:rsid w:val="00221DEC"/>
    <w:rPr>
      <w:rFonts w:ascii="Verdana" w:hAnsi="Verdana"/>
      <w:color w:val="000000" w:themeColor="text1"/>
      <w:sz w:val="18"/>
    </w:rPr>
  </w:style>
  <w:style w:type="paragraph" w:customStyle="1" w:styleId="NoHeaderList3">
    <w:name w:val="No Header List 3"/>
    <w:basedOn w:val="List3"/>
    <w:link w:val="NoHeaderList3Char"/>
    <w:qFormat/>
    <w:rsid w:val="00221DEC"/>
    <w:pPr>
      <w:numPr>
        <w:numId w:val="23"/>
      </w:numPr>
    </w:pPr>
  </w:style>
  <w:style w:type="character" w:customStyle="1" w:styleId="List3Char">
    <w:name w:val="List 3 Char"/>
    <w:basedOn w:val="List2Char"/>
    <w:link w:val="List3"/>
    <w:uiPriority w:val="99"/>
    <w:rsid w:val="00221DEC"/>
    <w:rPr>
      <w:rFonts w:ascii="Verdana" w:hAnsi="Verdana"/>
      <w:color w:val="000000" w:themeColor="text1"/>
      <w:sz w:val="18"/>
    </w:rPr>
  </w:style>
  <w:style w:type="character" w:customStyle="1" w:styleId="NoHeaderList3Char">
    <w:name w:val="No Header List 3 Char"/>
    <w:basedOn w:val="List3Char"/>
    <w:link w:val="NoHeaderList3"/>
    <w:rsid w:val="00221DEC"/>
    <w:rPr>
      <w:rFonts w:ascii="Verdana" w:hAnsi="Verdana"/>
      <w:color w:val="000000" w:themeColor="text1"/>
      <w:sz w:val="18"/>
    </w:rPr>
  </w:style>
  <w:style w:type="paragraph" w:customStyle="1" w:styleId="NoHeaderList4">
    <w:name w:val="No Header List 4"/>
    <w:basedOn w:val="List4"/>
    <w:link w:val="NoHeaderList4Char"/>
    <w:qFormat/>
    <w:rsid w:val="00221DEC"/>
    <w:pPr>
      <w:numPr>
        <w:numId w:val="23"/>
      </w:numPr>
    </w:pPr>
  </w:style>
  <w:style w:type="character" w:customStyle="1" w:styleId="List4Char">
    <w:name w:val="List 4 Char"/>
    <w:basedOn w:val="List3Char"/>
    <w:link w:val="List4"/>
    <w:uiPriority w:val="99"/>
    <w:rsid w:val="00221DEC"/>
    <w:rPr>
      <w:rFonts w:ascii="Verdana" w:hAnsi="Verdana"/>
      <w:color w:val="000000" w:themeColor="text1"/>
      <w:sz w:val="18"/>
    </w:rPr>
  </w:style>
  <w:style w:type="character" w:customStyle="1" w:styleId="NoHeaderList4Char">
    <w:name w:val="No Header List 4 Char"/>
    <w:basedOn w:val="List4Char"/>
    <w:link w:val="NoHeaderList4"/>
    <w:rsid w:val="00221DEC"/>
    <w:rPr>
      <w:rFonts w:ascii="Verdana" w:hAnsi="Verdana"/>
      <w:color w:val="000000" w:themeColor="text1"/>
      <w:sz w:val="18"/>
    </w:rPr>
  </w:style>
  <w:style w:type="table" w:customStyle="1" w:styleId="ContractDetailsTable">
    <w:name w:val="Contract Details Table"/>
    <w:basedOn w:val="TableNormal"/>
    <w:uiPriority w:val="99"/>
    <w:rsid w:val="00221DEC"/>
    <w:pPr>
      <w:spacing w:after="0" w:line="240" w:lineRule="auto"/>
    </w:pPr>
    <w:rPr>
      <w:rFonts w:ascii="Verdana" w:hAnsi="Verdana"/>
      <w:color w:val="000000" w:themeColor="text1"/>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2" w:type="dxa"/>
        <w:bottom w:w="14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49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lg977\AppData\Roaming\Microsoft\Templates\Contract%20Template\Template%20v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Topic xmlns="9fbfc688-d600-411b-bc3a-d1485d95ae30" xsi:nil="true"/>
    <SharedWithUsers xmlns="46045d71-c37b-49f9-824c-3c0250386da4">
      <UserInfo>
        <DisplayName/>
        <AccountId xsi:nil="true"/>
        <AccountType/>
      </UserInfo>
    </SharedWithUsers>
    <MediaLengthInSeconds xmlns="9fbfc688-d600-411b-bc3a-d1485d95ae30" xsi:nil="true"/>
    <_Flow_SignoffStatus xmlns="9fbfc688-d600-411b-bc3a-d1485d95ae3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c5e9cd7a-283a-407b-9b45-84d2c2056e08" ContentTypeId="0x0101"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2C778-3C5D-48DB-B0A9-E417004DDB9E}">
  <ds:schemaRefs>
    <ds:schemaRef ds:uri="http://schemas.microsoft.com/sharepoint/v3/contenttype/forms"/>
  </ds:schemaRefs>
</ds:datastoreItem>
</file>

<file path=customXml/itemProps2.xml><?xml version="1.0" encoding="utf-8"?>
<ds:datastoreItem xmlns:ds="http://schemas.openxmlformats.org/officeDocument/2006/customXml" ds:itemID="{CC825125-375E-4DBA-8FEE-21F3A7645E0F}">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customXml/itemProps3.xml><?xml version="1.0" encoding="utf-8"?>
<ds:datastoreItem xmlns:ds="http://schemas.openxmlformats.org/officeDocument/2006/customXml" ds:itemID="{9A25AF58-62DD-425C-9800-42C40A12F2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152DB2-ACDD-4014-A2B8-58DEA12B2D23}">
  <ds:schemaRefs>
    <ds:schemaRef ds:uri="Microsoft.SharePoint.Taxonomy.ContentTypeSync"/>
  </ds:schemaRefs>
</ds:datastoreItem>
</file>

<file path=customXml/itemProps5.xml><?xml version="1.0" encoding="utf-8"?>
<ds:datastoreItem xmlns:ds="http://schemas.openxmlformats.org/officeDocument/2006/customXml" ds:itemID="{D04399C1-A4FE-4DE5-86A2-CC0E0D45BA24}">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Template v3.dotx</Template>
  <TotalTime>35</TotalTime>
  <Pages>12</Pages>
  <Words>5156</Words>
  <Characters>27691</Characters>
  <Application>Microsoft Office Word</Application>
  <DocSecurity>0</DocSecurity>
  <Lines>791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Al-Ghanim</dc:creator>
  <cp:keywords/>
  <dc:description/>
  <cp:lastModifiedBy>Doris Lien</cp:lastModifiedBy>
  <cp:revision>16</cp:revision>
  <cp:lastPrinted>2024-03-07T20:14:00Z</cp:lastPrinted>
  <dcterms:created xsi:type="dcterms:W3CDTF">2024-06-13T16:53:00Z</dcterms:created>
  <dcterms:modified xsi:type="dcterms:W3CDTF">2026-04-15T03:35:00Z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_dlc_DocIdItemGuid">
    <vt:lpwstr>3627fdbf-11d1-463c-8f95-3803d78d5b2c</vt:lpwstr>
  </property>
  <property fmtid="{D5CDD505-2E9C-101B-9397-08002B2CF9AE}" pid="10" name="MediaServiceImageTags">
    <vt:lpwstr/>
  </property>
  <property fmtid="{D5CDD505-2E9C-101B-9397-08002B2CF9AE}" pid="11" name="Order">
    <vt:r8>491700</vt:r8>
  </property>
</Properties>
</file>