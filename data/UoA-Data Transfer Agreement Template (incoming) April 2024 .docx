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3DFD" w14:textId="77777777" w:rsidR="00A7025D" w:rsidRDefault="00A7025D" w:rsidP="00FB2B27">
      <w:pPr>
        <w:pStyle w:val="Title"/>
      </w:pPr>
    </w:p>
    <w:p w14:paraId="59A60ADD" w14:textId="657EBCC8" w:rsidR="00671CED" w:rsidRPr="000A72AC" w:rsidRDefault="00671CED" w:rsidP="00FB2B27">
      <w:pPr>
        <w:pStyle w:val="Title"/>
      </w:pPr>
      <w:r w:rsidRPr="000A72AC">
        <w:t xml:space="preserve">DATA </w:t>
      </w:r>
      <w:r w:rsidR="00EE4803">
        <w:t>Transfer</w:t>
      </w:r>
      <w:r w:rsidR="00EE4803" w:rsidRPr="000A72AC">
        <w:t xml:space="preserve"> </w:t>
      </w:r>
      <w:r w:rsidRPr="000A72AC">
        <w:t>AGREEMENT</w:t>
      </w:r>
    </w:p>
    <w:p w14:paraId="3240F4E6" w14:textId="77777777" w:rsidR="007C1084" w:rsidRPr="008A3BAB" w:rsidRDefault="007C1084" w:rsidP="008A3BAB">
      <w:pPr>
        <w:pStyle w:val="Heading1"/>
      </w:pPr>
      <w:bookmarkStart w:id="0" w:name="Parties"/>
      <w:bookmarkEnd w:id="0"/>
      <w:r w:rsidRPr="008A3BAB">
        <w:t>PARTIES</w:t>
      </w:r>
    </w:p>
    <w:p w14:paraId="73C9D424" w14:textId="77777777" w:rsidR="007C1084" w:rsidRPr="00751687" w:rsidRDefault="007C1084" w:rsidP="003E5707">
      <w:pPr>
        <w:pStyle w:val="Parties"/>
      </w:pPr>
      <w:r w:rsidRPr="009462C7">
        <w:t xml:space="preserve">The </w:t>
      </w:r>
      <w:r w:rsidRPr="009462C7">
        <w:rPr>
          <w:b/>
          <w:bCs/>
        </w:rPr>
        <w:t>UNIVERSITY OF AUCKLAND</w:t>
      </w:r>
      <w:r w:rsidRPr="009462C7">
        <w:t xml:space="preserve">, a university constituted under the University of Auckland </w:t>
      </w:r>
      <w:r w:rsidRPr="00AD11DA">
        <w:t>Act</w:t>
      </w:r>
      <w:r w:rsidRPr="009462C7">
        <w:t xml:space="preserve"> 1961 and a tertiary education provider under the Education and Training Act 2020, of 22 Princes Street, Auckland, New Zealand (</w:t>
      </w:r>
      <w:r w:rsidRPr="009462C7">
        <w:rPr>
          <w:b/>
          <w:bCs/>
        </w:rPr>
        <w:t>University</w:t>
      </w:r>
      <w:r w:rsidRPr="009462C7">
        <w:t>)</w:t>
      </w:r>
    </w:p>
    <w:p w14:paraId="20DC5833" w14:textId="1CE117C4" w:rsidR="007C1084" w:rsidRPr="00A9234C" w:rsidRDefault="007C1084" w:rsidP="003E5707">
      <w:pPr>
        <w:pStyle w:val="Parties"/>
      </w:pPr>
      <w:r w:rsidRPr="00A9234C">
        <w:t>[</w:t>
      </w:r>
      <w:r w:rsidRPr="00E07C7D">
        <w:rPr>
          <w:b/>
          <w:bCs/>
          <w:highlight w:val="yellow"/>
        </w:rPr>
        <w:t>INSERT FULL LEGAL NAME</w:t>
      </w:r>
      <w:r w:rsidR="00A9234C" w:rsidRPr="00A9234C">
        <w:t>]</w:t>
      </w:r>
      <w:r w:rsidRPr="00A9234C">
        <w:t xml:space="preserve"> </w:t>
      </w:r>
      <w:r w:rsidR="00A9234C">
        <w:t xml:space="preserve">a </w:t>
      </w:r>
      <w:r w:rsidR="00E80577">
        <w:t>[</w:t>
      </w:r>
      <w:r w:rsidR="00E80577" w:rsidRPr="00E07C7D">
        <w:rPr>
          <w:highlight w:val="yellow"/>
        </w:rPr>
        <w:t>insert jurisdiction and entity type e.g. New Zealand company], [insert e.g. NZBN number]</w:t>
      </w:r>
      <w:r w:rsidR="00E80577">
        <w:t>, o</w:t>
      </w:r>
      <w:r w:rsidR="00F9720D">
        <w:t>f</w:t>
      </w:r>
      <w:r w:rsidR="00E80577">
        <w:t xml:space="preserve"> </w:t>
      </w:r>
      <w:r w:rsidR="00F9720D">
        <w:t>[</w:t>
      </w:r>
      <w:r w:rsidR="00E80577" w:rsidRPr="00E07C7D">
        <w:rPr>
          <w:highlight w:val="yellow"/>
        </w:rPr>
        <w:t>registered address</w:t>
      </w:r>
      <w:r w:rsidR="00F9720D">
        <w:t xml:space="preserve">]] </w:t>
      </w:r>
      <w:r w:rsidRPr="00A9234C">
        <w:t>(</w:t>
      </w:r>
      <w:r w:rsidRPr="00A9234C">
        <w:rPr>
          <w:b/>
          <w:bCs/>
        </w:rPr>
        <w:t>Provider</w:t>
      </w:r>
      <w:r w:rsidRPr="00A9234C">
        <w:t>)</w:t>
      </w:r>
    </w:p>
    <w:p w14:paraId="07F16DC0" w14:textId="3B53DB1D" w:rsidR="00671CED" w:rsidRPr="000A72AC" w:rsidRDefault="00671CED" w:rsidP="00AD4486">
      <w:pPr>
        <w:pStyle w:val="Heading1"/>
      </w:pPr>
      <w:r w:rsidRPr="000A72AC">
        <w:t>INTRODUCTION</w:t>
      </w:r>
    </w:p>
    <w:p w14:paraId="540C1539" w14:textId="1F6011B7" w:rsidR="00671CED" w:rsidRPr="000A72AC" w:rsidRDefault="00671CED" w:rsidP="007C1084">
      <w:pPr>
        <w:pStyle w:val="ListIntroduction"/>
      </w:pPr>
      <w:r w:rsidRPr="000A72AC">
        <w:t xml:space="preserve">The University </w:t>
      </w:r>
      <w:r w:rsidR="00654B97">
        <w:t xml:space="preserve">is a research institution and </w:t>
      </w:r>
      <w:r w:rsidRPr="000A72AC">
        <w:t xml:space="preserve">wishes to obtain </w:t>
      </w:r>
      <w:r w:rsidR="000D0E13">
        <w:t>a copy or copies of</w:t>
      </w:r>
      <w:r>
        <w:t xml:space="preserve"> </w:t>
      </w:r>
      <w:r w:rsidRPr="000A72AC">
        <w:t xml:space="preserve">data </w:t>
      </w:r>
      <w:r>
        <w:t xml:space="preserve">held by </w:t>
      </w:r>
      <w:r w:rsidRPr="000A72AC">
        <w:t xml:space="preserve">the Provider. </w:t>
      </w:r>
    </w:p>
    <w:p w14:paraId="2A616EEC" w14:textId="77777777" w:rsidR="00671CED" w:rsidRPr="000A72AC" w:rsidRDefault="00671CED" w:rsidP="00AD4486">
      <w:pPr>
        <w:pStyle w:val="Heading1"/>
      </w:pPr>
      <w:r w:rsidRPr="000A72AC">
        <w:t>AGREEMENT</w:t>
      </w:r>
    </w:p>
    <w:p w14:paraId="76E90CAD" w14:textId="5A0E5689" w:rsidR="00671CED" w:rsidRPr="000A72AC" w:rsidRDefault="00671CED" w:rsidP="00AD4486">
      <w:r w:rsidRPr="000A72AC">
        <w:t>The Provider agrees to provide the University</w:t>
      </w:r>
      <w:r>
        <w:t xml:space="preserve"> with </w:t>
      </w:r>
      <w:r w:rsidR="000713FE">
        <w:t>a copy or copies of</w:t>
      </w:r>
      <w:r>
        <w:t xml:space="preserve"> the Data</w:t>
      </w:r>
      <w:r w:rsidRPr="000A72AC">
        <w:t xml:space="preserve">, </w:t>
      </w:r>
      <w:r w:rsidR="00E1132B">
        <w:t xml:space="preserve">and the University accepts the Data, </w:t>
      </w:r>
      <w:r w:rsidRPr="000A72AC">
        <w:t>on the terms and conditions of this Agreement.</w:t>
      </w:r>
    </w:p>
    <w:p w14:paraId="1E7C465E" w14:textId="77777777" w:rsidR="00671CED" w:rsidRPr="000A72AC" w:rsidRDefault="00671CED" w:rsidP="007A1E9A">
      <w:pPr>
        <w:pStyle w:val="Heading1"/>
      </w:pPr>
      <w:r w:rsidRPr="000A72AC">
        <w:t xml:space="preserve">CONTRACT DETAILS </w:t>
      </w:r>
    </w:p>
    <w:tbl>
      <w:tblPr>
        <w:tblStyle w:val="ContractDetailsTable"/>
        <w:tblW w:w="0" w:type="auto"/>
        <w:tblLook w:val="04A0" w:firstRow="1" w:lastRow="0" w:firstColumn="1" w:lastColumn="0" w:noHBand="0" w:noVBand="1"/>
      </w:tblPr>
      <w:tblGrid>
        <w:gridCol w:w="2616"/>
        <w:gridCol w:w="6855"/>
      </w:tblGrid>
      <w:tr w:rsidR="00671CED" w:rsidRPr="000A72AC" w14:paraId="598CAE5E" w14:textId="77777777" w:rsidTr="00175BA8">
        <w:tc>
          <w:tcPr>
            <w:tcW w:w="2616" w:type="dxa"/>
          </w:tcPr>
          <w:p w14:paraId="20A44E54" w14:textId="77777777" w:rsidR="00671CED" w:rsidRPr="000A72AC" w:rsidRDefault="00671CED" w:rsidP="00A31CEC">
            <w:pPr>
              <w:pStyle w:val="Tabletextbold"/>
            </w:pPr>
            <w:r w:rsidRPr="000A72AC">
              <w:t xml:space="preserve">Data </w:t>
            </w:r>
          </w:p>
        </w:tc>
        <w:tc>
          <w:tcPr>
            <w:tcW w:w="6855" w:type="dxa"/>
          </w:tcPr>
          <w:p w14:paraId="5A5DBF9C" w14:textId="2357FE45" w:rsidR="00671CED" w:rsidRPr="00097793" w:rsidRDefault="00671CED" w:rsidP="00A31CEC">
            <w:pPr>
              <w:pStyle w:val="TableText"/>
            </w:pPr>
            <w:r w:rsidRPr="00097793">
              <w:t>[</w:t>
            </w:r>
            <w:r w:rsidRPr="00097793">
              <w:rPr>
                <w:iCs/>
                <w:highlight w:val="yellow"/>
              </w:rPr>
              <w:t>Insert description of the data, or refer to database</w:t>
            </w:r>
            <w:r w:rsidRPr="00097793">
              <w:t>]</w:t>
            </w:r>
            <w:r w:rsidR="004203CC">
              <w:t>,</w:t>
            </w:r>
            <w:r w:rsidR="00693388">
              <w:t xml:space="preserve"> including </w:t>
            </w:r>
            <w:r w:rsidR="00692B81">
              <w:t>any updated versions of that [</w:t>
            </w:r>
            <w:r w:rsidR="00692B81" w:rsidRPr="00692B81">
              <w:rPr>
                <w:highlight w:val="yellow"/>
              </w:rPr>
              <w:t>data/database</w:t>
            </w:r>
            <w:r w:rsidR="00692B81">
              <w:t>] provided to the University by the Provider</w:t>
            </w:r>
            <w:r w:rsidR="00185197">
              <w:t>.</w:t>
            </w:r>
          </w:p>
        </w:tc>
      </w:tr>
      <w:tr w:rsidR="00671CED" w:rsidRPr="000A72AC" w14:paraId="4E0624C8" w14:textId="77777777" w:rsidTr="00175BA8">
        <w:tc>
          <w:tcPr>
            <w:tcW w:w="2616" w:type="dxa"/>
          </w:tcPr>
          <w:p w14:paraId="050A3F2B" w14:textId="77777777" w:rsidR="00671CED" w:rsidRPr="000A72AC" w:rsidRDefault="00671CED" w:rsidP="00A31CEC">
            <w:pPr>
              <w:pStyle w:val="Tabletextbold"/>
            </w:pPr>
            <w:r w:rsidRPr="000A72AC">
              <w:t>Start Date</w:t>
            </w:r>
          </w:p>
        </w:tc>
        <w:tc>
          <w:tcPr>
            <w:tcW w:w="6855" w:type="dxa"/>
          </w:tcPr>
          <w:p w14:paraId="75260120" w14:textId="22128296" w:rsidR="00671CED" w:rsidRPr="00097793" w:rsidRDefault="00671CED" w:rsidP="00A31CEC">
            <w:pPr>
              <w:pStyle w:val="TableText"/>
            </w:pPr>
            <w:r w:rsidRPr="00097793">
              <w:t xml:space="preserve">The earlier of the date both parties </w:t>
            </w:r>
            <w:r w:rsidR="009826FF">
              <w:t xml:space="preserve">have </w:t>
            </w:r>
            <w:r w:rsidRPr="00097793">
              <w:t>sign</w:t>
            </w:r>
            <w:r w:rsidR="009826FF">
              <w:t>ed</w:t>
            </w:r>
            <w:r w:rsidRPr="00097793">
              <w:t xml:space="preserve"> this Agreement and the Data </w:t>
            </w:r>
            <w:r w:rsidR="006322C5">
              <w:t>Transfer</w:t>
            </w:r>
            <w:r w:rsidR="006322C5" w:rsidRPr="00097793">
              <w:t xml:space="preserve"> </w:t>
            </w:r>
            <w:r w:rsidRPr="00097793">
              <w:t>Date</w:t>
            </w:r>
            <w:r w:rsidR="00692B81">
              <w:t xml:space="preserve"> (or the first Data Transfer Date as the case may be)</w:t>
            </w:r>
            <w:r w:rsidRPr="00097793">
              <w:t>.</w:t>
            </w:r>
          </w:p>
        </w:tc>
      </w:tr>
      <w:tr w:rsidR="00671CED" w:rsidRPr="000A72AC" w14:paraId="7F1B26AE" w14:textId="77777777" w:rsidTr="00175BA8">
        <w:tc>
          <w:tcPr>
            <w:tcW w:w="2616" w:type="dxa"/>
          </w:tcPr>
          <w:p w14:paraId="5CBDE5BF" w14:textId="77777777" w:rsidR="00671CED" w:rsidRPr="000A72AC" w:rsidRDefault="00671CED" w:rsidP="00A31CEC">
            <w:pPr>
              <w:pStyle w:val="Tabletextbold"/>
            </w:pPr>
            <w:r>
              <w:t>End Date</w:t>
            </w:r>
          </w:p>
        </w:tc>
        <w:tc>
          <w:tcPr>
            <w:tcW w:w="6855" w:type="dxa"/>
          </w:tcPr>
          <w:p w14:paraId="7C23A919" w14:textId="2A06B9EF" w:rsidR="00671CED" w:rsidRPr="00097793" w:rsidRDefault="00671CED" w:rsidP="00A31CEC">
            <w:pPr>
              <w:pStyle w:val="TableText"/>
            </w:pPr>
            <w:r w:rsidRPr="00097793">
              <w:t>Completion of the Approved Purpose</w:t>
            </w:r>
            <w:r w:rsidR="00185197">
              <w:t>.</w:t>
            </w:r>
          </w:p>
        </w:tc>
      </w:tr>
      <w:tr w:rsidR="00671CED" w:rsidRPr="000A72AC" w14:paraId="320C4947" w14:textId="77777777" w:rsidTr="00175BA8">
        <w:tc>
          <w:tcPr>
            <w:tcW w:w="2616" w:type="dxa"/>
          </w:tcPr>
          <w:p w14:paraId="4FA7D221" w14:textId="74C9DDC2" w:rsidR="00671CED" w:rsidRPr="000A72AC" w:rsidRDefault="00671CED" w:rsidP="00A31CEC">
            <w:pPr>
              <w:pStyle w:val="Tabletextbold"/>
            </w:pPr>
            <w:r>
              <w:t xml:space="preserve">Data </w:t>
            </w:r>
            <w:r w:rsidR="00837284">
              <w:t xml:space="preserve">Transfer </w:t>
            </w:r>
            <w:r>
              <w:t>Date</w:t>
            </w:r>
            <w:r w:rsidR="001C3D35">
              <w:t>(s)</w:t>
            </w:r>
          </w:p>
        </w:tc>
        <w:tc>
          <w:tcPr>
            <w:tcW w:w="6855" w:type="dxa"/>
          </w:tcPr>
          <w:p w14:paraId="0C2C707B" w14:textId="6FBE4443" w:rsidR="00671CED" w:rsidRDefault="00671CED" w:rsidP="00A31CEC">
            <w:pPr>
              <w:pStyle w:val="TableText"/>
            </w:pPr>
            <w:r w:rsidRPr="00097793">
              <w:t>[</w:t>
            </w:r>
            <w:r w:rsidRPr="00D236D2">
              <w:rPr>
                <w:highlight w:val="yellow"/>
              </w:rPr>
              <w:t>Insert</w:t>
            </w:r>
            <w:r w:rsidR="00C8619B" w:rsidRPr="00D236D2">
              <w:rPr>
                <w:highlight w:val="yellow"/>
              </w:rPr>
              <w:t xml:space="preserve"> </w:t>
            </w:r>
            <w:r w:rsidR="009B0C12" w:rsidRPr="00D236D2">
              <w:rPr>
                <w:highlight w:val="yellow"/>
              </w:rPr>
              <w:t>date</w:t>
            </w:r>
            <w:r w:rsidR="004032CE" w:rsidRPr="00D236D2">
              <w:rPr>
                <w:highlight w:val="yellow"/>
              </w:rPr>
              <w:t>(s)</w:t>
            </w:r>
            <w:r w:rsidRPr="00097793">
              <w:t>]</w:t>
            </w:r>
          </w:p>
          <w:p w14:paraId="74350BA2" w14:textId="28728C74" w:rsidR="00671CED" w:rsidRPr="00097793" w:rsidRDefault="00671CED">
            <w:pPr>
              <w:pStyle w:val="Paragraph"/>
              <w:spacing w:before="120"/>
              <w:rPr>
                <w:rFonts w:ascii="Verdana" w:hAnsi="Verdana" w:cs="Arial"/>
                <w:color w:val="auto"/>
              </w:rPr>
            </w:pPr>
          </w:p>
        </w:tc>
      </w:tr>
      <w:tr w:rsidR="00671CED" w:rsidRPr="000A72AC" w14:paraId="370DD660" w14:textId="77777777" w:rsidTr="00175BA8">
        <w:tc>
          <w:tcPr>
            <w:tcW w:w="2616" w:type="dxa"/>
          </w:tcPr>
          <w:p w14:paraId="1C63F359" w14:textId="77777777" w:rsidR="00671CED" w:rsidRPr="000A72AC" w:rsidRDefault="00671CED" w:rsidP="00A31CEC">
            <w:pPr>
              <w:pStyle w:val="Tabletextbold"/>
            </w:pPr>
            <w:r w:rsidRPr="000A72AC">
              <w:t>Arrangements for secure transfer of Data</w:t>
            </w:r>
          </w:p>
        </w:tc>
        <w:tc>
          <w:tcPr>
            <w:tcW w:w="6855" w:type="dxa"/>
          </w:tcPr>
          <w:p w14:paraId="417B6CE8" w14:textId="1CEBC5AC" w:rsidR="00671CED" w:rsidRPr="00097793" w:rsidRDefault="00671CED" w:rsidP="00A31CEC">
            <w:pPr>
              <w:pStyle w:val="TableText"/>
            </w:pPr>
            <w:r w:rsidRPr="00097793">
              <w:t>[</w:t>
            </w:r>
            <w:r w:rsidR="008969AE" w:rsidRPr="00D236D2">
              <w:rPr>
                <w:highlight w:val="yellow"/>
              </w:rPr>
              <w:t>I</w:t>
            </w:r>
            <w:r w:rsidRPr="00D236D2">
              <w:rPr>
                <w:highlight w:val="yellow"/>
              </w:rPr>
              <w:t>nsert or N</w:t>
            </w:r>
            <w:r w:rsidR="00E338D2">
              <w:rPr>
                <w:highlight w:val="yellow"/>
              </w:rPr>
              <w:t>/</w:t>
            </w:r>
            <w:r w:rsidRPr="00D236D2">
              <w:rPr>
                <w:highlight w:val="yellow"/>
              </w:rPr>
              <w:t>A</w:t>
            </w:r>
            <w:r w:rsidRPr="00097793">
              <w:t xml:space="preserve">] </w:t>
            </w:r>
          </w:p>
        </w:tc>
      </w:tr>
      <w:tr w:rsidR="00671CED" w:rsidRPr="000A72AC" w14:paraId="155BCA8F" w14:textId="77777777" w:rsidTr="00175BA8">
        <w:tc>
          <w:tcPr>
            <w:tcW w:w="2616" w:type="dxa"/>
          </w:tcPr>
          <w:p w14:paraId="54C84850" w14:textId="4CF41B63" w:rsidR="00013753" w:rsidRPr="00013753" w:rsidRDefault="00671CED" w:rsidP="00A31CEC">
            <w:pPr>
              <w:pStyle w:val="Tabletextbold"/>
            </w:pPr>
            <w:r w:rsidRPr="000A72AC">
              <w:lastRenderedPageBreak/>
              <w:t>Approved Purpose</w:t>
            </w:r>
          </w:p>
          <w:p w14:paraId="28E5EF67" w14:textId="77777777" w:rsidR="00013753" w:rsidRPr="00013753" w:rsidRDefault="00013753" w:rsidP="00A31CEC">
            <w:pPr>
              <w:pStyle w:val="Tabletextbold"/>
            </w:pPr>
          </w:p>
        </w:tc>
        <w:tc>
          <w:tcPr>
            <w:tcW w:w="6855" w:type="dxa"/>
          </w:tcPr>
          <w:p w14:paraId="0AA94ABA" w14:textId="6E6BC7BF" w:rsidR="00FC4DA8" w:rsidRDefault="00EA13C4" w:rsidP="00175BA8">
            <w:pPr>
              <w:pStyle w:val="Tabletextbold"/>
            </w:pPr>
            <w:r w:rsidRPr="00175BA8">
              <w:rPr>
                <w:color w:val="FF0000"/>
              </w:rPr>
              <w:t xml:space="preserve">[Choose one </w:t>
            </w:r>
            <w:r w:rsidR="00A13360" w:rsidRPr="00175BA8">
              <w:rPr>
                <w:color w:val="FF0000"/>
              </w:rPr>
              <w:t xml:space="preserve">option </w:t>
            </w:r>
            <w:r w:rsidRPr="00175BA8">
              <w:rPr>
                <w:color w:val="FF0000"/>
              </w:rPr>
              <w:t>and delete the others:]</w:t>
            </w:r>
          </w:p>
          <w:p w14:paraId="7257A06A" w14:textId="3F3BC72C" w:rsidR="003265B1" w:rsidRDefault="003265B1" w:rsidP="00A31CEC">
            <w:pPr>
              <w:pStyle w:val="TableText"/>
            </w:pPr>
            <w:r w:rsidRPr="003265B1">
              <w:t>[</w:t>
            </w:r>
            <w:r w:rsidR="00134C9C">
              <w:t>Use for academic</w:t>
            </w:r>
            <w:r w:rsidR="009F6506">
              <w:t xml:space="preserve"> (including non-commercially funded) research purposes whether alone or in conjunction with third parties</w:t>
            </w:r>
            <w:r w:rsidR="00F205A0">
              <w:t>.</w:t>
            </w:r>
            <w:r w:rsidRPr="003265B1">
              <w:t>]</w:t>
            </w:r>
          </w:p>
          <w:p w14:paraId="38631625" w14:textId="2F44E8AA" w:rsidR="00C06DED" w:rsidRPr="003265B1" w:rsidRDefault="00C06DED" w:rsidP="00A31CEC">
            <w:pPr>
              <w:pStyle w:val="TableText"/>
            </w:pPr>
            <w:r>
              <w:t xml:space="preserve">[Use for </w:t>
            </w:r>
            <w:r w:rsidR="000B5B0A">
              <w:t xml:space="preserve">academic (including non-commercially funded) research purposes, </w:t>
            </w:r>
            <w:r w:rsidR="007B13F7">
              <w:t>in relation to [</w:t>
            </w:r>
            <w:r w:rsidR="007B13F7" w:rsidRPr="004B0AEC">
              <w:rPr>
                <w:highlight w:val="yellow"/>
              </w:rPr>
              <w:t>insert topic/project title</w:t>
            </w:r>
            <w:r w:rsidR="007B13F7">
              <w:t>], whether alone or in conjunction with third parties</w:t>
            </w:r>
            <w:r w:rsidR="00A03FFB">
              <w:t>.</w:t>
            </w:r>
            <w:r>
              <w:t>]</w:t>
            </w:r>
          </w:p>
          <w:p w14:paraId="181E03AF" w14:textId="334800F7" w:rsidR="00671CED" w:rsidRDefault="00671CED" w:rsidP="00A31CEC">
            <w:pPr>
              <w:pStyle w:val="TableText"/>
            </w:pPr>
            <w:r w:rsidRPr="00392308">
              <w:t>[</w:t>
            </w:r>
            <w:r w:rsidR="00A13360" w:rsidRPr="004B0AEC">
              <w:t>Use</w:t>
            </w:r>
            <w:r w:rsidRPr="004B0AEC">
              <w:t xml:space="preserve"> for the project described in [</w:t>
            </w:r>
            <w:r w:rsidRPr="004B0AEC">
              <w:rPr>
                <w:highlight w:val="yellow"/>
              </w:rPr>
              <w:t>reference</w:t>
            </w:r>
            <w:r w:rsidRPr="004B0AEC">
              <w:t>]</w:t>
            </w:r>
            <w:r w:rsidR="00926497" w:rsidRPr="004B0AEC">
              <w:t xml:space="preserve"> [</w:t>
            </w:r>
            <w:r w:rsidR="00A03FFB" w:rsidRPr="00C96867">
              <w:rPr>
                <w:highlight w:val="yellow"/>
              </w:rPr>
              <w:t xml:space="preserve">including </w:t>
            </w:r>
            <w:r w:rsidR="00926497" w:rsidRPr="00C96867">
              <w:rPr>
                <w:highlight w:val="yellow"/>
              </w:rPr>
              <w:t>in collaboration with</w:t>
            </w:r>
            <w:r w:rsidR="00926497" w:rsidRPr="004B0AEC">
              <w:t xml:space="preserve"> [</w:t>
            </w:r>
            <w:r w:rsidR="00926497" w:rsidRPr="004B0AEC">
              <w:rPr>
                <w:highlight w:val="yellow"/>
              </w:rPr>
              <w:t>names of collaborators</w:t>
            </w:r>
            <w:r w:rsidR="00703FE4" w:rsidRPr="004B0AEC">
              <w:t>]</w:t>
            </w:r>
            <w:r w:rsidR="004B0AEC">
              <w:t>.]</w:t>
            </w:r>
          </w:p>
          <w:p w14:paraId="52800C11" w14:textId="45710F04" w:rsidR="00671CED" w:rsidRPr="00097793" w:rsidRDefault="00FB6AA4" w:rsidP="00A31CEC">
            <w:pPr>
              <w:pStyle w:val="TableText"/>
            </w:pPr>
            <w:r>
              <w:t>[</w:t>
            </w:r>
            <w:r w:rsidRPr="00226FA9">
              <w:rPr>
                <w:highlight w:val="yellow"/>
              </w:rPr>
              <w:t>Insert other</w:t>
            </w:r>
            <w:r w:rsidR="003A5EDD" w:rsidRPr="00226FA9">
              <w:rPr>
                <w:highlight w:val="yellow"/>
              </w:rPr>
              <w:t xml:space="preserve"> purpose of use.</w:t>
            </w:r>
            <w:r>
              <w:t>]</w:t>
            </w:r>
          </w:p>
        </w:tc>
      </w:tr>
      <w:tr w:rsidR="00B45D18" w:rsidRPr="000A72AC" w14:paraId="0304BBF7" w14:textId="77777777" w:rsidTr="00175BA8">
        <w:tc>
          <w:tcPr>
            <w:tcW w:w="2616" w:type="dxa"/>
          </w:tcPr>
          <w:p w14:paraId="4477C20B" w14:textId="6BB782BB" w:rsidR="00B45D18" w:rsidRPr="000A72AC" w:rsidRDefault="00B45D18" w:rsidP="00A31CEC">
            <w:pPr>
              <w:pStyle w:val="Tabletextbold"/>
            </w:pPr>
            <w:r w:rsidRPr="006216C3">
              <w:t>Approved Personnel</w:t>
            </w:r>
          </w:p>
        </w:tc>
        <w:tc>
          <w:tcPr>
            <w:tcW w:w="6855" w:type="dxa"/>
          </w:tcPr>
          <w:p w14:paraId="7A1F3E56" w14:textId="77777777" w:rsidR="00B45D18" w:rsidRPr="00097793" w:rsidRDefault="00B45D18" w:rsidP="00175BA8">
            <w:pPr>
              <w:pStyle w:val="TableText"/>
            </w:pPr>
            <w:r w:rsidRPr="00175BA8">
              <w:rPr>
                <w:b/>
                <w:bCs w:val="0"/>
              </w:rPr>
              <w:t>Principal Investigator</w:t>
            </w:r>
            <w:proofErr w:type="gramStart"/>
            <w:r w:rsidRPr="00175BA8">
              <w:rPr>
                <w:b/>
                <w:bCs w:val="0"/>
              </w:rPr>
              <w:t>:</w:t>
            </w:r>
            <w:r w:rsidRPr="00097793">
              <w:t xml:space="preserve">  </w:t>
            </w:r>
            <w:r w:rsidRPr="00A31CEC">
              <w:rPr>
                <w:rStyle w:val="TableTextChar"/>
              </w:rPr>
              <w:t>[</w:t>
            </w:r>
            <w:proofErr w:type="gramEnd"/>
            <w:r w:rsidRPr="00A31CEC">
              <w:rPr>
                <w:rStyle w:val="TableTextChar"/>
                <w:highlight w:val="yellow"/>
              </w:rPr>
              <w:t>insert</w:t>
            </w:r>
            <w:r w:rsidRPr="00A31CEC">
              <w:rPr>
                <w:rStyle w:val="TableTextChar"/>
              </w:rPr>
              <w:t>]</w:t>
            </w:r>
          </w:p>
          <w:p w14:paraId="50E394AA" w14:textId="77777777" w:rsidR="007B4D2E" w:rsidRDefault="00B45D18" w:rsidP="00A31CEC">
            <w:pPr>
              <w:pStyle w:val="Tabletextbold"/>
            </w:pPr>
            <w:r w:rsidRPr="00097793">
              <w:t xml:space="preserve">Other Approved Personnel:  </w:t>
            </w:r>
          </w:p>
          <w:p w14:paraId="4AC293F4" w14:textId="6BDD7EBF" w:rsidR="008E788F" w:rsidRPr="008E788F" w:rsidRDefault="008E788F" w:rsidP="0069120D">
            <w:pPr>
              <w:pStyle w:val="TableText"/>
              <w:numPr>
                <w:ilvl w:val="0"/>
                <w:numId w:val="1"/>
              </w:numPr>
              <w:rPr>
                <w:rFonts w:cs="Arial"/>
              </w:rPr>
            </w:pPr>
            <w:r>
              <w:rPr>
                <w:rFonts w:cs="Arial"/>
              </w:rPr>
              <w:t>[</w:t>
            </w:r>
            <w:r w:rsidRPr="00FF334E">
              <w:rPr>
                <w:rFonts w:cs="Arial"/>
                <w:highlight w:val="yellow"/>
              </w:rPr>
              <w:t>all University personnel</w:t>
            </w:r>
            <w:r>
              <w:rPr>
                <w:rFonts w:cs="Arial"/>
              </w:rPr>
              <w:t>]</w:t>
            </w:r>
          </w:p>
          <w:p w14:paraId="3A5F2C35" w14:textId="528854EF" w:rsidR="00EC3916" w:rsidRPr="00EC3916" w:rsidRDefault="008D02B8" w:rsidP="0069120D">
            <w:pPr>
              <w:pStyle w:val="TableText"/>
              <w:numPr>
                <w:ilvl w:val="0"/>
                <w:numId w:val="1"/>
              </w:numPr>
              <w:rPr>
                <w:rFonts w:cs="Arial"/>
              </w:rPr>
            </w:pPr>
            <w:r>
              <w:t>[</w:t>
            </w:r>
            <w:r w:rsidR="0014699C">
              <w:rPr>
                <w:highlight w:val="yellow"/>
              </w:rPr>
              <w:t xml:space="preserve">insert </w:t>
            </w:r>
            <w:r w:rsidR="004A40D5">
              <w:rPr>
                <w:highlight w:val="yellow"/>
              </w:rPr>
              <w:t xml:space="preserve">relevant categories of personnel </w:t>
            </w:r>
            <w:r w:rsidR="00B45D18" w:rsidRPr="00097793">
              <w:rPr>
                <w:highlight w:val="yellow"/>
              </w:rPr>
              <w:t xml:space="preserve">e.g. </w:t>
            </w:r>
            <w:r w:rsidR="00B45D18">
              <w:rPr>
                <w:highlight w:val="yellow"/>
              </w:rPr>
              <w:t xml:space="preserve">University </w:t>
            </w:r>
            <w:r w:rsidR="00B45D18" w:rsidRPr="00097793">
              <w:rPr>
                <w:highlight w:val="yellow"/>
              </w:rPr>
              <w:t>students participating in the project</w:t>
            </w:r>
            <w:r w:rsidR="00B45D18" w:rsidRPr="00B212B2">
              <w:rPr>
                <w:highlight w:val="yellow"/>
              </w:rPr>
              <w:t xml:space="preserve">; </w:t>
            </w:r>
            <w:r w:rsidR="0014699C">
              <w:rPr>
                <w:highlight w:val="yellow"/>
              </w:rPr>
              <w:t xml:space="preserve">or </w:t>
            </w:r>
            <w:proofErr w:type="spellStart"/>
            <w:r w:rsidR="00B45D18" w:rsidRPr="00B212B2">
              <w:rPr>
                <w:highlight w:val="yellow"/>
              </w:rPr>
              <w:t>e.g</w:t>
            </w:r>
            <w:proofErr w:type="spellEnd"/>
            <w:r w:rsidR="00B45D18" w:rsidRPr="00B212B2">
              <w:rPr>
                <w:highlight w:val="yellow"/>
              </w:rPr>
              <w:t xml:space="preserve"> personnel of [name of collaborating institution</w:t>
            </w:r>
            <w:r w:rsidR="00B45D18" w:rsidRPr="00AB5F81">
              <w:rPr>
                <w:highlight w:val="yellow"/>
              </w:rPr>
              <w:t>s]</w:t>
            </w:r>
            <w:r w:rsidR="00B45D18" w:rsidRPr="00097793">
              <w:t>]</w:t>
            </w:r>
            <w:r w:rsidR="00EC3916" w:rsidRPr="00097793">
              <w:t xml:space="preserve"> </w:t>
            </w:r>
          </w:p>
          <w:p w14:paraId="415C0A52" w14:textId="0935B5AC" w:rsidR="001550B9" w:rsidRPr="00EC3916" w:rsidRDefault="00EC3916" w:rsidP="0069120D">
            <w:pPr>
              <w:pStyle w:val="TableText"/>
              <w:numPr>
                <w:ilvl w:val="0"/>
                <w:numId w:val="1"/>
              </w:numPr>
              <w:rPr>
                <w:rFonts w:cs="Arial"/>
              </w:rPr>
            </w:pPr>
            <w:r w:rsidRPr="00097793">
              <w:t>[</w:t>
            </w:r>
            <w:r w:rsidRPr="00097793">
              <w:rPr>
                <w:highlight w:val="yellow"/>
              </w:rPr>
              <w:t>insert</w:t>
            </w:r>
            <w:r>
              <w:rPr>
                <w:highlight w:val="yellow"/>
              </w:rPr>
              <w:t xml:space="preserve"> relevant named personnel]</w:t>
            </w:r>
          </w:p>
        </w:tc>
      </w:tr>
      <w:tr w:rsidR="00B45D18" w:rsidRPr="000A72AC" w14:paraId="0864A4A3" w14:textId="77777777" w:rsidTr="00175BA8">
        <w:tc>
          <w:tcPr>
            <w:tcW w:w="2616" w:type="dxa"/>
          </w:tcPr>
          <w:p w14:paraId="7D769661" w14:textId="47EDE637" w:rsidR="00B45D18" w:rsidRPr="000A72AC" w:rsidRDefault="00800FDA" w:rsidP="00A31CEC">
            <w:pPr>
              <w:pStyle w:val="Tabletextbold"/>
            </w:pPr>
            <w:r>
              <w:t>Further</w:t>
            </w:r>
            <w:r w:rsidRPr="000A72AC">
              <w:t xml:space="preserve"> </w:t>
            </w:r>
            <w:r w:rsidR="00B45D18" w:rsidRPr="000A72AC">
              <w:t>conditions of use</w:t>
            </w:r>
          </w:p>
        </w:tc>
        <w:tc>
          <w:tcPr>
            <w:tcW w:w="6855" w:type="dxa"/>
          </w:tcPr>
          <w:p w14:paraId="4973FD8D" w14:textId="77777777" w:rsidR="00B45D18" w:rsidRPr="00097793" w:rsidRDefault="00B45D18" w:rsidP="00B45D18">
            <w:pPr>
              <w:pStyle w:val="TableText"/>
              <w:rPr>
                <w:color w:val="auto"/>
              </w:rPr>
            </w:pPr>
            <w:r w:rsidRPr="00097793">
              <w:rPr>
                <w:b/>
                <w:bCs w:val="0"/>
                <w:color w:val="auto"/>
              </w:rPr>
              <w:t>Ethics approval governing use</w:t>
            </w:r>
            <w:proofErr w:type="gramStart"/>
            <w:r w:rsidRPr="00097793">
              <w:rPr>
                <w:b/>
                <w:bCs w:val="0"/>
                <w:color w:val="auto"/>
              </w:rPr>
              <w:t>:</w:t>
            </w:r>
            <w:r w:rsidRPr="00097793">
              <w:rPr>
                <w:color w:val="auto"/>
              </w:rPr>
              <w:t xml:space="preserve">  [</w:t>
            </w:r>
            <w:proofErr w:type="gramEnd"/>
            <w:r w:rsidRPr="00097793">
              <w:rPr>
                <w:color w:val="auto"/>
                <w:highlight w:val="yellow"/>
              </w:rPr>
              <w:t>Yes / No</w:t>
            </w:r>
            <w:r w:rsidRPr="00097793">
              <w:rPr>
                <w:color w:val="auto"/>
              </w:rPr>
              <w:t>]</w:t>
            </w:r>
          </w:p>
          <w:p w14:paraId="03EB3A90" w14:textId="18D4CD78" w:rsidR="00B45D18" w:rsidRPr="00D80074" w:rsidRDefault="00B45D18" w:rsidP="00B45D18">
            <w:pPr>
              <w:pStyle w:val="TableText"/>
              <w:rPr>
                <w:color w:val="auto"/>
              </w:rPr>
            </w:pPr>
            <w:r w:rsidRPr="00097793">
              <w:rPr>
                <w:b/>
                <w:bCs w:val="0"/>
                <w:color w:val="auto"/>
              </w:rPr>
              <w:t xml:space="preserve">Required </w:t>
            </w:r>
            <w:r w:rsidR="00D97134">
              <w:rPr>
                <w:b/>
                <w:bCs w:val="0"/>
                <w:color w:val="auto"/>
              </w:rPr>
              <w:t>a</w:t>
            </w:r>
            <w:r w:rsidRPr="00097793">
              <w:rPr>
                <w:b/>
                <w:bCs w:val="0"/>
                <w:color w:val="auto"/>
              </w:rPr>
              <w:t>ttribution for Publications</w:t>
            </w:r>
            <w:proofErr w:type="gramStart"/>
            <w:r w:rsidRPr="00097793">
              <w:rPr>
                <w:b/>
                <w:bCs w:val="0"/>
                <w:color w:val="auto"/>
              </w:rPr>
              <w:t>:</w:t>
            </w:r>
            <w:r w:rsidRPr="00097793">
              <w:rPr>
                <w:color w:val="auto"/>
              </w:rPr>
              <w:t xml:space="preserve"> </w:t>
            </w:r>
            <w:r w:rsidR="00156188">
              <w:rPr>
                <w:color w:val="auto"/>
              </w:rPr>
              <w:t xml:space="preserve"> </w:t>
            </w:r>
            <w:r w:rsidRPr="00097793">
              <w:rPr>
                <w:color w:val="auto"/>
              </w:rPr>
              <w:t>[</w:t>
            </w:r>
            <w:proofErr w:type="gramEnd"/>
            <w:r>
              <w:rPr>
                <w:color w:val="auto"/>
                <w:highlight w:val="yellow"/>
              </w:rPr>
              <w:t>I</w:t>
            </w:r>
            <w:r w:rsidRPr="00097793">
              <w:rPr>
                <w:color w:val="auto"/>
                <w:highlight w:val="yellow"/>
              </w:rPr>
              <w:t xml:space="preserve">nsert </w:t>
            </w:r>
            <w:r>
              <w:rPr>
                <w:color w:val="auto"/>
                <w:highlight w:val="yellow"/>
              </w:rPr>
              <w:t xml:space="preserve">e.g. Acknowledgement of the Provider’s contribution of the Data in accordance with scientific custom </w:t>
            </w:r>
            <w:r w:rsidRPr="00097793">
              <w:rPr>
                <w:color w:val="auto"/>
                <w:highlight w:val="yellow"/>
              </w:rPr>
              <w:t>OR N</w:t>
            </w:r>
            <w:r w:rsidR="00902006">
              <w:rPr>
                <w:color w:val="auto"/>
                <w:highlight w:val="yellow"/>
              </w:rPr>
              <w:t>/</w:t>
            </w:r>
            <w:r w:rsidRPr="00097793">
              <w:rPr>
                <w:color w:val="auto"/>
                <w:highlight w:val="yellow"/>
              </w:rPr>
              <w:t>A</w:t>
            </w:r>
            <w:r w:rsidRPr="00097793">
              <w:rPr>
                <w:color w:val="auto"/>
              </w:rPr>
              <w:t>]</w:t>
            </w:r>
          </w:p>
          <w:p w14:paraId="117017E7" w14:textId="36DB223A" w:rsidR="00B45D18" w:rsidRPr="00097793" w:rsidRDefault="00B45D18" w:rsidP="00B45D18">
            <w:pPr>
              <w:pStyle w:val="TableText"/>
              <w:rPr>
                <w:b/>
                <w:bCs w:val="0"/>
                <w:color w:val="auto"/>
              </w:rPr>
            </w:pPr>
            <w:r w:rsidRPr="00097793">
              <w:rPr>
                <w:b/>
                <w:bCs w:val="0"/>
                <w:color w:val="auto"/>
              </w:rPr>
              <w:t>Other conditions:</w:t>
            </w:r>
          </w:p>
          <w:p w14:paraId="1451B7F0" w14:textId="4C79ABD8" w:rsidR="00B45D18" w:rsidRPr="00097793" w:rsidRDefault="00B45D18" w:rsidP="0069120D">
            <w:pPr>
              <w:pStyle w:val="TableText"/>
              <w:numPr>
                <w:ilvl w:val="0"/>
                <w:numId w:val="1"/>
              </w:numPr>
              <w:rPr>
                <w:color w:val="auto"/>
              </w:rPr>
            </w:pPr>
            <w:r w:rsidRPr="00097793">
              <w:rPr>
                <w:color w:val="auto"/>
              </w:rPr>
              <w:t>[</w:t>
            </w:r>
            <w:r>
              <w:rPr>
                <w:color w:val="auto"/>
                <w:highlight w:val="yellow"/>
              </w:rPr>
              <w:t>I</w:t>
            </w:r>
            <w:r w:rsidRPr="00097793">
              <w:rPr>
                <w:color w:val="auto"/>
                <w:highlight w:val="yellow"/>
              </w:rPr>
              <w:t xml:space="preserve">nsert, e.g. </w:t>
            </w:r>
            <w:r>
              <w:rPr>
                <w:color w:val="auto"/>
                <w:highlight w:val="yellow"/>
              </w:rPr>
              <w:t xml:space="preserve">The University will provide </w:t>
            </w:r>
            <w:r w:rsidRPr="00097793">
              <w:rPr>
                <w:color w:val="auto"/>
                <w:highlight w:val="yellow"/>
              </w:rPr>
              <w:t xml:space="preserve">the </w:t>
            </w:r>
            <w:r>
              <w:rPr>
                <w:color w:val="auto"/>
                <w:highlight w:val="yellow"/>
              </w:rPr>
              <w:t>P</w:t>
            </w:r>
            <w:r w:rsidRPr="00097793">
              <w:rPr>
                <w:color w:val="auto"/>
                <w:highlight w:val="yellow"/>
              </w:rPr>
              <w:t xml:space="preserve">rovider </w:t>
            </w:r>
            <w:r>
              <w:rPr>
                <w:color w:val="auto"/>
                <w:highlight w:val="yellow"/>
              </w:rPr>
              <w:t>with</w:t>
            </w:r>
            <w:r w:rsidRPr="00097793">
              <w:rPr>
                <w:color w:val="auto"/>
                <w:highlight w:val="yellow"/>
              </w:rPr>
              <w:t xml:space="preserve"> a copy of </w:t>
            </w:r>
            <w:r>
              <w:rPr>
                <w:color w:val="auto"/>
                <w:highlight w:val="yellow"/>
              </w:rPr>
              <w:t>P</w:t>
            </w:r>
            <w:r w:rsidRPr="00097793">
              <w:rPr>
                <w:color w:val="auto"/>
                <w:highlight w:val="yellow"/>
              </w:rPr>
              <w:t>ublications</w:t>
            </w:r>
            <w:r w:rsidRPr="00097793">
              <w:rPr>
                <w:color w:val="auto"/>
              </w:rPr>
              <w:t>]</w:t>
            </w:r>
          </w:p>
          <w:p w14:paraId="126E3185" w14:textId="77777777" w:rsidR="00B45D18" w:rsidRPr="00274329" w:rsidRDefault="00B45D18" w:rsidP="0069120D">
            <w:pPr>
              <w:pStyle w:val="TableText"/>
              <w:numPr>
                <w:ilvl w:val="0"/>
                <w:numId w:val="1"/>
              </w:numPr>
              <w:rPr>
                <w:color w:val="auto"/>
              </w:rPr>
            </w:pPr>
            <w:r w:rsidRPr="00750DC9">
              <w:rPr>
                <w:color w:val="auto"/>
                <w:highlight w:val="yellow"/>
              </w:rPr>
              <w:t xml:space="preserve">[Insert, e.g. Requirements on termination: </w:t>
            </w:r>
            <w:r w:rsidRPr="00750DC9">
              <w:rPr>
                <w:b/>
                <w:bCs w:val="0"/>
                <w:color w:val="auto"/>
                <w:highlight w:val="yellow"/>
              </w:rPr>
              <w:t xml:space="preserve"> </w:t>
            </w:r>
          </w:p>
          <w:p w14:paraId="5A68FEE6" w14:textId="77777777" w:rsidR="00B45D18" w:rsidRPr="00D92DFB" w:rsidRDefault="00B45D18" w:rsidP="0069120D">
            <w:pPr>
              <w:pStyle w:val="TableText"/>
              <w:numPr>
                <w:ilvl w:val="1"/>
                <w:numId w:val="1"/>
              </w:numPr>
              <w:ind w:left="964"/>
              <w:rPr>
                <w:color w:val="auto"/>
              </w:rPr>
            </w:pPr>
            <w:r w:rsidRPr="00F92D8E">
              <w:rPr>
                <w:color w:val="auto"/>
                <w:highlight w:val="yellow"/>
              </w:rPr>
              <w:t>e.g. [insert specific requirements of Provider], except that the University and its permitted disclosees may retain copies of Data as reasonably required for their archival, audit, legal or regulatory purposes, OR</w:t>
            </w:r>
            <w:r>
              <w:rPr>
                <w:b/>
                <w:bCs w:val="0"/>
                <w:color w:val="auto"/>
                <w:highlight w:val="yellow"/>
              </w:rPr>
              <w:t xml:space="preserve"> </w:t>
            </w:r>
          </w:p>
          <w:p w14:paraId="2EC2046B" w14:textId="1B31A3E3" w:rsidR="00B45D18" w:rsidRPr="00097793" w:rsidRDefault="00B45D18" w:rsidP="0069120D">
            <w:pPr>
              <w:pStyle w:val="TableText"/>
              <w:numPr>
                <w:ilvl w:val="1"/>
                <w:numId w:val="1"/>
              </w:numPr>
              <w:ind w:left="964"/>
              <w:rPr>
                <w:color w:val="auto"/>
              </w:rPr>
            </w:pPr>
            <w:r w:rsidRPr="007C1C8A">
              <w:rPr>
                <w:color w:val="auto"/>
                <w:highlight w:val="yellow"/>
              </w:rPr>
              <w:t>e.g.</w:t>
            </w:r>
            <w:r>
              <w:rPr>
                <w:b/>
                <w:bCs w:val="0"/>
                <w:color w:val="auto"/>
                <w:highlight w:val="yellow"/>
              </w:rPr>
              <w:t xml:space="preserve"> </w:t>
            </w:r>
            <w:r w:rsidRPr="003D45B8">
              <w:rPr>
                <w:color w:val="auto"/>
                <w:highlight w:val="yellow"/>
              </w:rPr>
              <w:t>On termination or expiry, the University is responsible for retaining or deleting copies of Data in accordance with legal, regulatory, ethical and data sovereignty principles.</w:t>
            </w:r>
            <w:r>
              <w:rPr>
                <w:color w:val="auto"/>
              </w:rPr>
              <w:t>]</w:t>
            </w:r>
          </w:p>
          <w:p w14:paraId="1E0A3374" w14:textId="0DD7C0C7" w:rsidR="00B45D18" w:rsidRPr="00097793" w:rsidRDefault="00B45D18" w:rsidP="0069120D">
            <w:pPr>
              <w:pStyle w:val="TableText"/>
              <w:numPr>
                <w:ilvl w:val="0"/>
                <w:numId w:val="1"/>
              </w:numPr>
              <w:rPr>
                <w:i/>
                <w:color w:val="auto"/>
              </w:rPr>
            </w:pPr>
            <w:r w:rsidRPr="00097793">
              <w:rPr>
                <w:color w:val="auto"/>
              </w:rPr>
              <w:t>[</w:t>
            </w:r>
            <w:r w:rsidRPr="00097793">
              <w:rPr>
                <w:color w:val="auto"/>
                <w:highlight w:val="yellow"/>
              </w:rPr>
              <w:t>etc.</w:t>
            </w:r>
            <w:r w:rsidRPr="00097793">
              <w:rPr>
                <w:color w:val="auto"/>
              </w:rPr>
              <w:t>]</w:t>
            </w:r>
          </w:p>
        </w:tc>
      </w:tr>
      <w:tr w:rsidR="00B45D18" w:rsidRPr="000A72AC" w14:paraId="134EE22F" w14:textId="77777777" w:rsidTr="00175BA8">
        <w:tc>
          <w:tcPr>
            <w:tcW w:w="2616" w:type="dxa"/>
          </w:tcPr>
          <w:p w14:paraId="3EE247DC" w14:textId="77777777" w:rsidR="00B45D18" w:rsidRDefault="00B45D18" w:rsidP="00A31CEC">
            <w:pPr>
              <w:pStyle w:val="Tabletextbold"/>
            </w:pPr>
            <w:r w:rsidRPr="000A72AC">
              <w:lastRenderedPageBreak/>
              <w:t>Contact details for notices</w:t>
            </w:r>
          </w:p>
          <w:p w14:paraId="2D180B77" w14:textId="77777777" w:rsidR="005507F6" w:rsidRPr="005507F6" w:rsidRDefault="005507F6" w:rsidP="00A31CEC">
            <w:pPr>
              <w:pStyle w:val="Tabletextbold"/>
            </w:pPr>
          </w:p>
          <w:p w14:paraId="5CADE28F" w14:textId="77777777" w:rsidR="005507F6" w:rsidRPr="005507F6" w:rsidRDefault="005507F6" w:rsidP="00A31CEC">
            <w:pPr>
              <w:pStyle w:val="Tabletextbold"/>
            </w:pPr>
          </w:p>
          <w:p w14:paraId="640A79CC" w14:textId="77777777" w:rsidR="005507F6" w:rsidRPr="005507F6" w:rsidRDefault="005507F6" w:rsidP="00A31CEC">
            <w:pPr>
              <w:pStyle w:val="Tabletextbold"/>
            </w:pPr>
          </w:p>
        </w:tc>
        <w:tc>
          <w:tcPr>
            <w:tcW w:w="6855" w:type="dxa"/>
          </w:tcPr>
          <w:p w14:paraId="00EF6260" w14:textId="6395C5AB" w:rsidR="00B45D18" w:rsidRPr="00097793" w:rsidRDefault="00B45D18" w:rsidP="00B45D18">
            <w:pPr>
              <w:pStyle w:val="Tabletextbold"/>
            </w:pPr>
            <w:r w:rsidRPr="00097793">
              <w:t>University of Auckland:</w:t>
            </w:r>
          </w:p>
          <w:p w14:paraId="3D3F63FA" w14:textId="47ABC227" w:rsidR="00B45D18" w:rsidRDefault="00B45D18" w:rsidP="00B45D18">
            <w:pPr>
              <w:spacing w:after="0"/>
              <w:ind w:left="2359" w:hanging="2075"/>
              <w:jc w:val="left"/>
              <w:rPr>
                <w:rFonts w:eastAsia="Arial"/>
              </w:rPr>
            </w:pPr>
            <w:r w:rsidRPr="00F807DB">
              <w:rPr>
                <w:bCs/>
              </w:rPr>
              <w:t>Physical Address:</w:t>
            </w:r>
            <w:r w:rsidRPr="00F807DB">
              <w:rPr>
                <w:bCs/>
              </w:rPr>
              <w:tab/>
            </w:r>
            <w:r w:rsidR="00CE4DCF" w:rsidRPr="00F807DB">
              <w:rPr>
                <w:rFonts w:eastAsia="Arial"/>
              </w:rPr>
              <w:t>22 Princes Street</w:t>
            </w:r>
            <w:r w:rsidRPr="00F807DB">
              <w:rPr>
                <w:rFonts w:eastAsia="Arial"/>
              </w:rPr>
              <w:t xml:space="preserve">, Auckland </w:t>
            </w:r>
            <w:r w:rsidR="00182CA1" w:rsidRPr="00F807DB">
              <w:rPr>
                <w:rFonts w:eastAsia="Arial"/>
              </w:rPr>
              <w:t>1010</w:t>
            </w:r>
            <w:r w:rsidRPr="00F807DB">
              <w:rPr>
                <w:rFonts w:eastAsia="Arial"/>
              </w:rPr>
              <w:t>, New Zealand</w:t>
            </w:r>
          </w:p>
          <w:p w14:paraId="1EE188D1" w14:textId="1107BF0A" w:rsidR="00B45D18" w:rsidRDefault="00B45D18" w:rsidP="00B45D18">
            <w:pPr>
              <w:spacing w:after="0"/>
              <w:ind w:left="2359" w:hanging="2075"/>
              <w:jc w:val="left"/>
            </w:pPr>
            <w:r w:rsidRPr="005615E9">
              <w:t>Postal</w:t>
            </w:r>
            <w:r w:rsidRPr="00097793">
              <w:rPr>
                <w:bCs/>
              </w:rPr>
              <w:t xml:space="preserve"> Address: </w:t>
            </w:r>
            <w:r>
              <w:rPr>
                <w:bCs/>
              </w:rPr>
              <w:tab/>
            </w:r>
            <w:r w:rsidRPr="00097793">
              <w:rPr>
                <w:rFonts w:eastAsia="Arial"/>
              </w:rPr>
              <w:t>Private Bag 92019, Auckland 1142, New Zealand</w:t>
            </w:r>
            <w:r w:rsidRPr="00097793" w:rsidDel="00EA369B">
              <w:t xml:space="preserve"> </w:t>
            </w:r>
          </w:p>
          <w:p w14:paraId="72EB925C" w14:textId="1BC681CD" w:rsidR="00B45D18" w:rsidRDefault="00B45D18" w:rsidP="00B45D18">
            <w:pPr>
              <w:spacing w:after="0"/>
              <w:ind w:left="2359" w:hanging="2075"/>
              <w:jc w:val="left"/>
            </w:pPr>
            <w:r w:rsidRPr="00097793">
              <w:t>Email:</w:t>
            </w:r>
            <w:r>
              <w:tab/>
            </w:r>
            <w:hyperlink r:id="rId12" w:history="1">
              <w:r w:rsidRPr="00827238">
                <w:rPr>
                  <w:rStyle w:val="Hyperlink"/>
                  <w:rFonts w:cs="Arial"/>
                </w:rPr>
                <w:t>contracts@auckland.ac.nz</w:t>
              </w:r>
            </w:hyperlink>
          </w:p>
          <w:p w14:paraId="7A9DB97D" w14:textId="4E9208B3" w:rsidR="00B45D18" w:rsidRPr="00097793" w:rsidRDefault="00B45D18" w:rsidP="00175BA8">
            <w:pPr>
              <w:pStyle w:val="TableText"/>
              <w:rPr>
                <w:lang w:val="en-GB"/>
              </w:rPr>
            </w:pPr>
          </w:p>
          <w:p w14:paraId="0FE1EE98" w14:textId="65652335" w:rsidR="00B45D18" w:rsidRPr="00097793" w:rsidRDefault="00B45D18" w:rsidP="00175BA8">
            <w:pPr>
              <w:pStyle w:val="Tabletextbold"/>
              <w:keepNext/>
            </w:pPr>
            <w:r w:rsidRPr="00097793">
              <w:t>Provider:</w:t>
            </w:r>
          </w:p>
          <w:p w14:paraId="57E526AD" w14:textId="6608730D" w:rsidR="00B45D18" w:rsidRDefault="00B45D18" w:rsidP="00B45D18">
            <w:pPr>
              <w:spacing w:after="0"/>
              <w:ind w:left="2359" w:hanging="2075"/>
              <w:jc w:val="left"/>
            </w:pPr>
            <w:r w:rsidRPr="00097793">
              <w:t>Physical Address:</w:t>
            </w:r>
            <w:r>
              <w:tab/>
            </w:r>
            <w:r w:rsidRPr="00097793">
              <w:t>[</w:t>
            </w:r>
            <w:r w:rsidRPr="00CB748D">
              <w:rPr>
                <w:iCs/>
                <w:highlight w:val="yellow"/>
              </w:rPr>
              <w:t>insert physical and postal addresses</w:t>
            </w:r>
            <w:r w:rsidRPr="00097793">
              <w:t>]</w:t>
            </w:r>
          </w:p>
          <w:p w14:paraId="3F8FE3CC" w14:textId="30E1E343" w:rsidR="00B45D18" w:rsidRDefault="00B45D18" w:rsidP="00B45D18">
            <w:pPr>
              <w:spacing w:after="0"/>
              <w:ind w:left="2359" w:hanging="2075"/>
              <w:jc w:val="left"/>
            </w:pPr>
            <w:r w:rsidRPr="00097793">
              <w:t>Postal Address:</w:t>
            </w:r>
            <w:r>
              <w:tab/>
            </w:r>
            <w:r w:rsidRPr="00097793">
              <w:t>[</w:t>
            </w:r>
            <w:r w:rsidRPr="00CB748D">
              <w:rPr>
                <w:iCs/>
                <w:highlight w:val="yellow"/>
              </w:rPr>
              <w:t>insert OR same as physical address</w:t>
            </w:r>
            <w:r w:rsidRPr="00097793">
              <w:t xml:space="preserve">] </w:t>
            </w:r>
          </w:p>
          <w:p w14:paraId="1CE4D554" w14:textId="77777777" w:rsidR="00B45D18" w:rsidRDefault="00B45D18" w:rsidP="00473C3E">
            <w:pPr>
              <w:spacing w:after="0"/>
              <w:ind w:left="2359" w:hanging="2075"/>
              <w:jc w:val="left"/>
            </w:pPr>
            <w:r w:rsidRPr="00097793">
              <w:t>Email:</w:t>
            </w:r>
            <w:r>
              <w:tab/>
            </w:r>
            <w:r w:rsidRPr="00097793">
              <w:t>[</w:t>
            </w:r>
            <w:r w:rsidRPr="00CB748D">
              <w:rPr>
                <w:iCs/>
                <w:highlight w:val="yellow"/>
              </w:rPr>
              <w:t>insert</w:t>
            </w:r>
            <w:r w:rsidRPr="00097793">
              <w:t>]</w:t>
            </w:r>
          </w:p>
          <w:p w14:paraId="698AF7BC" w14:textId="5D770C6F" w:rsidR="00E14AA8" w:rsidRPr="00097793" w:rsidRDefault="00E14AA8" w:rsidP="00473C3E">
            <w:pPr>
              <w:spacing w:after="0"/>
              <w:ind w:left="2359" w:hanging="2075"/>
              <w:jc w:val="left"/>
            </w:pPr>
          </w:p>
        </w:tc>
      </w:tr>
      <w:tr w:rsidR="00B45D18" w:rsidRPr="000A72AC" w14:paraId="4D5E58DB" w14:textId="77777777" w:rsidTr="00175BA8">
        <w:tc>
          <w:tcPr>
            <w:tcW w:w="2616" w:type="dxa"/>
          </w:tcPr>
          <w:p w14:paraId="5447D45A" w14:textId="309F4724" w:rsidR="00B45D18" w:rsidRPr="000A72AC" w:rsidRDefault="00B45D18" w:rsidP="00A31CEC">
            <w:pPr>
              <w:pStyle w:val="Tabletextbold"/>
            </w:pPr>
            <w:r>
              <w:t>Other contact details (if needed, e.g. for O</w:t>
            </w:r>
            <w:r w:rsidR="00412401">
              <w:t xml:space="preserve">fficial </w:t>
            </w:r>
            <w:r>
              <w:t>I</w:t>
            </w:r>
            <w:r w:rsidR="00412401">
              <w:t xml:space="preserve">nformation </w:t>
            </w:r>
            <w:r>
              <w:t>A</w:t>
            </w:r>
            <w:r w:rsidR="00412401">
              <w:t>ct</w:t>
            </w:r>
            <w:r>
              <w:t xml:space="preserve"> requests)</w:t>
            </w:r>
          </w:p>
        </w:tc>
        <w:tc>
          <w:tcPr>
            <w:tcW w:w="6855" w:type="dxa"/>
          </w:tcPr>
          <w:p w14:paraId="29F76CCB" w14:textId="77777777" w:rsidR="00662DDB" w:rsidRPr="002B6266" w:rsidRDefault="00662DDB" w:rsidP="00175BA8">
            <w:pPr>
              <w:pStyle w:val="Tabletextbold"/>
              <w:keepNext/>
            </w:pPr>
            <w:r w:rsidRPr="002B6266">
              <w:t>University:</w:t>
            </w:r>
          </w:p>
          <w:p w14:paraId="141582C9" w14:textId="77777777" w:rsidR="00662DDB" w:rsidRDefault="00662DDB" w:rsidP="00662DDB">
            <w:pPr>
              <w:spacing w:after="0"/>
              <w:ind w:left="1418" w:hanging="1134"/>
              <w:jc w:val="left"/>
            </w:pPr>
            <w:r w:rsidRPr="00B61610">
              <w:t>Name:</w:t>
            </w:r>
            <w:r>
              <w:tab/>
            </w:r>
            <w:r w:rsidRPr="00B61610">
              <w:t>[</w:t>
            </w:r>
            <w:r>
              <w:rPr>
                <w:highlight w:val="yellow"/>
              </w:rPr>
              <w:t>I</w:t>
            </w:r>
            <w:r w:rsidRPr="009F3C33">
              <w:rPr>
                <w:highlight w:val="yellow"/>
              </w:rPr>
              <w:t>nsert</w:t>
            </w:r>
            <w:r w:rsidRPr="00B61610">
              <w:t>]</w:t>
            </w:r>
          </w:p>
          <w:p w14:paraId="18472719" w14:textId="77777777" w:rsidR="00662DDB" w:rsidRDefault="00662DDB" w:rsidP="00662DDB">
            <w:pPr>
              <w:spacing w:after="0"/>
              <w:ind w:left="1418" w:hanging="1134"/>
              <w:jc w:val="left"/>
            </w:pPr>
            <w:r w:rsidRPr="00B61610">
              <w:t>Title</w:t>
            </w:r>
            <w:r>
              <w:t>/role</w:t>
            </w:r>
            <w:r w:rsidRPr="00B61610">
              <w:t>:</w:t>
            </w:r>
            <w:r>
              <w:tab/>
            </w:r>
            <w:r w:rsidRPr="00B61610">
              <w:t>[</w:t>
            </w:r>
            <w:r>
              <w:rPr>
                <w:highlight w:val="yellow"/>
              </w:rPr>
              <w:t>I</w:t>
            </w:r>
            <w:r w:rsidRPr="009F3C33">
              <w:rPr>
                <w:highlight w:val="yellow"/>
              </w:rPr>
              <w:t>nsert</w:t>
            </w:r>
            <w:r w:rsidRPr="00B61610">
              <w:t>]</w:t>
            </w:r>
          </w:p>
          <w:p w14:paraId="7CB3A7E5" w14:textId="77777777" w:rsidR="00662DDB" w:rsidRPr="00B61610" w:rsidRDefault="00662DDB" w:rsidP="00662DDB">
            <w:pPr>
              <w:spacing w:after="0"/>
              <w:ind w:left="1418" w:hanging="1134"/>
              <w:jc w:val="left"/>
            </w:pPr>
            <w:r w:rsidRPr="00B61610">
              <w:t>Email:</w:t>
            </w:r>
            <w:r>
              <w:tab/>
            </w:r>
            <w:r w:rsidRPr="00B61610">
              <w:t>[</w:t>
            </w:r>
            <w:r>
              <w:rPr>
                <w:highlight w:val="yellow"/>
              </w:rPr>
              <w:t>I</w:t>
            </w:r>
            <w:r w:rsidRPr="009F3C33">
              <w:rPr>
                <w:highlight w:val="yellow"/>
              </w:rPr>
              <w:t>nsert</w:t>
            </w:r>
            <w:r w:rsidRPr="00B61610">
              <w:t>]</w:t>
            </w:r>
          </w:p>
          <w:p w14:paraId="5C79E05F" w14:textId="77777777" w:rsidR="00175BA8" w:rsidRDefault="00175BA8" w:rsidP="00EF4CDC">
            <w:pPr>
              <w:pStyle w:val="TableText"/>
            </w:pPr>
          </w:p>
          <w:p w14:paraId="133CF6C7" w14:textId="047D7839" w:rsidR="00662DDB" w:rsidRPr="002B6266" w:rsidRDefault="00376F5D" w:rsidP="00175BA8">
            <w:pPr>
              <w:pStyle w:val="Tabletextbold"/>
              <w:keepNext/>
            </w:pPr>
            <w:r>
              <w:t>Provider</w:t>
            </w:r>
            <w:r w:rsidR="00662DDB" w:rsidRPr="002B6266">
              <w:t>:</w:t>
            </w:r>
          </w:p>
          <w:p w14:paraId="24D3EA11" w14:textId="77777777" w:rsidR="00662DDB" w:rsidRDefault="00662DDB" w:rsidP="00662DDB">
            <w:pPr>
              <w:spacing w:after="0"/>
              <w:ind w:left="1418" w:hanging="1134"/>
              <w:jc w:val="left"/>
            </w:pPr>
            <w:r w:rsidRPr="00B61610">
              <w:t>Name:</w:t>
            </w:r>
            <w:r>
              <w:tab/>
            </w:r>
            <w:r w:rsidRPr="00B61610">
              <w:t>[</w:t>
            </w:r>
            <w:r>
              <w:rPr>
                <w:highlight w:val="yellow"/>
              </w:rPr>
              <w:t>I</w:t>
            </w:r>
            <w:r w:rsidRPr="009F3C33">
              <w:rPr>
                <w:highlight w:val="yellow"/>
              </w:rPr>
              <w:t>nsert</w:t>
            </w:r>
            <w:r w:rsidRPr="00B61610">
              <w:t>]</w:t>
            </w:r>
          </w:p>
          <w:p w14:paraId="70C7435F" w14:textId="77777777" w:rsidR="00662DDB" w:rsidRDefault="00662DDB" w:rsidP="00662DDB">
            <w:pPr>
              <w:spacing w:after="0"/>
              <w:ind w:left="1418" w:hanging="1134"/>
              <w:jc w:val="left"/>
            </w:pPr>
            <w:r w:rsidRPr="00B61610">
              <w:t>Title</w:t>
            </w:r>
            <w:r>
              <w:t>/role</w:t>
            </w:r>
            <w:r w:rsidRPr="00B61610">
              <w:t>:</w:t>
            </w:r>
            <w:r>
              <w:tab/>
            </w:r>
            <w:r w:rsidRPr="00B61610">
              <w:t>[</w:t>
            </w:r>
            <w:r>
              <w:rPr>
                <w:highlight w:val="yellow"/>
              </w:rPr>
              <w:t>I</w:t>
            </w:r>
            <w:r w:rsidRPr="009F3C33">
              <w:rPr>
                <w:highlight w:val="yellow"/>
              </w:rPr>
              <w:t>nsert</w:t>
            </w:r>
            <w:r w:rsidRPr="00B61610">
              <w:t>]</w:t>
            </w:r>
          </w:p>
          <w:p w14:paraId="612D9756" w14:textId="77777777" w:rsidR="00B45D18" w:rsidRDefault="00662DDB" w:rsidP="00053542">
            <w:pPr>
              <w:spacing w:after="0"/>
              <w:ind w:left="1418" w:hanging="1134"/>
              <w:jc w:val="left"/>
            </w:pPr>
            <w:r w:rsidRPr="00B61610">
              <w:t>Email:</w:t>
            </w:r>
            <w:r>
              <w:tab/>
            </w:r>
            <w:r w:rsidRPr="00B61610">
              <w:t>[</w:t>
            </w:r>
            <w:r>
              <w:rPr>
                <w:highlight w:val="yellow"/>
              </w:rPr>
              <w:t>I</w:t>
            </w:r>
            <w:r w:rsidRPr="009F3C33">
              <w:rPr>
                <w:highlight w:val="yellow"/>
              </w:rPr>
              <w:t>nsert</w:t>
            </w:r>
            <w:r w:rsidRPr="00B61610">
              <w:t>]</w:t>
            </w:r>
          </w:p>
          <w:p w14:paraId="740DB825" w14:textId="6C19C3E5" w:rsidR="00053542" w:rsidRPr="00053542" w:rsidRDefault="00053542" w:rsidP="00053542">
            <w:pPr>
              <w:spacing w:after="0"/>
              <w:ind w:left="1418" w:hanging="1134"/>
              <w:jc w:val="left"/>
            </w:pPr>
          </w:p>
        </w:tc>
      </w:tr>
      <w:tr w:rsidR="00B45D18" w:rsidRPr="000A72AC" w14:paraId="7745F733" w14:textId="77777777" w:rsidTr="00175BA8">
        <w:tc>
          <w:tcPr>
            <w:tcW w:w="2616" w:type="dxa"/>
          </w:tcPr>
          <w:p w14:paraId="0D0C6F12" w14:textId="588C2D75" w:rsidR="00B45D18" w:rsidRDefault="00B45D18" w:rsidP="00A31CEC">
            <w:pPr>
              <w:pStyle w:val="Tabletextbold"/>
            </w:pPr>
            <w:r>
              <w:t>Special terms</w:t>
            </w:r>
          </w:p>
        </w:tc>
        <w:tc>
          <w:tcPr>
            <w:tcW w:w="6855" w:type="dxa"/>
          </w:tcPr>
          <w:p w14:paraId="5A3EA503" w14:textId="1D13D9A2" w:rsidR="005D56B9" w:rsidRPr="00B02E4D" w:rsidRDefault="00821C3E" w:rsidP="00175BA8">
            <w:pPr>
              <w:pStyle w:val="SpecialTermsclauseheading"/>
            </w:pPr>
            <w:r w:rsidRPr="00B02E4D">
              <w:t>Privacy and Data</w:t>
            </w:r>
          </w:p>
          <w:p w14:paraId="45B3CC54" w14:textId="6CAA67B9" w:rsidR="00DD4383" w:rsidRPr="00965283" w:rsidRDefault="00B45D18" w:rsidP="00175BA8">
            <w:pPr>
              <w:pStyle w:val="simplelist20"/>
            </w:pPr>
            <w:r w:rsidRPr="002F2054">
              <w:t>[</w:t>
            </w:r>
            <w:r w:rsidRPr="002F2054">
              <w:rPr>
                <w:highlight w:val="yellow"/>
              </w:rPr>
              <w:t>Data may include information about identifiable individuals and/or de-identified information about individuals</w:t>
            </w:r>
            <w:r w:rsidR="00A316E8">
              <w:t>.</w:t>
            </w:r>
            <w:r w:rsidRPr="002F2054">
              <w:t>]</w:t>
            </w:r>
          </w:p>
          <w:p w14:paraId="479B4DA5" w14:textId="26741E6A" w:rsidR="00B45D18" w:rsidRPr="00EF4CDC" w:rsidRDefault="00B45D18" w:rsidP="00EF4CDC">
            <w:pPr>
              <w:pStyle w:val="TableText"/>
              <w:rPr>
                <w:color w:val="FF0000"/>
              </w:rPr>
            </w:pPr>
            <w:r w:rsidRPr="00EF4CDC">
              <w:rPr>
                <w:color w:val="FF0000"/>
              </w:rPr>
              <w:t>OR:</w:t>
            </w:r>
          </w:p>
          <w:p w14:paraId="310DBE30" w14:textId="1B18781A" w:rsidR="00BE70EA" w:rsidRPr="00CF592A" w:rsidRDefault="00B45D18" w:rsidP="00175BA8">
            <w:pPr>
              <w:pStyle w:val="simplelist20"/>
              <w:rPr>
                <w:b/>
              </w:rPr>
            </w:pPr>
            <w:r w:rsidRPr="002F2054">
              <w:t>[</w:t>
            </w:r>
            <w:r w:rsidRPr="002F2054">
              <w:rPr>
                <w:highlight w:val="yellow"/>
              </w:rPr>
              <w:t xml:space="preserve">The Provider warrants that Data transferred to the </w:t>
            </w:r>
            <w:r>
              <w:rPr>
                <w:highlight w:val="yellow"/>
              </w:rPr>
              <w:t>University</w:t>
            </w:r>
            <w:r w:rsidRPr="002F2054">
              <w:rPr>
                <w:highlight w:val="yellow"/>
              </w:rPr>
              <w:t xml:space="preserve"> will not include information about identifiable individuals </w:t>
            </w:r>
            <w:r>
              <w:rPr>
                <w:highlight w:val="yellow"/>
              </w:rPr>
              <w:t>and/</w:t>
            </w:r>
            <w:r w:rsidRPr="002F2054">
              <w:rPr>
                <w:highlight w:val="yellow"/>
              </w:rPr>
              <w:t>or de-identified information about individuals</w:t>
            </w:r>
            <w:r w:rsidR="00A316E8">
              <w:t>.</w:t>
            </w:r>
            <w:r w:rsidRPr="002F2054">
              <w:t>]</w:t>
            </w:r>
          </w:p>
        </w:tc>
      </w:tr>
    </w:tbl>
    <w:p w14:paraId="3F077F2F" w14:textId="77777777" w:rsidR="007C7E89" w:rsidRPr="000A72AC" w:rsidRDefault="007C7E89" w:rsidP="00B94F10">
      <w:pPr>
        <w:pStyle w:val="Heading1"/>
      </w:pPr>
      <w:r w:rsidRPr="000A72AC">
        <w:lastRenderedPageBreak/>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7C7E89" w:rsidRPr="000A72AC" w14:paraId="645743FB" w14:textId="77777777" w:rsidTr="00C22A0F">
        <w:tc>
          <w:tcPr>
            <w:tcW w:w="3742" w:type="dxa"/>
            <w:tcBorders>
              <w:bottom w:val="single" w:sz="4" w:space="0" w:color="4D4D4D"/>
            </w:tcBorders>
          </w:tcPr>
          <w:p w14:paraId="1DA6FBA1" w14:textId="66916B7E" w:rsidR="007C7E89" w:rsidRPr="00DF546A" w:rsidRDefault="007C7E89" w:rsidP="00C22A0F">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the </w:t>
            </w:r>
            <w:r w:rsidRPr="00DF546A">
              <w:rPr>
                <w:b/>
                <w:bCs/>
                <w:sz w:val="18"/>
                <w:szCs w:val="18"/>
              </w:rPr>
              <w:t>UNIVERSITY OF AUCKLAND</w:t>
            </w:r>
            <w:r w:rsidR="00112217">
              <w:rPr>
                <w:sz w:val="18"/>
                <w:szCs w:val="18"/>
              </w:rPr>
              <w:t>:</w:t>
            </w:r>
            <w:r w:rsidRPr="00DF546A">
              <w:rPr>
                <w:rFonts w:cs="Arial"/>
                <w:sz w:val="18"/>
                <w:szCs w:val="18"/>
              </w:rPr>
              <w:t xml:space="preserve"> </w:t>
            </w:r>
          </w:p>
          <w:p w14:paraId="2A1002E4" w14:textId="77777777" w:rsidR="007C7E89" w:rsidRPr="000A72AC" w:rsidRDefault="007C7E89">
            <w:pPr>
              <w:keepNext/>
              <w:keepLines/>
              <w:tabs>
                <w:tab w:val="left" w:pos="3685"/>
                <w:tab w:val="left" w:pos="4961"/>
              </w:tabs>
              <w:spacing w:before="480" w:after="80"/>
              <w:outlineLvl w:val="0"/>
              <w:rPr>
                <w:rFonts w:cs="Arial"/>
              </w:rPr>
            </w:pPr>
          </w:p>
        </w:tc>
        <w:tc>
          <w:tcPr>
            <w:tcW w:w="2154" w:type="dxa"/>
          </w:tcPr>
          <w:p w14:paraId="434BAF88" w14:textId="77777777" w:rsidR="007C7E89" w:rsidRPr="000A72AC" w:rsidRDefault="007C7E89">
            <w:pPr>
              <w:pStyle w:val="Paragraph"/>
              <w:keepNext/>
              <w:keepLines/>
              <w:spacing w:after="200"/>
              <w:rPr>
                <w:rFonts w:ascii="Verdana" w:hAnsi="Verdana" w:cs="Arial"/>
                <w:color w:val="auto"/>
              </w:rPr>
            </w:pPr>
          </w:p>
        </w:tc>
        <w:tc>
          <w:tcPr>
            <w:tcW w:w="3742" w:type="dxa"/>
            <w:tcBorders>
              <w:bottom w:val="single" w:sz="4" w:space="0" w:color="4D4D4D"/>
            </w:tcBorders>
          </w:tcPr>
          <w:p w14:paraId="4999D1EB" w14:textId="1D8628B6" w:rsidR="007C7E89" w:rsidRDefault="007C7E89">
            <w:pPr>
              <w:keepNext/>
              <w:keepLines/>
              <w:tabs>
                <w:tab w:val="left" w:pos="3685"/>
                <w:tab w:val="left" w:pos="4961"/>
              </w:tabs>
              <w:spacing w:line="320" w:lineRule="atLeast"/>
              <w:outlineLvl w:val="0"/>
              <w:rPr>
                <w:rFonts w:cs="Arial"/>
                <w:sz w:val="18"/>
                <w:szCs w:val="18"/>
              </w:rPr>
            </w:pPr>
            <w:r w:rsidRPr="00DF546A">
              <w:rPr>
                <w:b/>
                <w:bCs/>
                <w:sz w:val="18"/>
                <w:szCs w:val="18"/>
              </w:rPr>
              <w:t>SIGNED</w:t>
            </w:r>
            <w:r w:rsidRPr="00DF546A">
              <w:rPr>
                <w:sz w:val="18"/>
                <w:szCs w:val="18"/>
              </w:rPr>
              <w:t xml:space="preserve"> for and on behalf of </w:t>
            </w:r>
            <w:r w:rsidRPr="00DF546A">
              <w:rPr>
                <w:b/>
                <w:bCs/>
                <w:sz w:val="18"/>
                <w:szCs w:val="18"/>
              </w:rPr>
              <w:t>[</w:t>
            </w:r>
            <w:r w:rsidRPr="00DF546A">
              <w:rPr>
                <w:b/>
                <w:bCs/>
                <w:sz w:val="18"/>
                <w:szCs w:val="18"/>
                <w:highlight w:val="yellow"/>
              </w:rPr>
              <w:t xml:space="preserve">INSERT LEGAL NAME OF </w:t>
            </w:r>
            <w:r w:rsidRPr="007C7E89">
              <w:rPr>
                <w:b/>
                <w:bCs/>
                <w:sz w:val="18"/>
                <w:szCs w:val="18"/>
                <w:highlight w:val="yellow"/>
              </w:rPr>
              <w:t>PROVIDER</w:t>
            </w:r>
            <w:r w:rsidRPr="00DF546A">
              <w:rPr>
                <w:b/>
                <w:bCs/>
                <w:sz w:val="18"/>
                <w:szCs w:val="18"/>
              </w:rPr>
              <w:t>]</w:t>
            </w:r>
            <w:r w:rsidRPr="00DF546A">
              <w:rPr>
                <w:sz w:val="18"/>
                <w:szCs w:val="18"/>
              </w:rPr>
              <w:t xml:space="preserve"> by</w:t>
            </w:r>
            <w:r w:rsidRPr="00DF546A">
              <w:rPr>
                <w:rFonts w:cs="Arial"/>
                <w:sz w:val="18"/>
                <w:szCs w:val="18"/>
              </w:rPr>
              <w:t>:</w:t>
            </w:r>
          </w:p>
          <w:p w14:paraId="2D16F239" w14:textId="77777777" w:rsidR="007C7E89" w:rsidRPr="00DF546A" w:rsidRDefault="007C7E89">
            <w:pPr>
              <w:keepNext/>
              <w:keepLines/>
              <w:tabs>
                <w:tab w:val="left" w:pos="3685"/>
                <w:tab w:val="left" w:pos="4961"/>
              </w:tabs>
              <w:spacing w:before="160" w:after="80"/>
              <w:outlineLvl w:val="0"/>
              <w:rPr>
                <w:rFonts w:cs="Arial"/>
                <w:sz w:val="18"/>
                <w:szCs w:val="18"/>
              </w:rPr>
            </w:pPr>
          </w:p>
        </w:tc>
      </w:tr>
      <w:tr w:rsidR="007C7E89" w:rsidRPr="000A72AC" w14:paraId="3AED7A72" w14:textId="77777777" w:rsidTr="00C22A0F">
        <w:tc>
          <w:tcPr>
            <w:tcW w:w="3742" w:type="dxa"/>
            <w:tcBorders>
              <w:top w:val="single" w:sz="4" w:space="0" w:color="4D4D4D"/>
              <w:bottom w:val="single" w:sz="4" w:space="0" w:color="4D4D4D"/>
            </w:tcBorders>
          </w:tcPr>
          <w:p w14:paraId="02D7D4C5"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2D0A4237" w14:textId="77777777" w:rsidR="007C7E89" w:rsidRPr="000A72AC" w:rsidRDefault="007C7E89">
            <w:pPr>
              <w:keepNext/>
              <w:keepLines/>
              <w:tabs>
                <w:tab w:val="left" w:pos="3685"/>
                <w:tab w:val="left" w:pos="4961"/>
              </w:tabs>
              <w:spacing w:before="160" w:after="80"/>
              <w:outlineLvl w:val="0"/>
              <w:rPr>
                <w:rFonts w:cs="Arial"/>
                <w:b/>
              </w:rPr>
            </w:pPr>
          </w:p>
        </w:tc>
        <w:tc>
          <w:tcPr>
            <w:tcW w:w="2154" w:type="dxa"/>
          </w:tcPr>
          <w:p w14:paraId="7D9AF7BE"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D1F3AF8"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72261B2D" w14:textId="77777777" w:rsidR="007C7E89" w:rsidRPr="000A72AC" w:rsidRDefault="007C7E89">
            <w:pPr>
              <w:keepNext/>
              <w:keepLines/>
              <w:tabs>
                <w:tab w:val="left" w:pos="3685"/>
                <w:tab w:val="left" w:pos="4961"/>
              </w:tabs>
              <w:spacing w:before="160" w:after="80"/>
              <w:outlineLvl w:val="0"/>
              <w:rPr>
                <w:rFonts w:cs="Arial"/>
                <w:b/>
              </w:rPr>
            </w:pPr>
          </w:p>
        </w:tc>
      </w:tr>
      <w:tr w:rsidR="007C7E89" w:rsidRPr="000A72AC" w14:paraId="3E573FD1" w14:textId="77777777" w:rsidTr="00C22A0F">
        <w:tc>
          <w:tcPr>
            <w:tcW w:w="3742" w:type="dxa"/>
            <w:tcBorders>
              <w:top w:val="single" w:sz="4" w:space="0" w:color="4D4D4D"/>
              <w:bottom w:val="single" w:sz="4" w:space="0" w:color="4D4D4D"/>
            </w:tcBorders>
          </w:tcPr>
          <w:p w14:paraId="437F2CDF"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00E94F77" w14:textId="77777777" w:rsidR="007C7E89" w:rsidRPr="00DF546A" w:rsidRDefault="007C7E89">
            <w:pPr>
              <w:keepNext/>
              <w:keepLines/>
              <w:tabs>
                <w:tab w:val="left" w:pos="3685"/>
                <w:tab w:val="left" w:pos="4961"/>
              </w:tabs>
              <w:spacing w:before="160" w:after="80"/>
              <w:outlineLvl w:val="0"/>
              <w:rPr>
                <w:rFonts w:cs="Arial"/>
                <w:b/>
                <w:sz w:val="18"/>
                <w:szCs w:val="18"/>
              </w:rPr>
            </w:pPr>
          </w:p>
        </w:tc>
        <w:tc>
          <w:tcPr>
            <w:tcW w:w="2154" w:type="dxa"/>
          </w:tcPr>
          <w:p w14:paraId="119A43A7"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662212B7"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4434F2E6" w14:textId="77777777" w:rsidR="007C7E89" w:rsidRPr="000A72AC" w:rsidRDefault="007C7E89">
            <w:pPr>
              <w:keepNext/>
              <w:keepLines/>
              <w:tabs>
                <w:tab w:val="left" w:pos="3685"/>
                <w:tab w:val="left" w:pos="4961"/>
              </w:tabs>
              <w:spacing w:before="160" w:after="80"/>
              <w:outlineLvl w:val="0"/>
              <w:rPr>
                <w:rFonts w:cs="Arial"/>
                <w:b/>
              </w:rPr>
            </w:pPr>
          </w:p>
        </w:tc>
      </w:tr>
      <w:tr w:rsidR="007C7E89" w:rsidRPr="000A72AC" w14:paraId="57DB2E38" w14:textId="77777777" w:rsidTr="00C22A0F">
        <w:tc>
          <w:tcPr>
            <w:tcW w:w="3742" w:type="dxa"/>
            <w:tcBorders>
              <w:top w:val="single" w:sz="4" w:space="0" w:color="4D4D4D"/>
              <w:bottom w:val="single" w:sz="4" w:space="0" w:color="4D4D4D"/>
            </w:tcBorders>
          </w:tcPr>
          <w:p w14:paraId="3437FBBC"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62C127B9" w14:textId="77777777" w:rsidR="007C7E89" w:rsidRPr="000A72AC" w:rsidRDefault="007C7E89">
            <w:pPr>
              <w:keepNext/>
              <w:keepLines/>
              <w:tabs>
                <w:tab w:val="left" w:pos="3685"/>
                <w:tab w:val="left" w:pos="4961"/>
              </w:tabs>
              <w:spacing w:before="160" w:after="80"/>
              <w:outlineLvl w:val="0"/>
              <w:rPr>
                <w:rFonts w:cs="Arial"/>
                <w:b/>
              </w:rPr>
            </w:pPr>
          </w:p>
        </w:tc>
        <w:tc>
          <w:tcPr>
            <w:tcW w:w="2154" w:type="dxa"/>
          </w:tcPr>
          <w:p w14:paraId="271DC88A"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CA311ED"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56F388FD" w14:textId="77777777" w:rsidR="007C7E89" w:rsidRPr="000A72AC" w:rsidRDefault="007C7E89">
            <w:pPr>
              <w:keepNext/>
              <w:keepLines/>
              <w:tabs>
                <w:tab w:val="left" w:pos="3685"/>
                <w:tab w:val="left" w:pos="4961"/>
              </w:tabs>
              <w:spacing w:before="160" w:after="80"/>
              <w:outlineLvl w:val="0"/>
              <w:rPr>
                <w:rFonts w:cs="Arial"/>
                <w:b/>
              </w:rPr>
            </w:pPr>
          </w:p>
        </w:tc>
      </w:tr>
      <w:tr w:rsidR="007C7E89" w:rsidRPr="000A72AC" w14:paraId="3B9909A0" w14:textId="77777777" w:rsidTr="00C22A0F">
        <w:tc>
          <w:tcPr>
            <w:tcW w:w="3742" w:type="dxa"/>
            <w:tcBorders>
              <w:top w:val="single" w:sz="4" w:space="0" w:color="4D4D4D"/>
            </w:tcBorders>
          </w:tcPr>
          <w:p w14:paraId="0E891228" w14:textId="494C64CC"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c>
          <w:tcPr>
            <w:tcW w:w="2154" w:type="dxa"/>
          </w:tcPr>
          <w:p w14:paraId="3B8A4D04" w14:textId="77777777" w:rsidR="007C7E89" w:rsidRPr="000A72AC" w:rsidRDefault="007C7E89">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43B96D0B" w14:textId="34B61E26"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r>
    </w:tbl>
    <w:p w14:paraId="3F8A973E" w14:textId="77777777" w:rsidR="00671CED" w:rsidRPr="000A72AC" w:rsidRDefault="00671CED">
      <w:pPr>
        <w:rPr>
          <w:szCs w:val="20"/>
          <w:highlight w:val="yellow"/>
        </w:rPr>
      </w:pPr>
    </w:p>
    <w:p w14:paraId="42D90090" w14:textId="18BAE953" w:rsidR="00E630CE" w:rsidRDefault="00E630CE">
      <w:pPr>
        <w:spacing w:after="160" w:line="259" w:lineRule="auto"/>
        <w:jc w:val="left"/>
        <w:rPr>
          <w:szCs w:val="20"/>
          <w:highlight w:val="yellow"/>
        </w:rPr>
      </w:pPr>
      <w:r>
        <w:rPr>
          <w:szCs w:val="20"/>
          <w:highlight w:val="yellow"/>
        </w:rPr>
        <w:br w:type="page"/>
      </w:r>
    </w:p>
    <w:p w14:paraId="5AA607C4" w14:textId="77777777" w:rsidR="008F3C9D" w:rsidRPr="002B7FB8" w:rsidRDefault="008F3C9D" w:rsidP="008F3C9D">
      <w:pPr>
        <w:pStyle w:val="Heading1"/>
        <w:jc w:val="center"/>
        <w:rPr>
          <w:lang w:val="en-US"/>
        </w:rPr>
      </w:pPr>
      <w:r w:rsidRPr="002B7FB8">
        <w:rPr>
          <w:lang w:val="en-US"/>
        </w:rPr>
        <w:lastRenderedPageBreak/>
        <w:t>SCHEDULE [</w:t>
      </w:r>
      <w:r w:rsidRPr="002B7FB8">
        <w:rPr>
          <w:highlight w:val="yellow"/>
          <w:lang w:val="en-US"/>
        </w:rPr>
        <w:t>X</w:t>
      </w:r>
      <w:r w:rsidRPr="002B7FB8">
        <w:rPr>
          <w:lang w:val="en-US"/>
        </w:rPr>
        <w:t>]</w:t>
      </w:r>
    </w:p>
    <w:p w14:paraId="2E84DD38" w14:textId="77777777" w:rsidR="008F3C9D" w:rsidRDefault="008F3C9D" w:rsidP="008F3C9D">
      <w:pPr>
        <w:pStyle w:val="NormalBold"/>
        <w:jc w:val="center"/>
      </w:pPr>
      <w:r w:rsidRPr="002B7FB8">
        <w:t>[</w:t>
      </w:r>
      <w:r w:rsidRPr="002B7FB8">
        <w:rPr>
          <w:highlight w:val="yellow"/>
        </w:rPr>
        <w:t>Title of Schedule X</w:t>
      </w:r>
      <w:r w:rsidRPr="002B7FB8">
        <w:t>]</w:t>
      </w:r>
    </w:p>
    <w:p w14:paraId="186E93C7" w14:textId="0A87EB82" w:rsidR="008F3C9D" w:rsidRPr="002B7FB8" w:rsidRDefault="008F3C9D" w:rsidP="008F3C9D">
      <w:r>
        <w:t>[</w:t>
      </w:r>
      <w:r w:rsidRPr="00630E33">
        <w:rPr>
          <w:highlight w:val="yellow"/>
        </w:rPr>
        <w:t>Insert</w:t>
      </w:r>
      <w:r w:rsidR="00630E33" w:rsidRPr="00630E33">
        <w:rPr>
          <w:highlight w:val="yellow"/>
        </w:rPr>
        <w:t xml:space="preserve"> OR Not Used</w:t>
      </w:r>
      <w:r w:rsidR="00630E33">
        <w:t>]</w:t>
      </w:r>
    </w:p>
    <w:p w14:paraId="624F1442" w14:textId="77777777" w:rsidR="00671CED" w:rsidRDefault="00671CED">
      <w:pPr>
        <w:rPr>
          <w:szCs w:val="20"/>
          <w:highlight w:val="yellow"/>
        </w:rPr>
      </w:pPr>
    </w:p>
    <w:p w14:paraId="2B6BB453" w14:textId="77777777" w:rsidR="005E6AE4" w:rsidRDefault="005E6AE4">
      <w:pPr>
        <w:rPr>
          <w:szCs w:val="20"/>
          <w:highlight w:val="yellow"/>
        </w:rPr>
      </w:pPr>
    </w:p>
    <w:p w14:paraId="53BB998A" w14:textId="77777777" w:rsidR="00215263" w:rsidRDefault="00215263">
      <w:pPr>
        <w:rPr>
          <w:szCs w:val="20"/>
          <w:highlight w:val="yellow"/>
        </w:rPr>
      </w:pPr>
    </w:p>
    <w:p w14:paraId="5595E147" w14:textId="77777777" w:rsidR="00215263" w:rsidRPr="000A72AC" w:rsidRDefault="00215263">
      <w:pPr>
        <w:rPr>
          <w:szCs w:val="20"/>
          <w:highlight w:val="yellow"/>
        </w:rPr>
        <w:sectPr w:rsidR="00215263" w:rsidRPr="000A72AC" w:rsidSect="002D1DC5">
          <w:headerReference w:type="even" r:id="rId13"/>
          <w:headerReference w:type="default" r:id="rId14"/>
          <w:footerReference w:type="even" r:id="rId15"/>
          <w:footerReference w:type="default" r:id="rId16"/>
          <w:headerReference w:type="first" r:id="rId17"/>
          <w:footerReference w:type="first" r:id="rId18"/>
          <w:pgSz w:w="11910" w:h="16840"/>
          <w:pgMar w:top="1418" w:right="1021" w:bottom="851" w:left="1021" w:header="454" w:footer="284" w:gutter="0"/>
          <w:cols w:space="720"/>
          <w:noEndnote/>
          <w:titlePg/>
          <w:docGrid w:linePitch="326"/>
        </w:sectPr>
      </w:pPr>
    </w:p>
    <w:p w14:paraId="1034B6D5" w14:textId="77777777" w:rsidR="00495E84" w:rsidRDefault="00671CED" w:rsidP="00BA0E0D">
      <w:pPr>
        <w:pStyle w:val="GeneralTermsheading"/>
        <w:sectPr w:rsidR="00495E84" w:rsidSect="002D1DC5">
          <w:footerReference w:type="default" r:id="rId19"/>
          <w:footerReference w:type="first" r:id="rId20"/>
          <w:pgSz w:w="11906" w:h="16838"/>
          <w:pgMar w:top="1418" w:right="851" w:bottom="851" w:left="851" w:header="454" w:footer="284" w:gutter="0"/>
          <w:cols w:num="2" w:space="708"/>
          <w:docGrid w:linePitch="360"/>
        </w:sectPr>
      </w:pPr>
      <w:r w:rsidRPr="00082B8B">
        <w:lastRenderedPageBreak/>
        <w:t>GENERAL TERMS</w:t>
      </w:r>
    </w:p>
    <w:p w14:paraId="443E205B" w14:textId="60723B5F" w:rsidR="00671CED" w:rsidRPr="00082B8B" w:rsidRDefault="00671CED" w:rsidP="00BA0E0D">
      <w:pPr>
        <w:pStyle w:val="ClauseHeading"/>
      </w:pPr>
      <w:r w:rsidRPr="00082B8B">
        <w:t>DEFINITIONS</w:t>
      </w:r>
      <w:r w:rsidRPr="00082B8B">
        <w:rPr>
          <w:spacing w:val="-14"/>
        </w:rPr>
        <w:t xml:space="preserve"> </w:t>
      </w:r>
      <w:r w:rsidRPr="00082B8B">
        <w:t>AND</w:t>
      </w:r>
      <w:r w:rsidRPr="00082B8B">
        <w:rPr>
          <w:spacing w:val="-14"/>
        </w:rPr>
        <w:t xml:space="preserve"> </w:t>
      </w:r>
      <w:r w:rsidRPr="00082B8B">
        <w:t>INTERPRETATION</w:t>
      </w:r>
    </w:p>
    <w:p w14:paraId="1E6C2CEF" w14:textId="77777777" w:rsidR="00671CED" w:rsidRPr="00082B8B" w:rsidRDefault="00671CED" w:rsidP="0069120D">
      <w:pPr>
        <w:pStyle w:val="List2"/>
        <w:keepNext/>
        <w:numPr>
          <w:ilvl w:val="1"/>
          <w:numId w:val="2"/>
        </w:numPr>
      </w:pPr>
      <w:r w:rsidRPr="00082B8B">
        <w:t xml:space="preserve">In this Agreement: </w:t>
      </w:r>
    </w:p>
    <w:p w14:paraId="3704998D" w14:textId="27F2BC4F" w:rsidR="00671CED" w:rsidRPr="00082B8B" w:rsidRDefault="00671CED" w:rsidP="00C12749">
      <w:pPr>
        <w:pStyle w:val="Clausenonumber"/>
      </w:pPr>
      <w:r w:rsidRPr="00082B8B">
        <w:rPr>
          <w:b/>
        </w:rPr>
        <w:t xml:space="preserve">Affiliate </w:t>
      </w:r>
      <w:r w:rsidRPr="00082B8B">
        <w:t xml:space="preserve">of a party means any person that controls or is controlled by that </w:t>
      </w:r>
      <w:proofErr w:type="gramStart"/>
      <w:r w:rsidRPr="00082B8B">
        <w:t>party, or</w:t>
      </w:r>
      <w:proofErr w:type="gramEnd"/>
      <w:r w:rsidRPr="00082B8B">
        <w:t xml:space="preserve"> is under common control with that party.</w:t>
      </w:r>
    </w:p>
    <w:p w14:paraId="46839010" w14:textId="6C953B28" w:rsidR="00671CED" w:rsidRPr="00082B8B" w:rsidRDefault="00671CED" w:rsidP="00C12749">
      <w:pPr>
        <w:pStyle w:val="Clausenonumber"/>
      </w:pPr>
      <w:r w:rsidRPr="00082B8B">
        <w:rPr>
          <w:b/>
        </w:rPr>
        <w:t>Agreement</w:t>
      </w:r>
      <w:r w:rsidRPr="00082B8B">
        <w:t xml:space="preserve"> means this </w:t>
      </w:r>
      <w:r w:rsidRPr="00082B8B">
        <w:rPr>
          <w:i/>
        </w:rPr>
        <w:t xml:space="preserve">Data </w:t>
      </w:r>
      <w:r w:rsidR="006322C5">
        <w:rPr>
          <w:i/>
        </w:rPr>
        <w:t>Transfer</w:t>
      </w:r>
      <w:r w:rsidR="006322C5" w:rsidRPr="00082B8B">
        <w:rPr>
          <w:i/>
        </w:rPr>
        <w:t xml:space="preserve"> </w:t>
      </w:r>
      <w:r w:rsidRPr="00082B8B">
        <w:rPr>
          <w:i/>
        </w:rPr>
        <w:t>Agreement</w:t>
      </w:r>
      <w:r w:rsidRPr="00082B8B">
        <w:t>, including the Contract Details, these General Terms (as may be varied in the Contract Details) and any Schedules.</w:t>
      </w:r>
    </w:p>
    <w:p w14:paraId="403A877C" w14:textId="4FAD3879" w:rsidR="00671CED" w:rsidRPr="00082B8B" w:rsidRDefault="00671CED" w:rsidP="00C12749">
      <w:pPr>
        <w:pStyle w:val="Clausenonumber"/>
      </w:pPr>
      <w:r w:rsidRPr="00082B8B">
        <w:rPr>
          <w:b/>
        </w:rPr>
        <w:t xml:space="preserve">Approved Personnel </w:t>
      </w:r>
      <w:r w:rsidRPr="00082B8B">
        <w:t xml:space="preserve">means the personnel </w:t>
      </w:r>
      <w:r w:rsidR="00C65B8F">
        <w:t>so named</w:t>
      </w:r>
      <w:r w:rsidRPr="00082B8B">
        <w:t xml:space="preserve"> in the Contract Details</w:t>
      </w:r>
      <w:r w:rsidR="00FE3DCE">
        <w:t xml:space="preserve"> (if any)</w:t>
      </w:r>
      <w:r w:rsidRPr="00082B8B">
        <w:t>.</w:t>
      </w:r>
    </w:p>
    <w:p w14:paraId="206C7970" w14:textId="77777777" w:rsidR="00671CED" w:rsidRPr="00082B8B" w:rsidRDefault="00671CED" w:rsidP="00C12749">
      <w:pPr>
        <w:pStyle w:val="Clausenonumber"/>
      </w:pPr>
      <w:r w:rsidRPr="00082B8B">
        <w:rPr>
          <w:b/>
        </w:rPr>
        <w:t xml:space="preserve">Approved Purpose </w:t>
      </w:r>
      <w:r w:rsidRPr="00082B8B">
        <w:t>means the approved purpose set out in the Contract Details.</w:t>
      </w:r>
    </w:p>
    <w:p w14:paraId="7C7B8BE9" w14:textId="77777777" w:rsidR="00671CED" w:rsidRPr="00082B8B" w:rsidRDefault="00671CED" w:rsidP="00C12749">
      <w:pPr>
        <w:pStyle w:val="Clausenonumber"/>
      </w:pPr>
      <w:r w:rsidRPr="00C12749">
        <w:rPr>
          <w:b/>
          <w:bCs/>
        </w:rPr>
        <w:t>Business Day</w:t>
      </w:r>
      <w:r w:rsidRPr="00082B8B">
        <w:t xml:space="preserve"> means: </w:t>
      </w:r>
    </w:p>
    <w:p w14:paraId="2AB35BC3" w14:textId="066D29E7" w:rsidR="00671CED" w:rsidRPr="00082B8B" w:rsidRDefault="00671CED" w:rsidP="0069120D">
      <w:pPr>
        <w:pStyle w:val="List3"/>
        <w:numPr>
          <w:ilvl w:val="2"/>
          <w:numId w:val="2"/>
        </w:numPr>
        <w:rPr>
          <w:spacing w:val="-1"/>
        </w:rPr>
      </w:pPr>
      <w:r w:rsidRPr="00082B8B">
        <w:t xml:space="preserve">in clause </w:t>
      </w:r>
      <w:r w:rsidR="00491400">
        <w:fldChar w:fldCharType="begin"/>
      </w:r>
      <w:r w:rsidR="00491400">
        <w:instrText xml:space="preserve"> REF _Ref503949895 \r \h </w:instrText>
      </w:r>
      <w:r w:rsidR="00491400">
        <w:fldChar w:fldCharType="separate"/>
      </w:r>
      <w:r w:rsidR="00EE5380">
        <w:t>13.3</w:t>
      </w:r>
      <w:r w:rsidR="00491400">
        <w:fldChar w:fldCharType="end"/>
      </w:r>
      <w:r w:rsidRPr="00082B8B">
        <w:t>, a day of the week, excluding Saturdays, Sundays and public holidays observed in the location of the intended recipient; or</w:t>
      </w:r>
    </w:p>
    <w:p w14:paraId="3DD413E4" w14:textId="28646605" w:rsidR="00671CED" w:rsidRPr="00082B8B" w:rsidRDefault="00671CED" w:rsidP="0069120D">
      <w:pPr>
        <w:pStyle w:val="List3"/>
        <w:numPr>
          <w:ilvl w:val="2"/>
          <w:numId w:val="2"/>
        </w:numPr>
      </w:pPr>
      <w:r w:rsidRPr="00082B8B">
        <w:t>in any other case, a</w:t>
      </w:r>
      <w:r w:rsidRPr="00082B8B">
        <w:rPr>
          <w:spacing w:val="26"/>
        </w:rPr>
        <w:t xml:space="preserve"> </w:t>
      </w:r>
      <w:r w:rsidRPr="00082B8B">
        <w:t>day</w:t>
      </w:r>
      <w:r w:rsidRPr="00082B8B">
        <w:rPr>
          <w:spacing w:val="29"/>
        </w:rPr>
        <w:t xml:space="preserve"> </w:t>
      </w:r>
      <w:r w:rsidRPr="00082B8B">
        <w:t>of the week,</w:t>
      </w:r>
      <w:r w:rsidR="008125BF">
        <w:t xml:space="preserve"> </w:t>
      </w:r>
      <w:r w:rsidRPr="00082B8B">
        <w:t>excluding</w:t>
      </w:r>
      <w:r w:rsidRPr="00082B8B">
        <w:rPr>
          <w:spacing w:val="-3"/>
        </w:rPr>
        <w:t xml:space="preserve"> </w:t>
      </w:r>
      <w:r w:rsidRPr="00082B8B">
        <w:t>Saturdays,</w:t>
      </w:r>
      <w:r w:rsidRPr="00082B8B">
        <w:rPr>
          <w:spacing w:val="-2"/>
        </w:rPr>
        <w:t xml:space="preserve"> </w:t>
      </w:r>
      <w:r w:rsidRPr="00082B8B">
        <w:t>Sundays</w:t>
      </w:r>
      <w:r w:rsidRPr="00082B8B">
        <w:rPr>
          <w:spacing w:val="-2"/>
        </w:rPr>
        <w:t xml:space="preserve"> </w:t>
      </w:r>
      <w:r w:rsidRPr="00082B8B">
        <w:t>and public</w:t>
      </w:r>
      <w:r w:rsidRPr="00082B8B">
        <w:rPr>
          <w:spacing w:val="-5"/>
        </w:rPr>
        <w:t xml:space="preserve"> </w:t>
      </w:r>
      <w:r w:rsidRPr="00082B8B">
        <w:t xml:space="preserve">holidays observed </w:t>
      </w:r>
      <w:r w:rsidRPr="00082B8B">
        <w:rPr>
          <w:spacing w:val="-2"/>
        </w:rPr>
        <w:t>in</w:t>
      </w:r>
      <w:r w:rsidRPr="00082B8B">
        <w:rPr>
          <w:spacing w:val="30"/>
        </w:rPr>
        <w:t xml:space="preserve"> </w:t>
      </w:r>
      <w:r w:rsidRPr="00082B8B">
        <w:t>Auckland, New Zealand.</w:t>
      </w:r>
    </w:p>
    <w:p w14:paraId="0C0BF9AF" w14:textId="4A9CF893" w:rsidR="00671CED" w:rsidRPr="00082B8B" w:rsidRDefault="00671CED" w:rsidP="00C12749">
      <w:pPr>
        <w:pStyle w:val="Clausenonumber"/>
      </w:pPr>
      <w:r w:rsidRPr="00082B8B">
        <w:rPr>
          <w:b/>
        </w:rPr>
        <w:t>Confidential Information</w:t>
      </w:r>
      <w:r w:rsidRPr="00082B8B">
        <w:t xml:space="preserve"> of a party (</w:t>
      </w:r>
      <w:r w:rsidRPr="00082B8B">
        <w:rPr>
          <w:b/>
        </w:rPr>
        <w:t>Disclosing</w:t>
      </w:r>
      <w:r w:rsidRPr="00082B8B">
        <w:t xml:space="preserve"> </w:t>
      </w:r>
      <w:r w:rsidRPr="00082B8B">
        <w:rPr>
          <w:b/>
        </w:rPr>
        <w:t>Party</w:t>
      </w:r>
      <w:r w:rsidRPr="00082B8B">
        <w:t xml:space="preserve">) means all information that is about the Disclosing Party, its Affiliates, or its or its Affiliates’ affairs, </w:t>
      </w:r>
      <w:r w:rsidR="00700595">
        <w:t>and</w:t>
      </w:r>
      <w:r w:rsidR="00700595" w:rsidRPr="00082B8B">
        <w:t xml:space="preserve"> </w:t>
      </w:r>
      <w:r w:rsidR="00D67D33">
        <w:t xml:space="preserve">which is </w:t>
      </w:r>
      <w:r w:rsidRPr="00082B8B">
        <w:t>obtained by the other party (</w:t>
      </w:r>
      <w:r w:rsidRPr="00082B8B">
        <w:rPr>
          <w:b/>
        </w:rPr>
        <w:t>Recipient</w:t>
      </w:r>
      <w:r w:rsidRPr="00082B8B">
        <w:t xml:space="preserve">) directly or indirectly from the Disclosing Party or its Affiliates in </w:t>
      </w:r>
      <w:r w:rsidR="009E3678">
        <w:t>relation to</w:t>
      </w:r>
      <w:r w:rsidRPr="00082B8B">
        <w:t xml:space="preserve"> this Agreement, and includes </w:t>
      </w:r>
      <w:r w:rsidR="008A20D4">
        <w:t>intellect</w:t>
      </w:r>
      <w:r w:rsidR="009A2B2F">
        <w:t xml:space="preserve">ual property </w:t>
      </w:r>
      <w:r w:rsidR="009175E4">
        <w:t xml:space="preserve">of a party </w:t>
      </w:r>
      <w:r w:rsidR="009A2B2F">
        <w:t xml:space="preserve">and </w:t>
      </w:r>
      <w:r w:rsidRPr="00082B8B">
        <w:t>the terms and conditions of this Agreement, but excludes information</w:t>
      </w:r>
      <w:r w:rsidR="009A2B2F">
        <w:t xml:space="preserve"> to the extent it</w:t>
      </w:r>
      <w:r w:rsidRPr="00082B8B">
        <w:t>:</w:t>
      </w:r>
    </w:p>
    <w:p w14:paraId="4276589C" w14:textId="53293C9A" w:rsidR="00671CED" w:rsidRPr="00082B8B" w:rsidRDefault="00671CED" w:rsidP="0069120D">
      <w:pPr>
        <w:pStyle w:val="List3"/>
      </w:pPr>
      <w:r w:rsidRPr="00082B8B">
        <w:t>is or becomes public knowledge, other than as a result of any fault of the Recipient or its permitted disclosees;</w:t>
      </w:r>
    </w:p>
    <w:p w14:paraId="51322EB0" w14:textId="3FA08C0F" w:rsidR="00671CED" w:rsidRPr="00082B8B" w:rsidRDefault="009A2B2F" w:rsidP="0069120D">
      <w:pPr>
        <w:pStyle w:val="List3"/>
        <w:numPr>
          <w:ilvl w:val="2"/>
          <w:numId w:val="2"/>
        </w:numPr>
      </w:pPr>
      <w:r>
        <w:t xml:space="preserve">is </w:t>
      </w:r>
      <w:r w:rsidR="00671CED" w:rsidRPr="00082B8B">
        <w:t>developed independently of this Agreement and any information of the Disclosing Party; or</w:t>
      </w:r>
    </w:p>
    <w:p w14:paraId="0D3603DC" w14:textId="0674656B" w:rsidR="00671CED" w:rsidRPr="00082B8B" w:rsidRDefault="009A2B2F" w:rsidP="0069120D">
      <w:pPr>
        <w:pStyle w:val="List3"/>
        <w:numPr>
          <w:ilvl w:val="2"/>
          <w:numId w:val="2"/>
        </w:numPr>
      </w:pPr>
      <w:r>
        <w:t xml:space="preserve">is </w:t>
      </w:r>
      <w:r w:rsidR="00671CED" w:rsidRPr="00082B8B">
        <w:t xml:space="preserve">received by the Recipient from a third party without restriction and without any breach of any obligation of confidentiality.  </w:t>
      </w:r>
    </w:p>
    <w:p w14:paraId="6C3ED44E" w14:textId="28476727" w:rsidR="00671CED" w:rsidRPr="00082B8B" w:rsidRDefault="00671CED" w:rsidP="00C12749">
      <w:pPr>
        <w:pStyle w:val="Clausenonumber"/>
      </w:pPr>
      <w:r w:rsidRPr="00082B8B">
        <w:rPr>
          <w:b/>
        </w:rPr>
        <w:t>Contract Details</w:t>
      </w:r>
      <w:r w:rsidRPr="00082B8B">
        <w:t xml:space="preserve"> means the agreement-specific details set out at the front of this Agreement.</w:t>
      </w:r>
    </w:p>
    <w:p w14:paraId="416395D1" w14:textId="77777777" w:rsidR="00671CED" w:rsidRPr="00082B8B" w:rsidRDefault="00671CED" w:rsidP="00C12749">
      <w:pPr>
        <w:pStyle w:val="Clausenonumber"/>
      </w:pPr>
      <w:r w:rsidRPr="00082B8B">
        <w:rPr>
          <w:b/>
        </w:rPr>
        <w:t xml:space="preserve">Data </w:t>
      </w:r>
      <w:r w:rsidRPr="00082B8B">
        <w:t>means the data or database(s) described in the Contract Details.</w:t>
      </w:r>
    </w:p>
    <w:p w14:paraId="247758E8" w14:textId="6A1FD36A" w:rsidR="00671CED" w:rsidRPr="00082B8B" w:rsidRDefault="00671CED" w:rsidP="00C12749">
      <w:pPr>
        <w:pStyle w:val="Clausenonumber"/>
      </w:pPr>
      <w:r w:rsidRPr="00082B8B">
        <w:rPr>
          <w:b/>
        </w:rPr>
        <w:t xml:space="preserve">Data </w:t>
      </w:r>
      <w:r w:rsidR="006322C5">
        <w:rPr>
          <w:b/>
        </w:rPr>
        <w:t>Transfer</w:t>
      </w:r>
      <w:r w:rsidR="006322C5" w:rsidRPr="00082B8B">
        <w:rPr>
          <w:b/>
        </w:rPr>
        <w:t xml:space="preserve"> </w:t>
      </w:r>
      <w:r w:rsidRPr="00082B8B">
        <w:rPr>
          <w:b/>
        </w:rPr>
        <w:t>Date</w:t>
      </w:r>
      <w:r w:rsidR="0038241F">
        <w:rPr>
          <w:b/>
        </w:rPr>
        <w:t>(s)</w:t>
      </w:r>
      <w:r w:rsidRPr="00082B8B">
        <w:rPr>
          <w:b/>
        </w:rPr>
        <w:t xml:space="preserve"> </w:t>
      </w:r>
      <w:r w:rsidRPr="00082B8B">
        <w:t xml:space="preserve">means the data </w:t>
      </w:r>
      <w:r w:rsidR="006322C5">
        <w:t>transfer</w:t>
      </w:r>
      <w:r w:rsidR="006322C5" w:rsidRPr="00082B8B">
        <w:t xml:space="preserve"> </w:t>
      </w:r>
      <w:r w:rsidRPr="00082B8B">
        <w:t>date</w:t>
      </w:r>
      <w:r w:rsidR="0038241F">
        <w:t>(s)</w:t>
      </w:r>
      <w:r w:rsidRPr="00082B8B">
        <w:t xml:space="preserve"> set out in the Contract Details.</w:t>
      </w:r>
    </w:p>
    <w:p w14:paraId="119A77ED" w14:textId="77777777" w:rsidR="00671CED" w:rsidRPr="00082B8B" w:rsidRDefault="00671CED" w:rsidP="00C12749">
      <w:pPr>
        <w:pStyle w:val="Clausenonumber"/>
      </w:pPr>
      <w:r w:rsidRPr="00082B8B">
        <w:rPr>
          <w:b/>
        </w:rPr>
        <w:t xml:space="preserve">End Date </w:t>
      </w:r>
      <w:r w:rsidRPr="00082B8B">
        <w:t>means the end date set out in the Contract Details.</w:t>
      </w:r>
    </w:p>
    <w:p w14:paraId="6DF7890D" w14:textId="72BBDF92" w:rsidR="00671CED" w:rsidRPr="00082B8B" w:rsidRDefault="00671CED" w:rsidP="00C12749">
      <w:pPr>
        <w:pStyle w:val="Clausenonumber"/>
      </w:pPr>
      <w:r w:rsidRPr="00082B8B">
        <w:rPr>
          <w:b/>
          <w:bCs/>
        </w:rPr>
        <w:t>Force Majeure Event</w:t>
      </w:r>
      <w:r w:rsidRPr="00082B8B">
        <w:rPr>
          <w:lang w:val="en-AU"/>
        </w:rPr>
        <w:t xml:space="preserve"> </w:t>
      </w:r>
      <w:r w:rsidRPr="00082B8B">
        <w:t>means an event beyond the reasonable control of a party</w:t>
      </w:r>
      <w:r w:rsidR="00325AE6">
        <w:t xml:space="preserve"> </w:t>
      </w:r>
      <w:r w:rsidRPr="00082B8B">
        <w:t>(but excluding a lack of funds for any reason).</w:t>
      </w:r>
    </w:p>
    <w:p w14:paraId="4C519C47" w14:textId="77777777" w:rsidR="00671CED" w:rsidRPr="00082B8B" w:rsidRDefault="00671CED" w:rsidP="00C12749">
      <w:pPr>
        <w:pStyle w:val="Clausenonumber"/>
        <w:rPr>
          <w:b/>
          <w:bCs/>
          <w:spacing w:val="-1"/>
        </w:rPr>
      </w:pPr>
      <w:r w:rsidRPr="00082B8B">
        <w:rPr>
          <w:b/>
          <w:bCs/>
          <w:spacing w:val="-1"/>
        </w:rPr>
        <w:t xml:space="preserve">Insolvency Event </w:t>
      </w:r>
      <w:r w:rsidRPr="00082B8B">
        <w:rPr>
          <w:bCs/>
          <w:spacing w:val="-1"/>
        </w:rPr>
        <w:t>means, in relation to a party,</w:t>
      </w:r>
      <w:r w:rsidRPr="00082B8B">
        <w:t xml:space="preserve"> that the party (other than for the purposes of a solvent restructuring) ceases or threatens to cease to carry on business, or (where the party is the Provider)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71E520A3" w14:textId="77777777" w:rsidR="00671CED" w:rsidRPr="00082B8B" w:rsidRDefault="00671CED" w:rsidP="00C12749">
      <w:pPr>
        <w:pStyle w:val="Clausenonumber"/>
      </w:pPr>
      <w:r w:rsidRPr="00082B8B">
        <w:rPr>
          <w:b/>
          <w:bCs/>
          <w:spacing w:val="-1"/>
        </w:rPr>
        <w:t xml:space="preserve">Intellectual Property Rights </w:t>
      </w:r>
      <w:r w:rsidRPr="00082B8B">
        <w:t xml:space="preserve">means any and all rights to and interests in or protecting (anywhere in the world) any industrial or intellectual property of any kind, whether or not in a material form, including copyright, </w:t>
      </w:r>
      <w:proofErr w:type="spellStart"/>
      <w:r w:rsidRPr="00082B8B">
        <w:t>trade marks</w:t>
      </w:r>
      <w:proofErr w:type="spellEnd"/>
      <w:r w:rsidRPr="00082B8B">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7E220D0A" w14:textId="77777777" w:rsidR="00671CED" w:rsidRDefault="00671CED" w:rsidP="00C12749">
      <w:pPr>
        <w:pStyle w:val="Clausenonumber"/>
      </w:pPr>
      <w:r w:rsidRPr="00082B8B">
        <w:rPr>
          <w:b/>
        </w:rPr>
        <w:t xml:space="preserve">Principal Investigator </w:t>
      </w:r>
      <w:r w:rsidRPr="00082B8B">
        <w:t>means the person so named in the Contract Details.</w:t>
      </w:r>
    </w:p>
    <w:p w14:paraId="0A1FF17F" w14:textId="3AE51705" w:rsidR="00FF5843" w:rsidRPr="00FF5843" w:rsidRDefault="00FF5843" w:rsidP="00C12749">
      <w:pPr>
        <w:pStyle w:val="Clausenonumber"/>
        <w:rPr>
          <w:bCs/>
        </w:rPr>
      </w:pPr>
      <w:r>
        <w:rPr>
          <w:b/>
        </w:rPr>
        <w:t xml:space="preserve">Publications </w:t>
      </w:r>
      <w:proofErr w:type="gramStart"/>
      <w:r w:rsidR="00971265">
        <w:rPr>
          <w:bCs/>
        </w:rPr>
        <w:t>has</w:t>
      </w:r>
      <w:proofErr w:type="gramEnd"/>
      <w:r w:rsidR="00971265">
        <w:rPr>
          <w:bCs/>
        </w:rPr>
        <w:t xml:space="preserve"> the meaning given in </w:t>
      </w:r>
      <w:r w:rsidR="00971265" w:rsidRPr="007D7F50">
        <w:rPr>
          <w:bCs/>
        </w:rPr>
        <w:t xml:space="preserve">clause </w:t>
      </w:r>
      <w:r w:rsidR="00E44C06">
        <w:rPr>
          <w:bCs/>
        </w:rPr>
        <w:fldChar w:fldCharType="begin"/>
      </w:r>
      <w:r w:rsidR="00E44C06">
        <w:rPr>
          <w:bCs/>
        </w:rPr>
        <w:instrText xml:space="preserve"> REF _Ref161319597 \r \h </w:instrText>
      </w:r>
      <w:r w:rsidR="00E44C06">
        <w:rPr>
          <w:bCs/>
        </w:rPr>
      </w:r>
      <w:r w:rsidR="00E44C06">
        <w:rPr>
          <w:bCs/>
        </w:rPr>
        <w:fldChar w:fldCharType="separate"/>
      </w:r>
      <w:r w:rsidR="00EE5380">
        <w:rPr>
          <w:bCs/>
        </w:rPr>
        <w:t>5.1</w:t>
      </w:r>
      <w:r w:rsidR="00E44C06">
        <w:rPr>
          <w:bCs/>
        </w:rPr>
        <w:fldChar w:fldCharType="end"/>
      </w:r>
      <w:r w:rsidR="00971265" w:rsidRPr="007D7F50">
        <w:rPr>
          <w:bCs/>
        </w:rPr>
        <w:t>.</w:t>
      </w:r>
    </w:p>
    <w:p w14:paraId="7B5B3456" w14:textId="16A2B995" w:rsidR="00671CED" w:rsidRPr="00082B8B" w:rsidRDefault="00671CED" w:rsidP="00C12749">
      <w:pPr>
        <w:pStyle w:val="Clausenonumber"/>
      </w:pPr>
      <w:r w:rsidRPr="00082B8B">
        <w:rPr>
          <w:b/>
          <w:bCs/>
        </w:rPr>
        <w:t xml:space="preserve">Results </w:t>
      </w:r>
      <w:r w:rsidRPr="00082B8B">
        <w:t xml:space="preserve">means </w:t>
      </w:r>
      <w:r w:rsidR="00B70693">
        <w:t xml:space="preserve">all data, information, research findings, discoveries, inventions, reports and other </w:t>
      </w:r>
      <w:r w:rsidRPr="00082B8B">
        <w:t xml:space="preserve">results </w:t>
      </w:r>
      <w:r w:rsidR="0007056D">
        <w:t xml:space="preserve">arising from </w:t>
      </w:r>
      <w:r w:rsidR="006B2A32">
        <w:t xml:space="preserve">the </w:t>
      </w:r>
      <w:r w:rsidR="00E42CC3">
        <w:t>Approved Personnel’s</w:t>
      </w:r>
      <w:r w:rsidR="006B2A32">
        <w:t xml:space="preserve"> </w:t>
      </w:r>
      <w:r w:rsidR="0007056D">
        <w:t xml:space="preserve">use of the Data </w:t>
      </w:r>
      <w:r w:rsidR="00E264B4">
        <w:t>in accordance with</w:t>
      </w:r>
      <w:r w:rsidR="00B70693">
        <w:t xml:space="preserve"> the Approved Purpose</w:t>
      </w:r>
      <w:r w:rsidRPr="00082B8B">
        <w:t xml:space="preserve">. </w:t>
      </w:r>
    </w:p>
    <w:p w14:paraId="74F3C33F" w14:textId="77777777" w:rsidR="00671CED" w:rsidRPr="00082B8B" w:rsidRDefault="00671CED" w:rsidP="00C12749">
      <w:pPr>
        <w:pStyle w:val="Clausenonumber"/>
      </w:pPr>
      <w:r w:rsidRPr="00082B8B">
        <w:rPr>
          <w:b/>
        </w:rPr>
        <w:t xml:space="preserve">Start Date </w:t>
      </w:r>
      <w:r w:rsidRPr="00082B8B">
        <w:t>means the start date set out in the Contract Details.</w:t>
      </w:r>
    </w:p>
    <w:p w14:paraId="0C250574" w14:textId="77777777" w:rsidR="00671CED" w:rsidRPr="00082B8B" w:rsidRDefault="00671CED" w:rsidP="0069120D">
      <w:pPr>
        <w:pStyle w:val="List2"/>
        <w:keepNext/>
        <w:numPr>
          <w:ilvl w:val="1"/>
          <w:numId w:val="2"/>
        </w:numPr>
        <w:rPr>
          <w:b/>
          <w:bCs/>
        </w:rPr>
      </w:pPr>
      <w:r w:rsidRPr="00082B8B">
        <w:t>In</w:t>
      </w:r>
      <w:r w:rsidRPr="00082B8B">
        <w:rPr>
          <w:spacing w:val="-4"/>
        </w:rPr>
        <w:t xml:space="preserve"> </w:t>
      </w:r>
      <w:r w:rsidRPr="00082B8B">
        <w:t>this</w:t>
      </w:r>
      <w:r w:rsidRPr="00082B8B">
        <w:rPr>
          <w:spacing w:val="-6"/>
        </w:rPr>
        <w:t xml:space="preserve"> </w:t>
      </w:r>
      <w:r w:rsidRPr="00082B8B">
        <w:t>Agreement:</w:t>
      </w:r>
    </w:p>
    <w:p w14:paraId="034EEF3D" w14:textId="77777777" w:rsidR="00671CED" w:rsidRPr="00082B8B" w:rsidRDefault="00671CED" w:rsidP="0069120D">
      <w:pPr>
        <w:pStyle w:val="List3"/>
        <w:numPr>
          <w:ilvl w:val="2"/>
          <w:numId w:val="2"/>
        </w:numPr>
      </w:pPr>
      <w:r w:rsidRPr="00082B8B">
        <w:t>clause and other headings are for ease of reference only and do not affect its interpretation;</w:t>
      </w:r>
    </w:p>
    <w:p w14:paraId="063C9E34" w14:textId="14B933F0" w:rsidR="00671CED" w:rsidRPr="00082B8B" w:rsidRDefault="00E40EF8" w:rsidP="0069120D">
      <w:pPr>
        <w:pStyle w:val="List3"/>
        <w:numPr>
          <w:ilvl w:val="2"/>
          <w:numId w:val="2"/>
        </w:numPr>
      </w:pPr>
      <w:r>
        <w:t>unless</w:t>
      </w:r>
      <w:r w:rsidR="00671CED" w:rsidRPr="00082B8B">
        <w:t xml:space="preserve"> the context </w:t>
      </w:r>
      <w:r w:rsidR="00452F06">
        <w:t>requires otherwise</w:t>
      </w:r>
      <w:r w:rsidR="00671CED" w:rsidRPr="00082B8B">
        <w:t>, the singular includes the plural and vice versa;</w:t>
      </w:r>
    </w:p>
    <w:p w14:paraId="5E8DD65B" w14:textId="2905FD48" w:rsidR="00671CED" w:rsidRPr="00082B8B" w:rsidRDefault="00671CED" w:rsidP="0069120D">
      <w:pPr>
        <w:pStyle w:val="List3"/>
        <w:numPr>
          <w:ilvl w:val="2"/>
          <w:numId w:val="2"/>
        </w:numPr>
      </w:pPr>
      <w:r w:rsidRPr="00082B8B">
        <w:t>references to legislation include all subordinate legislation, any amendment to, and all legislation passed in substitution for</w:t>
      </w:r>
      <w:r w:rsidR="00E81785">
        <w:t>,</w:t>
      </w:r>
      <w:r w:rsidRPr="00082B8B">
        <w:t xml:space="preserve"> that legislation;</w:t>
      </w:r>
    </w:p>
    <w:p w14:paraId="02FB036A" w14:textId="36126E70" w:rsidR="00671CED" w:rsidRPr="00082B8B" w:rsidRDefault="00671CED" w:rsidP="0069120D">
      <w:pPr>
        <w:pStyle w:val="List3"/>
        <w:numPr>
          <w:ilvl w:val="2"/>
          <w:numId w:val="2"/>
        </w:numPr>
      </w:pPr>
      <w:r w:rsidRPr="00082B8B">
        <w:t xml:space="preserve">references to a </w:t>
      </w:r>
      <w:r w:rsidRPr="00082B8B">
        <w:rPr>
          <w:b/>
        </w:rPr>
        <w:t>party</w:t>
      </w:r>
      <w:r w:rsidRPr="00082B8B">
        <w:t xml:space="preserve"> </w:t>
      </w:r>
      <w:r w:rsidR="002469E6">
        <w:t xml:space="preserve">include </w:t>
      </w:r>
      <w:r w:rsidR="00552A3D">
        <w:t>its</w:t>
      </w:r>
      <w:r w:rsidRPr="00082B8B">
        <w:t xml:space="preserve"> successors and permitted assigns;</w:t>
      </w:r>
    </w:p>
    <w:p w14:paraId="24114A78" w14:textId="40F95034" w:rsidR="00212F51" w:rsidRDefault="00671CED" w:rsidP="0069120D">
      <w:pPr>
        <w:pStyle w:val="List3"/>
        <w:numPr>
          <w:ilvl w:val="2"/>
          <w:numId w:val="2"/>
        </w:numPr>
      </w:pPr>
      <w:r w:rsidRPr="00082B8B">
        <w:t xml:space="preserve">references to a party’s </w:t>
      </w:r>
      <w:r w:rsidRPr="00082B8B">
        <w:rPr>
          <w:b/>
        </w:rPr>
        <w:t>personnel</w:t>
      </w:r>
      <w:r w:rsidRPr="00082B8B">
        <w:t xml:space="preserve"> include </w:t>
      </w:r>
      <w:r w:rsidR="00257983">
        <w:t>its</w:t>
      </w:r>
      <w:r w:rsidRPr="00082B8B">
        <w:t xml:space="preserve"> employees</w:t>
      </w:r>
      <w:r w:rsidR="00257983">
        <w:t xml:space="preserve"> and agents</w:t>
      </w:r>
      <w:r w:rsidRPr="00082B8B">
        <w:t xml:space="preserve">, </w:t>
      </w:r>
      <w:r w:rsidR="00A2064A">
        <w:t xml:space="preserve">and </w:t>
      </w:r>
      <w:r w:rsidRPr="00082B8B">
        <w:t xml:space="preserve">contractors </w:t>
      </w:r>
      <w:r w:rsidR="00257983">
        <w:t xml:space="preserve">acting in </w:t>
      </w:r>
      <w:r w:rsidR="009E3678">
        <w:t>relation to</w:t>
      </w:r>
      <w:r w:rsidR="00257983">
        <w:t xml:space="preserve"> this Agreement</w:t>
      </w:r>
      <w:r w:rsidRPr="00082B8B">
        <w:t xml:space="preserve">; </w:t>
      </w:r>
      <w:r w:rsidR="00257983">
        <w:t>and</w:t>
      </w:r>
    </w:p>
    <w:p w14:paraId="71E2603F" w14:textId="77777777" w:rsidR="00671CED" w:rsidRPr="00082B8B" w:rsidRDefault="00671CED" w:rsidP="0069120D">
      <w:pPr>
        <w:pStyle w:val="List3"/>
        <w:numPr>
          <w:ilvl w:val="2"/>
          <w:numId w:val="2"/>
        </w:numPr>
      </w:pPr>
      <w:r w:rsidRPr="00082B8B">
        <w:rPr>
          <w:b/>
        </w:rPr>
        <w:t>including</w:t>
      </w:r>
      <w:r w:rsidRPr="00082B8B">
        <w:t xml:space="preserve"> and like terms mean </w:t>
      </w:r>
      <w:r w:rsidRPr="00082B8B">
        <w:rPr>
          <w:b/>
        </w:rPr>
        <w:t>including, without limitation</w:t>
      </w:r>
      <w:r w:rsidRPr="00082B8B">
        <w:t>.</w:t>
      </w:r>
    </w:p>
    <w:p w14:paraId="14934747" w14:textId="77777777" w:rsidR="00671CED" w:rsidRPr="00082B8B" w:rsidRDefault="00671CED" w:rsidP="0069120D">
      <w:pPr>
        <w:pStyle w:val="ClauseHeading"/>
        <w:numPr>
          <w:ilvl w:val="0"/>
          <w:numId w:val="2"/>
        </w:numPr>
      </w:pPr>
      <w:r w:rsidRPr="00082B8B">
        <w:lastRenderedPageBreak/>
        <w:t>TERM</w:t>
      </w:r>
    </w:p>
    <w:p w14:paraId="457E0341" w14:textId="3D6B9777" w:rsidR="00671CED" w:rsidRPr="00082B8B" w:rsidRDefault="00671CED" w:rsidP="0069120D">
      <w:pPr>
        <w:pStyle w:val="List2"/>
        <w:numPr>
          <w:ilvl w:val="1"/>
          <w:numId w:val="2"/>
        </w:numPr>
      </w:pPr>
      <w:bookmarkStart w:id="1" w:name="_Ref489004624"/>
      <w:r w:rsidRPr="00082B8B">
        <w:t xml:space="preserve">This Agreement </w:t>
      </w:r>
      <w:r w:rsidR="001B37DA">
        <w:t>is effective</w:t>
      </w:r>
      <w:r w:rsidRPr="00082B8B">
        <w:t xml:space="preserve"> on the Start Date and ends on the End Date, unless terminated earlier in accordance with its </w:t>
      </w:r>
      <w:r w:rsidR="00833298">
        <w:t>terms</w:t>
      </w:r>
      <w:r w:rsidRPr="00082B8B">
        <w:t>.</w:t>
      </w:r>
      <w:bookmarkEnd w:id="1"/>
    </w:p>
    <w:p w14:paraId="0E4FBEA4" w14:textId="3A5EC423" w:rsidR="00671CED" w:rsidRPr="00082B8B" w:rsidRDefault="00671CED" w:rsidP="0069120D">
      <w:pPr>
        <w:pStyle w:val="ClauseHeading"/>
        <w:numPr>
          <w:ilvl w:val="0"/>
          <w:numId w:val="2"/>
        </w:numPr>
      </w:pPr>
      <w:r w:rsidRPr="00082B8B">
        <w:t>SUPPLY AND USE OF DATA</w:t>
      </w:r>
    </w:p>
    <w:p w14:paraId="5E258255" w14:textId="5EBF76FC" w:rsidR="00671CED" w:rsidRPr="00082B8B" w:rsidRDefault="00671CED" w:rsidP="0069120D">
      <w:pPr>
        <w:pStyle w:val="List2"/>
        <w:keepNext/>
        <w:numPr>
          <w:ilvl w:val="1"/>
          <w:numId w:val="2"/>
        </w:numPr>
        <w:rPr>
          <w:b/>
          <w:bCs/>
        </w:rPr>
      </w:pPr>
      <w:bookmarkStart w:id="2" w:name="_Ref156832496"/>
      <w:r w:rsidRPr="00082B8B">
        <w:t>The Provider will make the Data available to the University:</w:t>
      </w:r>
      <w:bookmarkEnd w:id="2"/>
      <w:r w:rsidRPr="00082B8B">
        <w:t xml:space="preserve"> </w:t>
      </w:r>
    </w:p>
    <w:p w14:paraId="6005EFA9" w14:textId="555F3C69" w:rsidR="00671CED" w:rsidRPr="00082B8B" w:rsidRDefault="00671CED" w:rsidP="0069120D">
      <w:pPr>
        <w:pStyle w:val="List3"/>
        <w:numPr>
          <w:ilvl w:val="2"/>
          <w:numId w:val="2"/>
        </w:numPr>
        <w:rPr>
          <w:b/>
        </w:rPr>
      </w:pPr>
      <w:r w:rsidRPr="00082B8B">
        <w:t xml:space="preserve">on or before the Data </w:t>
      </w:r>
      <w:r w:rsidR="006322C5">
        <w:t>Transfer</w:t>
      </w:r>
      <w:r w:rsidR="006322C5" w:rsidRPr="00082B8B">
        <w:t xml:space="preserve"> </w:t>
      </w:r>
      <w:r w:rsidRPr="00082B8B">
        <w:t>Date</w:t>
      </w:r>
      <w:r w:rsidR="00785283">
        <w:t>(s)</w:t>
      </w:r>
      <w:r w:rsidRPr="00082B8B">
        <w:t xml:space="preserve"> or (if no Data </w:t>
      </w:r>
      <w:r w:rsidR="006322C5">
        <w:t>Transfer</w:t>
      </w:r>
      <w:r w:rsidR="006322C5" w:rsidRPr="00082B8B">
        <w:t xml:space="preserve"> </w:t>
      </w:r>
      <w:r w:rsidRPr="00082B8B">
        <w:t>Date is set out) as soon as practicable after the Start Date; and</w:t>
      </w:r>
    </w:p>
    <w:p w14:paraId="3E5E1A30" w14:textId="77777777" w:rsidR="00671CED" w:rsidRPr="00082B8B" w:rsidRDefault="00671CED" w:rsidP="0069120D">
      <w:pPr>
        <w:pStyle w:val="List3"/>
        <w:numPr>
          <w:ilvl w:val="2"/>
          <w:numId w:val="2"/>
        </w:numPr>
        <w:rPr>
          <w:b/>
        </w:rPr>
      </w:pPr>
      <w:r w:rsidRPr="00082B8B">
        <w:t>in accordance with any arrangements for secure transfer set out in the Contract Details.</w:t>
      </w:r>
    </w:p>
    <w:p w14:paraId="40893050" w14:textId="7FF61A3E" w:rsidR="00671CED" w:rsidRPr="00082B8B" w:rsidRDefault="00671CED" w:rsidP="0069120D">
      <w:pPr>
        <w:pStyle w:val="List2"/>
        <w:keepNext/>
        <w:numPr>
          <w:ilvl w:val="1"/>
          <w:numId w:val="2"/>
        </w:numPr>
        <w:rPr>
          <w:b/>
        </w:rPr>
      </w:pPr>
      <w:bookmarkStart w:id="3" w:name="_Ref499288080"/>
      <w:r w:rsidRPr="00082B8B">
        <w:t xml:space="preserve">The Provider </w:t>
      </w:r>
      <w:r w:rsidRPr="00AF7137">
        <w:t>grants</w:t>
      </w:r>
      <w:r w:rsidRPr="00082B8B">
        <w:t xml:space="preserve"> the University </w:t>
      </w:r>
      <w:r w:rsidR="000F1DED">
        <w:t xml:space="preserve">and its personnel </w:t>
      </w:r>
      <w:r w:rsidRPr="00082B8B">
        <w:t>a non-exclusive</w:t>
      </w:r>
      <w:r w:rsidR="00C52301">
        <w:t>, worldwide, royalty-free</w:t>
      </w:r>
      <w:r w:rsidRPr="00082B8B">
        <w:t xml:space="preserve"> right to use the Data:</w:t>
      </w:r>
      <w:bookmarkEnd w:id="3"/>
    </w:p>
    <w:p w14:paraId="6A0F3FB5" w14:textId="77777777" w:rsidR="00671CED" w:rsidRPr="00082B8B" w:rsidRDefault="00671CED" w:rsidP="0069120D">
      <w:pPr>
        <w:pStyle w:val="List3"/>
        <w:numPr>
          <w:ilvl w:val="2"/>
          <w:numId w:val="2"/>
        </w:numPr>
      </w:pPr>
      <w:r w:rsidRPr="00082B8B">
        <w:t xml:space="preserve">for the Approved Purpose; </w:t>
      </w:r>
    </w:p>
    <w:p w14:paraId="660BEA01" w14:textId="5EBA3E1B" w:rsidR="00671CED" w:rsidRPr="00082B8B" w:rsidRDefault="00671CED" w:rsidP="0069120D">
      <w:pPr>
        <w:pStyle w:val="List3"/>
        <w:numPr>
          <w:ilvl w:val="2"/>
          <w:numId w:val="2"/>
        </w:numPr>
      </w:pPr>
      <w:r w:rsidRPr="00082B8B">
        <w:t xml:space="preserve">by or under the control of the Approved Personnel; </w:t>
      </w:r>
    </w:p>
    <w:p w14:paraId="721D0DBD" w14:textId="77777777" w:rsidR="00671CED" w:rsidRPr="00082B8B" w:rsidRDefault="00671CED" w:rsidP="0069120D">
      <w:pPr>
        <w:pStyle w:val="List3"/>
        <w:numPr>
          <w:ilvl w:val="2"/>
          <w:numId w:val="2"/>
        </w:numPr>
      </w:pPr>
      <w:r w:rsidRPr="00082B8B">
        <w:t>in accordance with all applicable laws and regulations; and</w:t>
      </w:r>
    </w:p>
    <w:p w14:paraId="5FA502A5" w14:textId="18EFCF7E" w:rsidR="00671CED" w:rsidRPr="00082B8B" w:rsidRDefault="00671CED" w:rsidP="0069120D">
      <w:pPr>
        <w:pStyle w:val="List3"/>
        <w:numPr>
          <w:ilvl w:val="2"/>
          <w:numId w:val="2"/>
        </w:numPr>
      </w:pPr>
      <w:r w:rsidRPr="00082B8B">
        <w:t xml:space="preserve">in accordance with any </w:t>
      </w:r>
      <w:r w:rsidR="00C13B4C">
        <w:t>further</w:t>
      </w:r>
      <w:r w:rsidR="00C13B4C" w:rsidRPr="00082B8B">
        <w:t xml:space="preserve"> </w:t>
      </w:r>
      <w:r w:rsidRPr="00082B8B">
        <w:t>conditions of use set out in the Contract Details.</w:t>
      </w:r>
    </w:p>
    <w:p w14:paraId="58635EDD" w14:textId="3AD7C23C" w:rsidR="00671CED" w:rsidRPr="00DA663D" w:rsidRDefault="00671CED" w:rsidP="0069120D">
      <w:pPr>
        <w:pStyle w:val="List2"/>
        <w:keepNext/>
        <w:numPr>
          <w:ilvl w:val="1"/>
          <w:numId w:val="2"/>
        </w:numPr>
        <w:rPr>
          <w:b/>
        </w:rPr>
      </w:pPr>
      <w:r w:rsidRPr="00082B8B">
        <w:t>The University must not</w:t>
      </w:r>
      <w:r w:rsidR="0082778D">
        <w:t xml:space="preserve"> use or permit any other person to use the Data</w:t>
      </w:r>
      <w:r w:rsidR="00D92C42">
        <w:t xml:space="preserve"> other than </w:t>
      </w:r>
      <w:r w:rsidR="00BB07C1">
        <w:t xml:space="preserve">as permitted under </w:t>
      </w:r>
      <w:r w:rsidR="00780EBF">
        <w:t>this Agreement</w:t>
      </w:r>
      <w:r w:rsidR="003250C8">
        <w:t>.</w:t>
      </w:r>
    </w:p>
    <w:p w14:paraId="48D9F1F9" w14:textId="4B933398" w:rsidR="00DA663D" w:rsidRPr="00082B8B" w:rsidRDefault="00DA663D" w:rsidP="0069120D">
      <w:pPr>
        <w:pStyle w:val="List2"/>
        <w:keepNext/>
        <w:numPr>
          <w:ilvl w:val="1"/>
          <w:numId w:val="2"/>
        </w:numPr>
        <w:rPr>
          <w:b/>
        </w:rPr>
      </w:pPr>
      <w:r>
        <w:t>Each party must comply with any applicable data protection or privacy laws</w:t>
      </w:r>
      <w:r w:rsidR="000F2533">
        <w:t xml:space="preserve"> in exercising its rights and performing its obligations under this Agreement</w:t>
      </w:r>
      <w:r w:rsidR="006E6535">
        <w:t>.</w:t>
      </w:r>
    </w:p>
    <w:p w14:paraId="2837F28E" w14:textId="77777777" w:rsidR="00671CED" w:rsidRPr="00082B8B" w:rsidRDefault="00671CED" w:rsidP="0069120D">
      <w:pPr>
        <w:pStyle w:val="ClauseHeading"/>
        <w:numPr>
          <w:ilvl w:val="0"/>
          <w:numId w:val="2"/>
        </w:numPr>
      </w:pPr>
      <w:bookmarkStart w:id="4" w:name="_Ref489019674"/>
      <w:r w:rsidRPr="00082B8B">
        <w:t>CONFIDENTIALITY</w:t>
      </w:r>
      <w:bookmarkEnd w:id="4"/>
    </w:p>
    <w:p w14:paraId="0560FB2B" w14:textId="184E03FA" w:rsidR="00671CED" w:rsidRPr="00082B8B" w:rsidRDefault="00671CED" w:rsidP="0069120D">
      <w:pPr>
        <w:pStyle w:val="List2"/>
        <w:keepNext/>
        <w:numPr>
          <w:ilvl w:val="1"/>
          <w:numId w:val="2"/>
        </w:numPr>
      </w:pPr>
      <w:r w:rsidRPr="00082B8B">
        <w:t>Each party must keep Confidential Information of the other party secure and confidential and</w:t>
      </w:r>
      <w:r w:rsidR="00633F4C">
        <w:t>, except with the prior written consent of the other party</w:t>
      </w:r>
      <w:r w:rsidR="00F826A4">
        <w:t>, not</w:t>
      </w:r>
      <w:r w:rsidRPr="00082B8B">
        <w:t>:</w:t>
      </w:r>
    </w:p>
    <w:p w14:paraId="74906255" w14:textId="02DC1F70" w:rsidR="00671CED" w:rsidRPr="00082B8B" w:rsidRDefault="00671CED" w:rsidP="0069120D">
      <w:pPr>
        <w:pStyle w:val="List3"/>
        <w:numPr>
          <w:ilvl w:val="2"/>
          <w:numId w:val="2"/>
        </w:numPr>
      </w:pPr>
      <w:r w:rsidRPr="00082B8B">
        <w:t>use it for any purpose other than as required to perform its obligations or exercise its rights under this Agreement; or</w:t>
      </w:r>
    </w:p>
    <w:p w14:paraId="62193C2E" w14:textId="51AEAC5B" w:rsidR="00671CED" w:rsidRPr="00082B8B" w:rsidRDefault="00671CED" w:rsidP="0069120D">
      <w:pPr>
        <w:pStyle w:val="List3"/>
        <w:keepNext/>
        <w:numPr>
          <w:ilvl w:val="2"/>
          <w:numId w:val="2"/>
        </w:numPr>
      </w:pPr>
      <w:r w:rsidRPr="00082B8B">
        <w:t xml:space="preserve">disclose it to any person other than: </w:t>
      </w:r>
    </w:p>
    <w:p w14:paraId="7D26A0BA" w14:textId="1A9ECEA0" w:rsidR="00671CED" w:rsidRPr="00082B8B" w:rsidRDefault="00671CED" w:rsidP="0069120D">
      <w:pPr>
        <w:pStyle w:val="List4"/>
        <w:numPr>
          <w:ilvl w:val="3"/>
          <w:numId w:val="2"/>
        </w:numPr>
      </w:pPr>
      <w:r w:rsidRPr="00082B8B">
        <w:t>as permitted under this Agreement;</w:t>
      </w:r>
      <w:r w:rsidR="001456B7">
        <w:t xml:space="preserve"> or</w:t>
      </w:r>
    </w:p>
    <w:p w14:paraId="2EFEDE5E" w14:textId="7BD1EC45" w:rsidR="00671CED" w:rsidRPr="00082B8B" w:rsidRDefault="00671CED" w:rsidP="0069120D">
      <w:pPr>
        <w:pStyle w:val="List4"/>
        <w:numPr>
          <w:ilvl w:val="3"/>
          <w:numId w:val="2"/>
        </w:numPr>
      </w:pPr>
      <w:proofErr w:type="spellStart"/>
      <w:r w:rsidRPr="00082B8B">
        <w:t>its</w:t>
      </w:r>
      <w:proofErr w:type="spellEnd"/>
      <w:r w:rsidRPr="00082B8B">
        <w:t xml:space="preserve"> </w:t>
      </w:r>
      <w:r w:rsidR="00DE75FB">
        <w:t xml:space="preserve">or its </w:t>
      </w:r>
      <w:r w:rsidRPr="00082B8B">
        <w:t>Affiliates</w:t>
      </w:r>
      <w:r w:rsidR="00DE75FB">
        <w:t>’</w:t>
      </w:r>
      <w:r w:rsidRPr="00082B8B">
        <w:t xml:space="preserve"> personnel who have a need-to-know </w:t>
      </w:r>
      <w:r w:rsidR="00753E94">
        <w:t xml:space="preserve">to give </w:t>
      </w:r>
      <w:r w:rsidRPr="00082B8B">
        <w:t xml:space="preserve">effect to this Agreement, or its professional advisors, provided that the </w:t>
      </w:r>
      <w:r w:rsidR="00B229F1">
        <w:t xml:space="preserve">recipient </w:t>
      </w:r>
      <w:r w:rsidRPr="00082B8B">
        <w:t xml:space="preserve">is under obligations of confidentiality equivalent to those in this clause </w:t>
      </w:r>
      <w:r w:rsidRPr="00082B8B">
        <w:fldChar w:fldCharType="begin"/>
      </w:r>
      <w:r w:rsidRPr="00082B8B">
        <w:instrText xml:space="preserve"> REF _Ref489019674 \r \h  \* MERGEFORMAT </w:instrText>
      </w:r>
      <w:r w:rsidRPr="00082B8B">
        <w:fldChar w:fldCharType="separate"/>
      </w:r>
      <w:r w:rsidR="00EE5380">
        <w:t>4</w:t>
      </w:r>
      <w:r w:rsidRPr="00082B8B">
        <w:fldChar w:fldCharType="end"/>
      </w:r>
      <w:r w:rsidRPr="00082B8B">
        <w:t>.</w:t>
      </w:r>
    </w:p>
    <w:p w14:paraId="02A5941E" w14:textId="0D0F51CB" w:rsidR="00671CED" w:rsidRPr="000A72AC" w:rsidRDefault="00671CED" w:rsidP="0069120D">
      <w:pPr>
        <w:pStyle w:val="List2"/>
        <w:numPr>
          <w:ilvl w:val="1"/>
          <w:numId w:val="2"/>
        </w:numPr>
      </w:pPr>
      <w:r w:rsidRPr="00082B8B">
        <w:t xml:space="preserve">The obligations of confidentiality do not apply to the extent any information is required to be disclosed by law </w:t>
      </w:r>
      <w:r w:rsidR="002723E8">
        <w:t>or by any government agency or regulatory agency</w:t>
      </w:r>
      <w:r w:rsidRPr="00082B8B">
        <w:t xml:space="preserve"> (including under the rules of any recognised stock</w:t>
      </w:r>
      <w:r w:rsidRPr="000A72AC">
        <w:t xml:space="preserve"> exchange).</w:t>
      </w:r>
    </w:p>
    <w:p w14:paraId="252FFFD1" w14:textId="015F293F" w:rsidR="00671CED" w:rsidRPr="000A72AC" w:rsidRDefault="00671CED" w:rsidP="0069120D">
      <w:pPr>
        <w:pStyle w:val="List2"/>
        <w:numPr>
          <w:ilvl w:val="1"/>
          <w:numId w:val="2"/>
        </w:numPr>
      </w:pPr>
      <w:r w:rsidRPr="000A72AC">
        <w:t xml:space="preserve">Neither party may use the names, logos or </w:t>
      </w:r>
      <w:proofErr w:type="spellStart"/>
      <w:proofErr w:type="gramStart"/>
      <w:r w:rsidRPr="000A72AC">
        <w:t>trade marks</w:t>
      </w:r>
      <w:proofErr w:type="spellEnd"/>
      <w:proofErr w:type="gramEnd"/>
      <w:r w:rsidRPr="000A72AC">
        <w:t xml:space="preserve"> of the other party or its personnel without the other party’s prior written consent.</w:t>
      </w:r>
    </w:p>
    <w:p w14:paraId="76318D33" w14:textId="2D590D5D" w:rsidR="000E38DB" w:rsidRPr="001B682D" w:rsidRDefault="00605A03" w:rsidP="0069120D">
      <w:pPr>
        <w:pStyle w:val="List2"/>
        <w:keepNext/>
        <w:numPr>
          <w:ilvl w:val="1"/>
          <w:numId w:val="2"/>
        </w:numPr>
        <w:rPr>
          <w:color w:val="auto"/>
        </w:rPr>
      </w:pPr>
      <w:bookmarkStart w:id="5" w:name="_Ref153267911"/>
      <w:bookmarkStart w:id="6" w:name="_Ref489019693"/>
      <w:r w:rsidRPr="001B682D">
        <w:rPr>
          <w:color w:val="auto"/>
        </w:rPr>
        <w:t>The Provider acknowledges that</w:t>
      </w:r>
      <w:r w:rsidR="0084068A" w:rsidRPr="001B682D">
        <w:rPr>
          <w:color w:val="auto"/>
        </w:rPr>
        <w:t xml:space="preserve"> the University</w:t>
      </w:r>
      <w:r w:rsidR="000E38DB" w:rsidRPr="001B682D">
        <w:rPr>
          <w:color w:val="auto"/>
        </w:rPr>
        <w:t>:</w:t>
      </w:r>
      <w:r w:rsidRPr="001B682D">
        <w:rPr>
          <w:color w:val="auto"/>
        </w:rPr>
        <w:t xml:space="preserve"> </w:t>
      </w:r>
    </w:p>
    <w:p w14:paraId="4D91D4CB" w14:textId="1F8D4DD7" w:rsidR="00DF323C" w:rsidRPr="001B682D" w:rsidRDefault="00605A03" w:rsidP="00685CE0">
      <w:pPr>
        <w:pStyle w:val="List3"/>
      </w:pPr>
      <w:r w:rsidRPr="001B682D">
        <w:t>is subject to the Official Information Act 1982</w:t>
      </w:r>
      <w:r w:rsidR="00FE2D3E" w:rsidRPr="001B682D">
        <w:t xml:space="preserve"> </w:t>
      </w:r>
      <w:r w:rsidR="009938D3" w:rsidRPr="001B682D">
        <w:t>which recognises a right of the public to access official information</w:t>
      </w:r>
      <w:r w:rsidR="000E38DB" w:rsidRPr="001B682D">
        <w:t>; and</w:t>
      </w:r>
      <w:r w:rsidR="009938D3" w:rsidRPr="001B682D">
        <w:t xml:space="preserve"> </w:t>
      </w:r>
    </w:p>
    <w:p w14:paraId="58CDA2E4" w14:textId="26923613" w:rsidR="00224592" w:rsidRDefault="00F23F47" w:rsidP="00685CE0">
      <w:pPr>
        <w:pStyle w:val="List3"/>
      </w:pPr>
      <w:r w:rsidRPr="001B682D">
        <w:t xml:space="preserve">may </w:t>
      </w:r>
      <w:r w:rsidR="00B758BF" w:rsidRPr="001B682D">
        <w:t xml:space="preserve">disclose </w:t>
      </w:r>
      <w:r w:rsidR="00224592">
        <w:t>the following, in accordance with that Act,</w:t>
      </w:r>
      <w:r w:rsidR="00FE2D3E" w:rsidRPr="001B682D">
        <w:t xml:space="preserve"> without further consultation with the </w:t>
      </w:r>
      <w:r w:rsidR="00FE2D3E" w:rsidRPr="00A62BB5">
        <w:t>Provider</w:t>
      </w:r>
      <w:r w:rsidR="00224592">
        <w:t>:</w:t>
      </w:r>
    </w:p>
    <w:p w14:paraId="4DE042D6" w14:textId="77777777" w:rsidR="000D1D7F" w:rsidRDefault="000D1D7F" w:rsidP="00224592">
      <w:pPr>
        <w:pStyle w:val="List4"/>
      </w:pPr>
      <w:r>
        <w:t>the name of the Provider; and</w:t>
      </w:r>
    </w:p>
    <w:p w14:paraId="2957DAAB" w14:textId="2781DAF2" w:rsidR="00F23F47" w:rsidRPr="00A62BB5" w:rsidRDefault="000D1D7F" w:rsidP="00224592">
      <w:pPr>
        <w:pStyle w:val="List4"/>
      </w:pPr>
      <w:r>
        <w:t>the subject matter of this Agreement (e.g. that the Provider provided data under a data transfer agreement for a named project)</w:t>
      </w:r>
      <w:r w:rsidR="00FE2D3E" w:rsidRPr="00A62BB5">
        <w:t>.</w:t>
      </w:r>
    </w:p>
    <w:p w14:paraId="3D75C241" w14:textId="16D41E88" w:rsidR="00671CED" w:rsidRPr="002327C5" w:rsidRDefault="00671CED" w:rsidP="0069120D">
      <w:pPr>
        <w:pStyle w:val="ClauseHeading"/>
        <w:numPr>
          <w:ilvl w:val="0"/>
          <w:numId w:val="2"/>
        </w:numPr>
      </w:pPr>
      <w:bookmarkStart w:id="7" w:name="_Ref156381587"/>
      <w:r w:rsidRPr="002327C5">
        <w:t>PUBLICATIONS</w:t>
      </w:r>
      <w:bookmarkEnd w:id="5"/>
      <w:bookmarkEnd w:id="7"/>
    </w:p>
    <w:p w14:paraId="69AA1379" w14:textId="0882B4A1" w:rsidR="00671CED" w:rsidRPr="002327C5" w:rsidRDefault="00867139" w:rsidP="0069120D">
      <w:pPr>
        <w:pStyle w:val="List2"/>
        <w:keepNext/>
        <w:numPr>
          <w:ilvl w:val="1"/>
          <w:numId w:val="2"/>
        </w:numPr>
        <w:rPr>
          <w:b/>
        </w:rPr>
      </w:pPr>
      <w:bookmarkStart w:id="8" w:name="_Ref161319597"/>
      <w:r w:rsidRPr="002327C5">
        <w:t xml:space="preserve">The </w:t>
      </w:r>
      <w:r w:rsidR="001B4914" w:rsidRPr="002327C5">
        <w:t>University and</w:t>
      </w:r>
      <w:r w:rsidR="00671CED" w:rsidRPr="002327C5">
        <w:t xml:space="preserve"> the Approved Personnel may include the Data in any academic publication or presentation </w:t>
      </w:r>
      <w:r w:rsidR="00963207" w:rsidRPr="002327C5">
        <w:t xml:space="preserve">of </w:t>
      </w:r>
      <w:r w:rsidR="00226C88">
        <w:t>Results</w:t>
      </w:r>
      <w:r w:rsidR="00671CED" w:rsidRPr="002327C5">
        <w:t xml:space="preserve"> (</w:t>
      </w:r>
      <w:r w:rsidR="00671CED" w:rsidRPr="002327C5">
        <w:rPr>
          <w:b/>
        </w:rPr>
        <w:t>Publication</w:t>
      </w:r>
      <w:r w:rsidR="00671CED" w:rsidRPr="002327C5">
        <w:t>), provided that</w:t>
      </w:r>
      <w:r w:rsidR="006832C1" w:rsidRPr="002327C5">
        <w:t xml:space="preserve"> where</w:t>
      </w:r>
      <w:r w:rsidR="004214B1" w:rsidRPr="002327C5">
        <w:t xml:space="preserve"> a proposed Publication includes Data that has not </w:t>
      </w:r>
      <w:r w:rsidR="004B72BE" w:rsidRPr="002327C5">
        <w:t xml:space="preserve">previously been </w:t>
      </w:r>
      <w:r w:rsidR="003B1A33" w:rsidRPr="002327C5">
        <w:t>published</w:t>
      </w:r>
      <w:r w:rsidR="0072258F" w:rsidRPr="002327C5">
        <w:t>, the University must</w:t>
      </w:r>
      <w:r w:rsidR="00671CED" w:rsidRPr="002327C5">
        <w:t>:</w:t>
      </w:r>
      <w:bookmarkEnd w:id="8"/>
    </w:p>
    <w:p w14:paraId="3CB9FD52" w14:textId="36653749" w:rsidR="00671CED" w:rsidRPr="002327C5" w:rsidRDefault="00671CED" w:rsidP="0069120D">
      <w:pPr>
        <w:pStyle w:val="List3"/>
        <w:numPr>
          <w:ilvl w:val="2"/>
          <w:numId w:val="2"/>
        </w:numPr>
        <w:rPr>
          <w:b/>
        </w:rPr>
      </w:pPr>
      <w:bookmarkStart w:id="9" w:name="_Ref515466435"/>
      <w:bookmarkStart w:id="10" w:name="_Ref503787043"/>
      <w:r w:rsidRPr="002327C5">
        <w:t xml:space="preserve">submit </w:t>
      </w:r>
      <w:r w:rsidR="00977E86" w:rsidRPr="002327C5">
        <w:t xml:space="preserve">that </w:t>
      </w:r>
      <w:r w:rsidRPr="002327C5">
        <w:t xml:space="preserve">proposed Publication to the Provider for review at least </w:t>
      </w:r>
      <w:r w:rsidR="00801C66" w:rsidRPr="002327C5">
        <w:t>30 days</w:t>
      </w:r>
      <w:r w:rsidRPr="002327C5">
        <w:t xml:space="preserve"> before the intended date for submission for publication; and</w:t>
      </w:r>
      <w:bookmarkEnd w:id="9"/>
      <w:r w:rsidRPr="002327C5">
        <w:t xml:space="preserve"> </w:t>
      </w:r>
    </w:p>
    <w:p w14:paraId="20357173" w14:textId="302E2AE2" w:rsidR="006A3CE2" w:rsidRPr="002327C5" w:rsidRDefault="00671CED" w:rsidP="0069120D">
      <w:pPr>
        <w:pStyle w:val="List3"/>
        <w:keepNext/>
        <w:numPr>
          <w:ilvl w:val="2"/>
          <w:numId w:val="2"/>
        </w:numPr>
        <w:rPr>
          <w:b/>
        </w:rPr>
      </w:pPr>
      <w:bookmarkStart w:id="11" w:name="_Ref156832506"/>
      <w:bookmarkStart w:id="12" w:name="_Ref515466589"/>
      <w:r w:rsidRPr="002327C5">
        <w:t xml:space="preserve">if notified by the Provider within </w:t>
      </w:r>
      <w:r w:rsidR="00A234B5" w:rsidRPr="002327C5">
        <w:t xml:space="preserve">20 </w:t>
      </w:r>
      <w:r w:rsidR="00696DF8" w:rsidRPr="002327C5">
        <w:t>days</w:t>
      </w:r>
      <w:r w:rsidRPr="002327C5">
        <w:t xml:space="preserve"> of submission of the proposed Publication to the Provider under clause</w:t>
      </w:r>
      <w:r w:rsidR="00F67F1E" w:rsidRPr="002327C5">
        <w:t xml:space="preserve"> </w:t>
      </w:r>
      <w:r w:rsidRPr="002327C5">
        <w:fldChar w:fldCharType="begin"/>
      </w:r>
      <w:r w:rsidRPr="002327C5">
        <w:instrText xml:space="preserve"> REF _Ref515466435 \w \h </w:instrText>
      </w:r>
      <w:r w:rsidR="00F8257D" w:rsidRPr="002327C5">
        <w:instrText xml:space="preserve"> \* MERGEFORMAT </w:instrText>
      </w:r>
      <w:r w:rsidRPr="002327C5">
        <w:fldChar w:fldCharType="separate"/>
      </w:r>
      <w:r w:rsidR="00EE5380">
        <w:t>5.1(a)</w:t>
      </w:r>
      <w:r w:rsidRPr="002327C5">
        <w:fldChar w:fldCharType="end"/>
      </w:r>
      <w:r w:rsidR="00567EF6" w:rsidRPr="002327C5">
        <w:t>:</w:t>
      </w:r>
      <w:bookmarkEnd w:id="11"/>
      <w:r w:rsidRPr="002327C5">
        <w:t xml:space="preserve"> </w:t>
      </w:r>
    </w:p>
    <w:p w14:paraId="25137061" w14:textId="024EFCCC" w:rsidR="00D07A71" w:rsidRPr="00E35DBA" w:rsidRDefault="006A3CE2" w:rsidP="0069120D">
      <w:pPr>
        <w:pStyle w:val="List4"/>
        <w:numPr>
          <w:ilvl w:val="3"/>
          <w:numId w:val="2"/>
        </w:numPr>
      </w:pPr>
      <w:bookmarkStart w:id="13" w:name="_Ref156832509"/>
      <w:r w:rsidRPr="00E35DBA">
        <w:t>delay</w:t>
      </w:r>
      <w:r w:rsidR="00907BE0" w:rsidRPr="00E35DBA">
        <w:t xml:space="preserve"> publication</w:t>
      </w:r>
      <w:r w:rsidR="00744F48" w:rsidRPr="00E35DBA">
        <w:t xml:space="preserve"> </w:t>
      </w:r>
      <w:bookmarkEnd w:id="10"/>
      <w:bookmarkEnd w:id="12"/>
      <w:r w:rsidR="005A3518" w:rsidRPr="00E35DBA">
        <w:t>for up to 60 days</w:t>
      </w:r>
      <w:r w:rsidR="00754E95" w:rsidRPr="00E35DBA">
        <w:t xml:space="preserve"> from receipt of the Provider’s notice to enable the filing of patent application(s) to protect any patentable subject matter in which the Provider has an interest; and/or</w:t>
      </w:r>
      <w:bookmarkEnd w:id="13"/>
    </w:p>
    <w:p w14:paraId="46381000" w14:textId="3F0DE3F3" w:rsidR="00671CED" w:rsidRPr="00E35DBA" w:rsidRDefault="00671CED" w:rsidP="0069120D">
      <w:pPr>
        <w:pStyle w:val="List4"/>
        <w:numPr>
          <w:ilvl w:val="3"/>
          <w:numId w:val="2"/>
        </w:numPr>
      </w:pPr>
      <w:bookmarkStart w:id="14" w:name="_Ref156400728"/>
      <w:r w:rsidRPr="00E35DBA">
        <w:t xml:space="preserve">remove any </w:t>
      </w:r>
      <w:r w:rsidR="007313D9" w:rsidRPr="00E35DBA">
        <w:t xml:space="preserve">other commercially </w:t>
      </w:r>
      <w:r w:rsidRPr="00E35DBA">
        <w:t xml:space="preserve">sensitive </w:t>
      </w:r>
      <w:r w:rsidR="007313D9" w:rsidRPr="00E35DBA">
        <w:t>Data</w:t>
      </w:r>
      <w:r w:rsidRPr="00E35DBA">
        <w:t xml:space="preserve"> from the Publication.</w:t>
      </w:r>
      <w:bookmarkEnd w:id="14"/>
    </w:p>
    <w:p w14:paraId="6FCAA856" w14:textId="24EB79E5" w:rsidR="00671CED" w:rsidRPr="002327C5" w:rsidRDefault="00671CED" w:rsidP="0069120D">
      <w:pPr>
        <w:pStyle w:val="List2"/>
        <w:keepNext/>
        <w:numPr>
          <w:ilvl w:val="1"/>
          <w:numId w:val="2"/>
        </w:numPr>
        <w:rPr>
          <w:b/>
        </w:rPr>
      </w:pPr>
      <w:bookmarkStart w:id="15" w:name="_Ref503786950"/>
      <w:r w:rsidRPr="002327C5">
        <w:t xml:space="preserve">Where the </w:t>
      </w:r>
      <w:r w:rsidR="002A1D13" w:rsidRPr="002327C5">
        <w:t>proposed Publication</w:t>
      </w:r>
      <w:r w:rsidRPr="002327C5">
        <w:t xml:space="preserve"> is </w:t>
      </w:r>
      <w:r w:rsidR="00713FAB" w:rsidRPr="002327C5">
        <w:t xml:space="preserve">required by </w:t>
      </w:r>
      <w:r w:rsidRPr="002327C5">
        <w:t xml:space="preserve">a student to fulfil an academic course </w:t>
      </w:r>
      <w:r w:rsidR="00467B5E" w:rsidRPr="002327C5">
        <w:t xml:space="preserve">of study </w:t>
      </w:r>
      <w:r w:rsidRPr="002327C5">
        <w:t xml:space="preserve">at the University, </w:t>
      </w:r>
      <w:bookmarkEnd w:id="15"/>
      <w:r w:rsidR="00F61FDC">
        <w:t xml:space="preserve">clause </w:t>
      </w:r>
      <w:r w:rsidR="00C23D96">
        <w:fldChar w:fldCharType="begin"/>
      </w:r>
      <w:r w:rsidR="00C23D96">
        <w:instrText xml:space="preserve"> REF _Ref156400728 \w \h </w:instrText>
      </w:r>
      <w:r w:rsidR="00C23D96">
        <w:fldChar w:fldCharType="separate"/>
      </w:r>
      <w:r w:rsidR="00EE5380">
        <w:t>5.1(b)(ii)</w:t>
      </w:r>
      <w:r w:rsidR="00C23D96">
        <w:fldChar w:fldCharType="end"/>
      </w:r>
      <w:r w:rsidR="00C23D96">
        <w:t xml:space="preserve"> </w:t>
      </w:r>
      <w:r w:rsidRPr="002327C5">
        <w:t xml:space="preserve">does not apply, however </w:t>
      </w:r>
      <w:r w:rsidR="00EA4CCD" w:rsidRPr="002327C5">
        <w:t>the University will</w:t>
      </w:r>
      <w:r w:rsidRPr="002327C5">
        <w:t xml:space="preserve">: </w:t>
      </w:r>
    </w:p>
    <w:p w14:paraId="4CA8F15D" w14:textId="17D18B17" w:rsidR="00671CED" w:rsidRPr="002327C5" w:rsidRDefault="00EC47F1" w:rsidP="0069120D">
      <w:pPr>
        <w:pStyle w:val="List3"/>
        <w:numPr>
          <w:ilvl w:val="2"/>
          <w:numId w:val="2"/>
        </w:numPr>
      </w:pPr>
      <w:bookmarkStart w:id="16" w:name="_Ref156832559"/>
      <w:r w:rsidRPr="002327C5">
        <w:t xml:space="preserve">require </w:t>
      </w:r>
      <w:r w:rsidR="00DB5D5F" w:rsidRPr="002327C5">
        <w:t>the examiners for</w:t>
      </w:r>
      <w:r w:rsidRPr="002327C5">
        <w:t xml:space="preserve"> </w:t>
      </w:r>
      <w:r w:rsidR="00671CED" w:rsidRPr="002327C5">
        <w:t>that proposed Publication to be bound by obligations of confidentiality; and</w:t>
      </w:r>
      <w:bookmarkEnd w:id="16"/>
    </w:p>
    <w:p w14:paraId="08405C06" w14:textId="783DE531" w:rsidR="00671CED" w:rsidRPr="002327C5" w:rsidRDefault="00A17DBC" w:rsidP="0069120D">
      <w:pPr>
        <w:pStyle w:val="List3"/>
        <w:numPr>
          <w:ilvl w:val="2"/>
          <w:numId w:val="2"/>
        </w:numPr>
        <w:rPr>
          <w:b/>
        </w:rPr>
      </w:pPr>
      <w:bookmarkStart w:id="17" w:name="_Ref156832562"/>
      <w:r w:rsidRPr="002327C5">
        <w:t xml:space="preserve">on request by the Provider, review and </w:t>
      </w:r>
      <w:r w:rsidR="007B37DF" w:rsidRPr="002327C5">
        <w:t xml:space="preserve">determine </w:t>
      </w:r>
      <w:r w:rsidR="00995A53" w:rsidRPr="002327C5">
        <w:t xml:space="preserve">in accordance with the University’s standard </w:t>
      </w:r>
      <w:r w:rsidR="00F8210B" w:rsidRPr="002327C5">
        <w:t>pol</w:t>
      </w:r>
      <w:r w:rsidR="0024613A" w:rsidRPr="002327C5">
        <w:t>icies</w:t>
      </w:r>
      <w:r w:rsidR="009F2344" w:rsidRPr="002327C5">
        <w:t xml:space="preserve"> whether </w:t>
      </w:r>
      <w:r w:rsidR="00671CED" w:rsidRPr="002327C5">
        <w:t xml:space="preserve">that proposed Publication </w:t>
      </w:r>
      <w:r w:rsidR="00B14D17" w:rsidRPr="002327C5">
        <w:t>may</w:t>
      </w:r>
      <w:r w:rsidR="00671CED" w:rsidRPr="002327C5">
        <w:t xml:space="preserve"> be embargoed for </w:t>
      </w:r>
      <w:r w:rsidR="00B14D17" w:rsidRPr="002327C5">
        <w:t xml:space="preserve">a reasonable period </w:t>
      </w:r>
      <w:r w:rsidR="00893897" w:rsidRPr="002327C5">
        <w:t>(</w:t>
      </w:r>
      <w:r w:rsidR="00671CED" w:rsidRPr="002327C5">
        <w:t xml:space="preserve">up to 12 months, </w:t>
      </w:r>
      <w:r w:rsidR="00D43FEB">
        <w:t xml:space="preserve">or earlier </w:t>
      </w:r>
      <w:r w:rsidR="00F22AF6">
        <w:t xml:space="preserve">where </w:t>
      </w:r>
      <w:r w:rsidR="00783554">
        <w:t>the relevant</w:t>
      </w:r>
      <w:r w:rsidR="00783554" w:rsidRPr="002327C5">
        <w:t xml:space="preserve"> </w:t>
      </w:r>
      <w:r w:rsidR="00CE727E" w:rsidRPr="002327C5">
        <w:t xml:space="preserve">commercially </w:t>
      </w:r>
      <w:r w:rsidR="00671CED" w:rsidRPr="002327C5">
        <w:t xml:space="preserve">sensitive </w:t>
      </w:r>
      <w:r w:rsidR="00CE727E" w:rsidRPr="002327C5">
        <w:t>Data</w:t>
      </w:r>
      <w:r w:rsidR="00671CED" w:rsidRPr="002327C5">
        <w:t xml:space="preserve"> has been made available to the public</w:t>
      </w:r>
      <w:r w:rsidR="00456379">
        <w:t>)</w:t>
      </w:r>
      <w:r w:rsidR="00671CED" w:rsidRPr="002327C5">
        <w:t>.</w:t>
      </w:r>
      <w:bookmarkEnd w:id="17"/>
    </w:p>
    <w:p w14:paraId="2817007D" w14:textId="15514108" w:rsidR="00671CED" w:rsidRPr="00BF28F9" w:rsidRDefault="005579A6" w:rsidP="0069120D">
      <w:pPr>
        <w:pStyle w:val="List2"/>
        <w:numPr>
          <w:ilvl w:val="1"/>
          <w:numId w:val="2"/>
        </w:numPr>
        <w:rPr>
          <w:b/>
        </w:rPr>
      </w:pPr>
      <w:r w:rsidRPr="002327C5">
        <w:t xml:space="preserve">The </w:t>
      </w:r>
      <w:r w:rsidR="00D635D1" w:rsidRPr="002327C5">
        <w:t>Provider</w:t>
      </w:r>
      <w:r w:rsidR="00671CED" w:rsidRPr="002327C5">
        <w:t xml:space="preserve"> </w:t>
      </w:r>
      <w:r w:rsidR="00F1385F" w:rsidRPr="002327C5">
        <w:t xml:space="preserve">must not exercise any of its rights under this clause </w:t>
      </w:r>
      <w:r w:rsidR="00F1385F" w:rsidRPr="002327C5">
        <w:fldChar w:fldCharType="begin"/>
      </w:r>
      <w:r w:rsidR="00F1385F" w:rsidRPr="002327C5">
        <w:instrText xml:space="preserve"> REF _Ref156381587 \w \h </w:instrText>
      </w:r>
      <w:r w:rsidR="002327C5">
        <w:instrText xml:space="preserve"> \* MERGEFORMAT </w:instrText>
      </w:r>
      <w:r w:rsidR="00F1385F" w:rsidRPr="002327C5">
        <w:fldChar w:fldCharType="separate"/>
      </w:r>
      <w:r w:rsidR="00EE5380">
        <w:t>5</w:t>
      </w:r>
      <w:r w:rsidR="00F1385F" w:rsidRPr="002327C5">
        <w:fldChar w:fldCharType="end"/>
      </w:r>
      <w:r w:rsidR="00F1385F" w:rsidRPr="002327C5">
        <w:t xml:space="preserve"> in a manner which </w:t>
      </w:r>
      <w:r w:rsidR="00395996" w:rsidRPr="002327C5">
        <w:t xml:space="preserve">adversely impacts any </w:t>
      </w:r>
      <w:r w:rsidR="00615379" w:rsidRPr="002327C5">
        <w:t xml:space="preserve">academic freedoms </w:t>
      </w:r>
      <w:r w:rsidR="00797B70" w:rsidRPr="002327C5">
        <w:t xml:space="preserve">of any Approved Personnel </w:t>
      </w:r>
      <w:r w:rsidR="00126163" w:rsidRPr="002327C5">
        <w:t xml:space="preserve">as </w:t>
      </w:r>
      <w:r w:rsidR="006D46DC" w:rsidRPr="002327C5">
        <w:t>set out in s 267 of the Education and Training Act 2020</w:t>
      </w:r>
      <w:r w:rsidR="003D7EE1">
        <w:t xml:space="preserve"> or to </w:t>
      </w:r>
      <w:r w:rsidR="006521BE">
        <w:t xml:space="preserve">unreasonably delay </w:t>
      </w:r>
      <w:r w:rsidR="00E9086D">
        <w:t>a student from</w:t>
      </w:r>
      <w:r w:rsidR="00BB311F" w:rsidRPr="00BB311F">
        <w:t xml:space="preserve"> fulfilling their academic course requirements</w:t>
      </w:r>
      <w:r w:rsidR="00797B70" w:rsidRPr="002327C5">
        <w:t>.</w:t>
      </w:r>
    </w:p>
    <w:p w14:paraId="0E1932C5" w14:textId="7B9C5EA1" w:rsidR="00BF28F9" w:rsidRPr="00BF28F9" w:rsidRDefault="00BF28F9" w:rsidP="0069120D">
      <w:pPr>
        <w:pStyle w:val="List2"/>
        <w:numPr>
          <w:ilvl w:val="1"/>
          <w:numId w:val="2"/>
        </w:numPr>
      </w:pPr>
      <w:r w:rsidRPr="00BF28F9">
        <w:lastRenderedPageBreak/>
        <w:t>Where the Data includes or is derived from, information about identifiable individuals and/or de-identified information about individuals, the University will ensure that Publications do not include any information in a form that could reasonably be expected to identify those individuals.</w:t>
      </w:r>
    </w:p>
    <w:p w14:paraId="1E0C7865" w14:textId="77777777" w:rsidR="00671CED" w:rsidRPr="000A72AC" w:rsidRDefault="00671CED" w:rsidP="0069120D">
      <w:pPr>
        <w:pStyle w:val="ClauseHeading"/>
        <w:numPr>
          <w:ilvl w:val="0"/>
          <w:numId w:val="2"/>
        </w:numPr>
        <w:rPr>
          <w:bCs/>
        </w:rPr>
      </w:pPr>
      <w:bookmarkStart w:id="18" w:name="_Ref515547043"/>
      <w:bookmarkStart w:id="19" w:name="_Ref503970403"/>
      <w:r w:rsidRPr="000A72AC">
        <w:t>INTELLECTUAL</w:t>
      </w:r>
      <w:r w:rsidRPr="000A72AC">
        <w:rPr>
          <w:spacing w:val="-17"/>
        </w:rPr>
        <w:t xml:space="preserve"> </w:t>
      </w:r>
      <w:r w:rsidRPr="000A72AC">
        <w:t>PROPERTY</w:t>
      </w:r>
      <w:bookmarkEnd w:id="6"/>
      <w:bookmarkEnd w:id="18"/>
      <w:r w:rsidRPr="000A72AC">
        <w:rPr>
          <w:spacing w:val="27"/>
          <w:w w:val="99"/>
        </w:rPr>
        <w:t xml:space="preserve"> </w:t>
      </w:r>
      <w:bookmarkEnd w:id="19"/>
    </w:p>
    <w:p w14:paraId="5F7388FD" w14:textId="77777777" w:rsidR="00671CED" w:rsidRPr="00082B8B" w:rsidRDefault="00671CED" w:rsidP="0069120D">
      <w:pPr>
        <w:pStyle w:val="List2"/>
        <w:numPr>
          <w:ilvl w:val="1"/>
          <w:numId w:val="2"/>
        </w:numPr>
      </w:pPr>
      <w:bookmarkStart w:id="20" w:name="_Ref153266307"/>
      <w:r w:rsidRPr="5920730C">
        <w:t xml:space="preserve">Each party (or its licensors) retains ownership of all rights (including Intellectual Property Rights) in its information, materials and other items existing prior to the Start Date or developed independently of this Agreement.  The University </w:t>
      </w:r>
      <w:r w:rsidRPr="00082B8B">
        <w:t>acknowledges that the Provider owns all rights (including Intellectual Property Rights) in the Data.</w:t>
      </w:r>
      <w:bookmarkEnd w:id="20"/>
    </w:p>
    <w:p w14:paraId="4F03FF93" w14:textId="759930CA" w:rsidR="00FC47E4" w:rsidRDefault="00671CED" w:rsidP="0069120D">
      <w:pPr>
        <w:pStyle w:val="List2"/>
        <w:numPr>
          <w:ilvl w:val="1"/>
          <w:numId w:val="2"/>
        </w:numPr>
        <w:rPr>
          <w:spacing w:val="-1"/>
        </w:rPr>
      </w:pPr>
      <w:bookmarkStart w:id="21" w:name="_Ref503785852"/>
      <w:bookmarkStart w:id="22" w:name="_Ref493259497"/>
      <w:r w:rsidRPr="00082B8B">
        <w:t>Subject to clause</w:t>
      </w:r>
      <w:r w:rsidR="00283576">
        <w:t xml:space="preserve"> </w:t>
      </w:r>
      <w:r w:rsidR="00283576">
        <w:fldChar w:fldCharType="begin"/>
      </w:r>
      <w:r w:rsidR="00283576">
        <w:instrText xml:space="preserve"> REF _Ref153266307 \w \h </w:instrText>
      </w:r>
      <w:r w:rsidR="00283576">
        <w:fldChar w:fldCharType="separate"/>
      </w:r>
      <w:r w:rsidR="00EE5380">
        <w:t>6.1</w:t>
      </w:r>
      <w:r w:rsidR="00283576">
        <w:fldChar w:fldCharType="end"/>
      </w:r>
      <w:r w:rsidRPr="00082B8B">
        <w:t xml:space="preserve">, </w:t>
      </w:r>
      <w:bookmarkStart w:id="23" w:name="_Ref499639997"/>
      <w:bookmarkStart w:id="24" w:name="_Ref499639037"/>
      <w:r w:rsidRPr="00082B8B">
        <w:t>all rights (including Intellectual Property Rights) in any Results automatically</w:t>
      </w:r>
      <w:r w:rsidRPr="00082B8B">
        <w:rPr>
          <w:spacing w:val="-1"/>
        </w:rPr>
        <w:t xml:space="preserve"> vest in </w:t>
      </w:r>
      <w:r w:rsidRPr="00082B8B">
        <w:t xml:space="preserve">the University </w:t>
      </w:r>
      <w:r w:rsidRPr="00082B8B">
        <w:rPr>
          <w:spacing w:val="-1"/>
        </w:rPr>
        <w:t>from the date the relevant rights arise.</w:t>
      </w:r>
      <w:bookmarkEnd w:id="23"/>
      <w:r w:rsidR="008C71B4">
        <w:rPr>
          <w:spacing w:val="-1"/>
        </w:rPr>
        <w:t xml:space="preserve">  To avoid doubt, the University may use the Results for any purpose.</w:t>
      </w:r>
    </w:p>
    <w:p w14:paraId="6E5B4AFE" w14:textId="2469E28A" w:rsidR="00671CED" w:rsidRPr="00EA1204" w:rsidRDefault="008C71B4" w:rsidP="0069120D">
      <w:pPr>
        <w:pStyle w:val="List2"/>
        <w:numPr>
          <w:ilvl w:val="1"/>
          <w:numId w:val="2"/>
        </w:numPr>
        <w:rPr>
          <w:spacing w:val="-1"/>
        </w:rPr>
      </w:pPr>
      <w:r>
        <w:t>The Provider grants the University</w:t>
      </w:r>
      <w:r w:rsidR="00D5590D" w:rsidRPr="00D5590D">
        <w:t xml:space="preserve"> </w:t>
      </w:r>
      <w:r w:rsidR="00D5590D" w:rsidRPr="00082B8B">
        <w:t>a non-exclusive</w:t>
      </w:r>
      <w:r w:rsidR="00D5590D">
        <w:t>, worldwide, royalty-free</w:t>
      </w:r>
      <w:r w:rsidR="00D5590D" w:rsidRPr="00082B8B">
        <w:t xml:space="preserve"> right to use the Data </w:t>
      </w:r>
      <w:r w:rsidR="006310C9">
        <w:t xml:space="preserve">as reasonably required to enable the University (or its assignee) to </w:t>
      </w:r>
      <w:r w:rsidR="00AE164D">
        <w:t>protect any registrable Intellectual Property Rights subsisting in any Results.</w:t>
      </w:r>
    </w:p>
    <w:p w14:paraId="3719E503" w14:textId="77777777" w:rsidR="00FF2CD0" w:rsidRPr="00082B8B" w:rsidRDefault="00FF2CD0" w:rsidP="0069120D">
      <w:pPr>
        <w:pStyle w:val="ClauseHeading"/>
        <w:numPr>
          <w:ilvl w:val="0"/>
          <w:numId w:val="2"/>
        </w:numPr>
      </w:pPr>
      <w:bookmarkStart w:id="25" w:name="_Ref156496922"/>
      <w:r w:rsidRPr="00082B8B">
        <w:t>WARRANTIES</w:t>
      </w:r>
      <w:bookmarkEnd w:id="25"/>
    </w:p>
    <w:p w14:paraId="77736E57" w14:textId="77777777" w:rsidR="00FF2CD0" w:rsidRPr="00082B8B" w:rsidRDefault="00FF2CD0" w:rsidP="0069120D">
      <w:pPr>
        <w:pStyle w:val="List2"/>
        <w:numPr>
          <w:ilvl w:val="1"/>
          <w:numId w:val="2"/>
        </w:numPr>
      </w:pPr>
      <w:bookmarkStart w:id="26" w:name="_Ref503949061"/>
      <w:bookmarkStart w:id="27" w:name="_Ref504048101"/>
      <w:r w:rsidRPr="00082B8B">
        <w:t>Each party warrants that it has full power and authority to enter into and perform its obligations under this Agreement.</w:t>
      </w:r>
      <w:bookmarkEnd w:id="26"/>
      <w:bookmarkEnd w:id="27"/>
    </w:p>
    <w:p w14:paraId="225D0009" w14:textId="22B659EA" w:rsidR="00FF2CD0" w:rsidRPr="00082B8B" w:rsidRDefault="00FF2CD0" w:rsidP="0069120D">
      <w:pPr>
        <w:pStyle w:val="List2"/>
        <w:numPr>
          <w:ilvl w:val="1"/>
          <w:numId w:val="2"/>
        </w:numPr>
      </w:pPr>
      <w:bookmarkStart w:id="28" w:name="_Ref515465553"/>
      <w:bookmarkStart w:id="29" w:name="_Ref503949566"/>
      <w:r w:rsidRPr="00082B8B">
        <w:t xml:space="preserve">Without limiting clause </w:t>
      </w:r>
      <w:r w:rsidRPr="00082B8B">
        <w:fldChar w:fldCharType="begin"/>
      </w:r>
      <w:r w:rsidRPr="00082B8B">
        <w:instrText xml:space="preserve"> REF _Ref503949061 \r \h  \* MERGEFORMAT </w:instrText>
      </w:r>
      <w:r w:rsidRPr="00082B8B">
        <w:fldChar w:fldCharType="separate"/>
      </w:r>
      <w:r w:rsidR="00EE5380">
        <w:t>7.1</w:t>
      </w:r>
      <w:r w:rsidRPr="00082B8B">
        <w:fldChar w:fldCharType="end"/>
      </w:r>
      <w:r w:rsidRPr="00082B8B">
        <w:t>, the Provider warrants that it has all rights and approvals needed to disclose the Data to the University for use in accordance with this Agreement.</w:t>
      </w:r>
      <w:bookmarkEnd w:id="28"/>
    </w:p>
    <w:p w14:paraId="64D719A2" w14:textId="77777777" w:rsidR="00FF2CD0" w:rsidRPr="00082B8B" w:rsidRDefault="00FF2CD0" w:rsidP="0069120D">
      <w:pPr>
        <w:pStyle w:val="List2"/>
        <w:numPr>
          <w:ilvl w:val="1"/>
          <w:numId w:val="2"/>
        </w:numPr>
      </w:pPr>
      <w:r w:rsidRPr="00082B8B">
        <w:t xml:space="preserve">To the extent permitted by law, each party’s warranties are limited to those </w:t>
      </w:r>
      <w:r>
        <w:t xml:space="preserve">expressly </w:t>
      </w:r>
      <w:r w:rsidRPr="00082B8B">
        <w:t xml:space="preserve">set out in </w:t>
      </w:r>
      <w:r>
        <w:t>this Agreement</w:t>
      </w:r>
      <w:r w:rsidRPr="00082B8B">
        <w:t xml:space="preserve"> and all implied conditions and warranties </w:t>
      </w:r>
      <w:r>
        <w:t>(</w:t>
      </w:r>
      <w:r w:rsidRPr="00082B8B">
        <w:t>including any under Part 3 of the Contract and Commercial Law Act 2017</w:t>
      </w:r>
      <w:r>
        <w:t>)</w:t>
      </w:r>
      <w:r w:rsidRPr="00082B8B">
        <w:t xml:space="preserve"> are excluded. </w:t>
      </w:r>
    </w:p>
    <w:bookmarkEnd w:id="29"/>
    <w:p w14:paraId="25F5E0B9" w14:textId="144D4D5D" w:rsidR="00EA1204" w:rsidRPr="00BF2F72" w:rsidRDefault="00AE2F56" w:rsidP="0069120D">
      <w:pPr>
        <w:pStyle w:val="ClauseHeading"/>
        <w:numPr>
          <w:ilvl w:val="0"/>
          <w:numId w:val="2"/>
        </w:numPr>
        <w:rPr>
          <w:bCs/>
        </w:rPr>
      </w:pPr>
      <w:r w:rsidRPr="00BF2F72">
        <w:rPr>
          <w:bCs/>
        </w:rPr>
        <w:t xml:space="preserve">SANCTIONS </w:t>
      </w:r>
      <w:r w:rsidR="00BF2F72">
        <w:rPr>
          <w:bCs/>
        </w:rPr>
        <w:t>[</w:t>
      </w:r>
      <w:r w:rsidRPr="007D5F40">
        <w:rPr>
          <w:bCs/>
          <w:highlight w:val="yellow"/>
        </w:rPr>
        <w:t>AND IMPORT/</w:t>
      </w:r>
      <w:r w:rsidR="00EA1204" w:rsidRPr="007D5F40">
        <w:rPr>
          <w:bCs/>
          <w:highlight w:val="yellow"/>
        </w:rPr>
        <w:t>EXPORT CONTROLS</w:t>
      </w:r>
      <w:r w:rsidR="00F161DD">
        <w:rPr>
          <w:bCs/>
        </w:rPr>
        <w:t>]</w:t>
      </w:r>
    </w:p>
    <w:p w14:paraId="64BAD79F" w14:textId="77777777" w:rsidR="00EA1204" w:rsidRPr="000F763A" w:rsidRDefault="00EA1204" w:rsidP="0069120D">
      <w:pPr>
        <w:pStyle w:val="List2"/>
        <w:numPr>
          <w:ilvl w:val="1"/>
          <w:numId w:val="2"/>
        </w:numPr>
        <w:rPr>
          <w:bCs/>
        </w:rPr>
      </w:pPr>
      <w:r>
        <w:t>Each party warrants that it is not subject to any United Nations’ or other sanctions that would prohibit a party from entering into or performing this Agreement.</w:t>
      </w:r>
    </w:p>
    <w:p w14:paraId="04CA354E" w14:textId="4F8C5478" w:rsidR="00E44B71" w:rsidRDefault="00D8069C" w:rsidP="0069120D">
      <w:pPr>
        <w:pStyle w:val="List2"/>
        <w:keepNext/>
        <w:numPr>
          <w:ilvl w:val="1"/>
          <w:numId w:val="2"/>
        </w:numPr>
      </w:pPr>
      <w:r>
        <w:t>[</w:t>
      </w:r>
      <w:r w:rsidR="00EA1204" w:rsidRPr="00FF65BA">
        <w:rPr>
          <w:highlight w:val="yellow"/>
        </w:rPr>
        <w:t xml:space="preserve">The Provider acknowledges that </w:t>
      </w:r>
      <w:r w:rsidR="00F8707A" w:rsidRPr="00FF65BA">
        <w:rPr>
          <w:highlight w:val="yellow"/>
        </w:rPr>
        <w:t xml:space="preserve">New Zealand </w:t>
      </w:r>
      <w:r w:rsidR="00EA1204" w:rsidRPr="00FF65BA">
        <w:rPr>
          <w:highlight w:val="yellow"/>
        </w:rPr>
        <w:t xml:space="preserve">export controls may require permission from a New Zealand government </w:t>
      </w:r>
      <w:r w:rsidR="007137B6" w:rsidRPr="00FF65BA">
        <w:rPr>
          <w:highlight w:val="yellow"/>
        </w:rPr>
        <w:t xml:space="preserve">or other regulatory </w:t>
      </w:r>
      <w:r w:rsidR="00EA1204" w:rsidRPr="00FF65BA">
        <w:rPr>
          <w:highlight w:val="yellow"/>
        </w:rPr>
        <w:t xml:space="preserve">agency to </w:t>
      </w:r>
      <w:r w:rsidR="0063746F">
        <w:rPr>
          <w:highlight w:val="yellow"/>
        </w:rPr>
        <w:t xml:space="preserve">enable the </w:t>
      </w:r>
      <w:r w:rsidR="00EA1204" w:rsidRPr="00FF65BA">
        <w:rPr>
          <w:highlight w:val="yellow"/>
        </w:rPr>
        <w:t xml:space="preserve">transfer </w:t>
      </w:r>
      <w:r w:rsidR="0063746F">
        <w:rPr>
          <w:highlight w:val="yellow"/>
        </w:rPr>
        <w:t xml:space="preserve">of </w:t>
      </w:r>
      <w:r w:rsidR="00EA1204" w:rsidRPr="00FF65BA">
        <w:rPr>
          <w:highlight w:val="yellow"/>
        </w:rPr>
        <w:t>information from the University to the Provider (</w:t>
      </w:r>
      <w:r w:rsidR="00EA1204" w:rsidRPr="00FF65BA">
        <w:rPr>
          <w:b/>
          <w:bCs/>
          <w:highlight w:val="yellow"/>
        </w:rPr>
        <w:t>Export Controls</w:t>
      </w:r>
      <w:r w:rsidR="00EA1204" w:rsidRPr="00FF65BA">
        <w:rPr>
          <w:highlight w:val="yellow"/>
        </w:rPr>
        <w:t>).</w:t>
      </w:r>
      <w:r w:rsidR="00EA1204">
        <w:t xml:space="preserve">  </w:t>
      </w:r>
    </w:p>
    <w:p w14:paraId="5B55D950" w14:textId="4FB91625" w:rsidR="00EA1204" w:rsidRPr="006F5285" w:rsidRDefault="00EA1204" w:rsidP="0069120D">
      <w:pPr>
        <w:pStyle w:val="List2"/>
        <w:keepNext/>
        <w:numPr>
          <w:ilvl w:val="1"/>
          <w:numId w:val="2"/>
        </w:numPr>
        <w:rPr>
          <w:highlight w:val="yellow"/>
        </w:rPr>
      </w:pPr>
      <w:r w:rsidRPr="006F5285">
        <w:rPr>
          <w:highlight w:val="yellow"/>
        </w:rPr>
        <w:t>The University:</w:t>
      </w:r>
    </w:p>
    <w:p w14:paraId="077EB0B3" w14:textId="77777777" w:rsidR="00EA1204" w:rsidRPr="006F5285" w:rsidRDefault="00EA1204" w:rsidP="0069120D">
      <w:pPr>
        <w:pStyle w:val="List3"/>
        <w:numPr>
          <w:ilvl w:val="2"/>
          <w:numId w:val="2"/>
        </w:numPr>
        <w:rPr>
          <w:highlight w:val="yellow"/>
        </w:rPr>
      </w:pPr>
      <w:bookmarkStart w:id="30" w:name="_Ref156832527"/>
      <w:r w:rsidRPr="006F5285">
        <w:rPr>
          <w:highlight w:val="yellow"/>
        </w:rPr>
        <w:t>will use reasonable efforts to obtain any required permissions under Export Controls to give effect to this Agreement; but</w:t>
      </w:r>
      <w:bookmarkEnd w:id="30"/>
    </w:p>
    <w:p w14:paraId="4BD6AB49" w14:textId="40B91671" w:rsidR="00EA1204" w:rsidRDefault="00EA1204" w:rsidP="0069120D">
      <w:pPr>
        <w:pStyle w:val="List3"/>
        <w:numPr>
          <w:ilvl w:val="2"/>
          <w:numId w:val="2"/>
        </w:numPr>
      </w:pPr>
      <w:bookmarkStart w:id="31" w:name="_Ref156832520"/>
      <w:r w:rsidRPr="006F5285">
        <w:rPr>
          <w:highlight w:val="yellow"/>
        </w:rPr>
        <w:t xml:space="preserve">excludes all representations and warranties that any required permissions will be obtained or will be obtained </w:t>
      </w:r>
      <w:r w:rsidR="003D5459">
        <w:rPr>
          <w:highlight w:val="yellow"/>
        </w:rPr>
        <w:t xml:space="preserve">within an acceptable timeframe or </w:t>
      </w:r>
      <w:r w:rsidRPr="006F5285">
        <w:rPr>
          <w:highlight w:val="yellow"/>
        </w:rPr>
        <w:t>only on conditions</w:t>
      </w:r>
      <w:r w:rsidR="00065368">
        <w:rPr>
          <w:highlight w:val="yellow"/>
        </w:rPr>
        <w:t xml:space="preserve"> acceptable to a party</w:t>
      </w:r>
      <w:r w:rsidRPr="006F5285">
        <w:rPr>
          <w:highlight w:val="yellow"/>
        </w:rPr>
        <w:t>.</w:t>
      </w:r>
      <w:bookmarkEnd w:id="31"/>
    </w:p>
    <w:p w14:paraId="0314A430" w14:textId="3F83ED9D" w:rsidR="0064567D" w:rsidRPr="00822943" w:rsidRDefault="0064567D" w:rsidP="0069120D">
      <w:pPr>
        <w:pStyle w:val="List3"/>
        <w:numPr>
          <w:ilvl w:val="1"/>
          <w:numId w:val="2"/>
        </w:numPr>
      </w:pPr>
      <w:r w:rsidRPr="00822943">
        <w:rPr>
          <w:highlight w:val="yellow"/>
        </w:rPr>
        <w:t xml:space="preserve">The </w:t>
      </w:r>
      <w:r w:rsidR="006126F4" w:rsidRPr="00822943">
        <w:rPr>
          <w:highlight w:val="yellow"/>
        </w:rPr>
        <w:t>Provider</w:t>
      </w:r>
      <w:r w:rsidRPr="00822943">
        <w:rPr>
          <w:highlight w:val="yellow"/>
        </w:rPr>
        <w:t xml:space="preserve"> must promptly provide all information requested by the University or a New Zealand government or other regulatory agency relating to sanctions, sensitive research or Export Controls, including </w:t>
      </w:r>
      <w:r w:rsidR="00FB41EC" w:rsidRPr="00822943">
        <w:rPr>
          <w:highlight w:val="yellow"/>
        </w:rPr>
        <w:t>any end-user certificate or similar undertaking.</w:t>
      </w:r>
    </w:p>
    <w:p w14:paraId="496BA303" w14:textId="6933CB8C" w:rsidR="00FC5486" w:rsidRPr="00A22B0B" w:rsidRDefault="00C46206" w:rsidP="0069120D">
      <w:pPr>
        <w:pStyle w:val="List3"/>
        <w:numPr>
          <w:ilvl w:val="1"/>
          <w:numId w:val="2"/>
        </w:numPr>
        <w:rPr>
          <w:highlight w:val="yellow"/>
        </w:rPr>
      </w:pPr>
      <w:r w:rsidRPr="00A22B0B">
        <w:rPr>
          <w:highlight w:val="yellow"/>
        </w:rPr>
        <w:t xml:space="preserve">The </w:t>
      </w:r>
      <w:r w:rsidR="00A22B0B" w:rsidRPr="00A22B0B">
        <w:rPr>
          <w:highlight w:val="yellow"/>
        </w:rPr>
        <w:t>Provider</w:t>
      </w:r>
      <w:r w:rsidRPr="00A22B0B">
        <w:rPr>
          <w:highlight w:val="yellow"/>
        </w:rPr>
        <w:t xml:space="preserve"> bears all risk and responsibility for obtaining any required permissions from a government or other regulatory agency in its location to enable it to import information from the University under this Agreement</w:t>
      </w:r>
      <w:r w:rsidR="00876FB9" w:rsidRPr="00A22B0B">
        <w:rPr>
          <w:highlight w:val="yellow"/>
        </w:rPr>
        <w:t xml:space="preserve"> (</w:t>
      </w:r>
      <w:r w:rsidR="00876FB9" w:rsidRPr="00A22B0B">
        <w:rPr>
          <w:b/>
          <w:bCs/>
          <w:highlight w:val="yellow"/>
        </w:rPr>
        <w:t>Import Controls</w:t>
      </w:r>
      <w:r w:rsidR="00876FB9" w:rsidRPr="00A22B0B">
        <w:rPr>
          <w:highlight w:val="yellow"/>
        </w:rPr>
        <w:t>)</w:t>
      </w:r>
      <w:r w:rsidRPr="00A22B0B">
        <w:rPr>
          <w:highlight w:val="yellow"/>
        </w:rPr>
        <w:t>.</w:t>
      </w:r>
      <w:r w:rsidR="00F43ACD" w:rsidRPr="00A22B0B">
        <w:rPr>
          <w:highlight w:val="yellow"/>
        </w:rPr>
        <w:t xml:space="preserve">  The University will provide to the </w:t>
      </w:r>
      <w:r w:rsidR="00A22B0B" w:rsidRPr="00A22B0B">
        <w:rPr>
          <w:highlight w:val="yellow"/>
        </w:rPr>
        <w:t>Provider</w:t>
      </w:r>
      <w:r w:rsidR="00F43ACD" w:rsidRPr="00A22B0B">
        <w:rPr>
          <w:highlight w:val="yellow"/>
        </w:rPr>
        <w:t xml:space="preserve"> or a government or other regulatory agency in the </w:t>
      </w:r>
      <w:r w:rsidR="00A22B0B" w:rsidRPr="00A22B0B">
        <w:rPr>
          <w:highlight w:val="yellow"/>
        </w:rPr>
        <w:t>Provider’s</w:t>
      </w:r>
      <w:r w:rsidR="00F43ACD" w:rsidRPr="00A22B0B">
        <w:rPr>
          <w:highlight w:val="yellow"/>
        </w:rPr>
        <w:t xml:space="preserve"> location reasonable information requested in relation to Import Controls.</w:t>
      </w:r>
    </w:p>
    <w:p w14:paraId="5835B6CD" w14:textId="469AA625" w:rsidR="00EC526A" w:rsidRPr="00EA1204" w:rsidRDefault="00876FB9" w:rsidP="0069120D">
      <w:pPr>
        <w:pStyle w:val="List3"/>
        <w:numPr>
          <w:ilvl w:val="1"/>
          <w:numId w:val="2"/>
        </w:numPr>
      </w:pPr>
      <w:r w:rsidRPr="00A22B0B">
        <w:rPr>
          <w:highlight w:val="yellow"/>
        </w:rPr>
        <w:t xml:space="preserve">The University excludes all liability for any inability to provide any information to the </w:t>
      </w:r>
      <w:r w:rsidR="00A22B0B" w:rsidRPr="00A22B0B">
        <w:rPr>
          <w:highlight w:val="yellow"/>
        </w:rPr>
        <w:t>Provider</w:t>
      </w:r>
      <w:r w:rsidRPr="00A22B0B">
        <w:rPr>
          <w:highlight w:val="yellow"/>
        </w:rPr>
        <w:t xml:space="preserve"> under this Agreement as a result of compliance with sanctions, sensitive research, Export Controls or Import Controls (including any decision or delay in decision-making by any relevant government or other regulatory agency)</w:t>
      </w:r>
      <w:r>
        <w:t>.]</w:t>
      </w:r>
    </w:p>
    <w:p w14:paraId="6E5E4731" w14:textId="77777777" w:rsidR="009D0EED" w:rsidRPr="00082B8B" w:rsidRDefault="009D0EED" w:rsidP="0069120D">
      <w:pPr>
        <w:pStyle w:val="ClauseHeading"/>
        <w:numPr>
          <w:ilvl w:val="0"/>
          <w:numId w:val="2"/>
        </w:numPr>
      </w:pPr>
      <w:bookmarkStart w:id="32" w:name="_Ref493262205"/>
      <w:bookmarkStart w:id="33" w:name="_Ref503970392"/>
      <w:bookmarkStart w:id="34" w:name="_Ref515547000"/>
      <w:bookmarkEnd w:id="21"/>
      <w:bookmarkEnd w:id="22"/>
      <w:bookmarkEnd w:id="24"/>
      <w:r w:rsidRPr="00082B8B">
        <w:t>LIABILITY</w:t>
      </w:r>
      <w:bookmarkEnd w:id="32"/>
      <w:bookmarkEnd w:id="33"/>
      <w:bookmarkEnd w:id="34"/>
    </w:p>
    <w:p w14:paraId="31DE06C2" w14:textId="77777777" w:rsidR="009D0EED" w:rsidRPr="00082B8B" w:rsidRDefault="009D0EED" w:rsidP="0069120D">
      <w:pPr>
        <w:pStyle w:val="List2"/>
        <w:keepNext/>
        <w:numPr>
          <w:ilvl w:val="1"/>
          <w:numId w:val="2"/>
        </w:numPr>
      </w:pPr>
      <w:r w:rsidRPr="00082B8B">
        <w:t xml:space="preserve">The maximum aggregate liability of one party to the other </w:t>
      </w:r>
      <w:r>
        <w:t>in relation to</w:t>
      </w:r>
      <w:r w:rsidRPr="00082B8B">
        <w:t xml:space="preserve"> this Agreement is limited: </w:t>
      </w:r>
    </w:p>
    <w:p w14:paraId="2DB5FFF1" w14:textId="77777777" w:rsidR="009D0EED" w:rsidRPr="00082B8B" w:rsidRDefault="009D0EED" w:rsidP="0069120D">
      <w:pPr>
        <w:pStyle w:val="List3"/>
        <w:numPr>
          <w:ilvl w:val="2"/>
          <w:numId w:val="2"/>
        </w:numPr>
      </w:pPr>
      <w:r w:rsidRPr="00082B8B">
        <w:t xml:space="preserve">in the case where the event giving rise to liability is that party’s breach of applicable privacy or data protection laws, </w:t>
      </w:r>
      <w:r>
        <w:t xml:space="preserve">to </w:t>
      </w:r>
      <w:r w:rsidRPr="00082B8B">
        <w:t>$100,000; and</w:t>
      </w:r>
    </w:p>
    <w:p w14:paraId="3A28949F" w14:textId="77777777" w:rsidR="009D0EED" w:rsidRPr="00082B8B" w:rsidRDefault="009D0EED" w:rsidP="0069120D">
      <w:pPr>
        <w:pStyle w:val="List3"/>
        <w:numPr>
          <w:ilvl w:val="2"/>
          <w:numId w:val="2"/>
        </w:numPr>
      </w:pPr>
      <w:r w:rsidRPr="00082B8B">
        <w:t xml:space="preserve">in all other cases, </w:t>
      </w:r>
      <w:r>
        <w:t xml:space="preserve">to </w:t>
      </w:r>
      <w:r w:rsidRPr="00082B8B">
        <w:t>$10,000.</w:t>
      </w:r>
    </w:p>
    <w:p w14:paraId="41DA69F5" w14:textId="77777777" w:rsidR="009D0EED" w:rsidRPr="00082B8B" w:rsidRDefault="009D0EED" w:rsidP="0069120D">
      <w:pPr>
        <w:pStyle w:val="List2"/>
        <w:numPr>
          <w:ilvl w:val="1"/>
          <w:numId w:val="2"/>
        </w:numPr>
      </w:pPr>
      <w:r w:rsidRPr="00082B8B">
        <w:t xml:space="preserve">Neither party will be liable to the other party </w:t>
      </w:r>
      <w:r>
        <w:t>in relation to</w:t>
      </w:r>
      <w:r w:rsidRPr="00082B8B">
        <w:t xml:space="preserve"> this Agreement for any loss of profit, revenue, savings, business or goodwill, or for any consequential, indirect, incidental or special damage or loss of any kind.</w:t>
      </w:r>
    </w:p>
    <w:p w14:paraId="3F58E07E" w14:textId="50009A2F" w:rsidR="00671CED" w:rsidRPr="00082B8B" w:rsidRDefault="00671CED" w:rsidP="0069120D">
      <w:pPr>
        <w:pStyle w:val="ClauseHeading"/>
        <w:numPr>
          <w:ilvl w:val="0"/>
          <w:numId w:val="2"/>
        </w:numPr>
        <w:rPr>
          <w:bCs/>
        </w:rPr>
      </w:pPr>
      <w:r w:rsidRPr="00082B8B">
        <w:t>TERMINATION</w:t>
      </w:r>
    </w:p>
    <w:p w14:paraId="79A28135" w14:textId="77777777" w:rsidR="00671CED" w:rsidRPr="00082B8B" w:rsidRDefault="00671CED" w:rsidP="0069120D">
      <w:pPr>
        <w:pStyle w:val="List2"/>
        <w:keepNext/>
        <w:numPr>
          <w:ilvl w:val="1"/>
          <w:numId w:val="2"/>
        </w:numPr>
      </w:pPr>
      <w:bookmarkStart w:id="35" w:name="_Ref493259296"/>
      <w:r w:rsidRPr="00082B8B">
        <w:t>A party (</w:t>
      </w:r>
      <w:r w:rsidRPr="00082B8B">
        <w:rPr>
          <w:b/>
        </w:rPr>
        <w:t>first party</w:t>
      </w:r>
      <w:r w:rsidRPr="00082B8B">
        <w:t>) may terminate this Agreement immediately on notice to the other party if the other party:</w:t>
      </w:r>
      <w:bookmarkEnd w:id="35"/>
    </w:p>
    <w:p w14:paraId="6A43C1F1" w14:textId="128A6E2D" w:rsidR="00671CED" w:rsidRPr="00082B8B" w:rsidRDefault="00671CED" w:rsidP="0069120D">
      <w:pPr>
        <w:pStyle w:val="List3"/>
        <w:numPr>
          <w:ilvl w:val="2"/>
          <w:numId w:val="2"/>
        </w:numPr>
      </w:pPr>
      <w:bookmarkStart w:id="36" w:name="_Ref493259285"/>
      <w:r w:rsidRPr="00082B8B">
        <w:t xml:space="preserve">commits a material breach of this Agreement and either the breach is incapable of </w:t>
      </w:r>
      <w:proofErr w:type="gramStart"/>
      <w:r w:rsidRPr="00082B8B">
        <w:t>remedy</w:t>
      </w:r>
      <w:proofErr w:type="gramEnd"/>
      <w:r w:rsidRPr="00082B8B">
        <w:t xml:space="preserve"> or the other party fails to remedy that breach within </w:t>
      </w:r>
      <w:r w:rsidR="005758DD">
        <w:t xml:space="preserve">30 days </w:t>
      </w:r>
      <w:r w:rsidRPr="00082B8B">
        <w:t xml:space="preserve">of the first party notifying it of the </w:t>
      </w:r>
      <w:proofErr w:type="gramStart"/>
      <w:r w:rsidRPr="00082B8B">
        <w:t>breach;</w:t>
      </w:r>
      <w:bookmarkEnd w:id="36"/>
      <w:proofErr w:type="gramEnd"/>
      <w:r w:rsidRPr="00082B8B">
        <w:t xml:space="preserve"> or</w:t>
      </w:r>
    </w:p>
    <w:p w14:paraId="447425C6" w14:textId="77777777" w:rsidR="00671CED" w:rsidRPr="00082B8B" w:rsidRDefault="00671CED" w:rsidP="0069120D">
      <w:pPr>
        <w:pStyle w:val="List3"/>
        <w:numPr>
          <w:ilvl w:val="2"/>
          <w:numId w:val="2"/>
        </w:numPr>
      </w:pPr>
      <w:r w:rsidRPr="00082B8B">
        <w:t>is subject to an Insolvency Event.</w:t>
      </w:r>
    </w:p>
    <w:p w14:paraId="36D9F3FF" w14:textId="77777777" w:rsidR="00671CED" w:rsidRPr="00082B8B" w:rsidRDefault="00671CED" w:rsidP="0069120D">
      <w:pPr>
        <w:pStyle w:val="List2"/>
        <w:numPr>
          <w:ilvl w:val="1"/>
          <w:numId w:val="2"/>
        </w:numPr>
      </w:pPr>
      <w:bookmarkStart w:id="37" w:name="_Ref493262230"/>
      <w:r w:rsidRPr="00082B8B">
        <w:t>Termination or expiry of this Agreement does not affect a party’s rights or obligations that have accrued before termination or expiry.</w:t>
      </w:r>
      <w:bookmarkEnd w:id="37"/>
      <w:r w:rsidRPr="00082B8B">
        <w:t xml:space="preserve"> </w:t>
      </w:r>
    </w:p>
    <w:p w14:paraId="62725A06" w14:textId="61AC5362" w:rsidR="00671CED" w:rsidRPr="00082B8B" w:rsidRDefault="00671CED" w:rsidP="0069120D">
      <w:pPr>
        <w:pStyle w:val="List2"/>
        <w:numPr>
          <w:ilvl w:val="1"/>
          <w:numId w:val="2"/>
        </w:numPr>
      </w:pPr>
      <w:bookmarkStart w:id="38" w:name="_Ref493262232"/>
      <w:r w:rsidRPr="00082B8B">
        <w:t>On termination or expiry of this Agreement</w:t>
      </w:r>
      <w:r w:rsidR="00BB20FA">
        <w:t xml:space="preserve"> for any reason</w:t>
      </w:r>
      <w:r w:rsidR="004C09A0">
        <w:t>,</w:t>
      </w:r>
      <w:r w:rsidRPr="00082B8B">
        <w:t xml:space="preserve"> </w:t>
      </w:r>
      <w:bookmarkEnd w:id="38"/>
      <w:r w:rsidRPr="00082B8B">
        <w:t xml:space="preserve">clauses </w:t>
      </w:r>
      <w:r w:rsidRPr="00082B8B">
        <w:fldChar w:fldCharType="begin"/>
      </w:r>
      <w:r w:rsidRPr="00082B8B">
        <w:instrText xml:space="preserve"> REF _Ref489019674 \w \h  \* MERGEFORMAT </w:instrText>
      </w:r>
      <w:r w:rsidRPr="00082B8B">
        <w:fldChar w:fldCharType="separate"/>
      </w:r>
      <w:r w:rsidR="00EE5380">
        <w:t>4</w:t>
      </w:r>
      <w:r w:rsidRPr="00082B8B">
        <w:fldChar w:fldCharType="end"/>
      </w:r>
      <w:r w:rsidRPr="00082B8B">
        <w:t xml:space="preserve">, </w:t>
      </w:r>
      <w:r w:rsidR="003670A1">
        <w:fldChar w:fldCharType="begin"/>
      </w:r>
      <w:r w:rsidR="003670A1">
        <w:instrText xml:space="preserve"> REF _Ref156381587 \r \h </w:instrText>
      </w:r>
      <w:r w:rsidR="003670A1">
        <w:fldChar w:fldCharType="separate"/>
      </w:r>
      <w:r w:rsidR="00EE5380">
        <w:t>5</w:t>
      </w:r>
      <w:r w:rsidR="003670A1">
        <w:fldChar w:fldCharType="end"/>
      </w:r>
      <w:r w:rsidR="003670A1">
        <w:t xml:space="preserve">, </w:t>
      </w:r>
      <w:r w:rsidRPr="00082B8B">
        <w:fldChar w:fldCharType="begin"/>
      </w:r>
      <w:r w:rsidRPr="00082B8B">
        <w:instrText xml:space="preserve"> REF _Ref503970403 \r \h  \* MERGEFORMAT </w:instrText>
      </w:r>
      <w:r w:rsidRPr="00082B8B">
        <w:fldChar w:fldCharType="separate"/>
      </w:r>
      <w:r w:rsidR="00EE5380">
        <w:t>6</w:t>
      </w:r>
      <w:r w:rsidRPr="00082B8B">
        <w:fldChar w:fldCharType="end"/>
      </w:r>
      <w:r w:rsidRPr="00082B8B">
        <w:t xml:space="preserve">, </w:t>
      </w:r>
      <w:r w:rsidR="00C17A0F" w:rsidRPr="00082B8B">
        <w:fldChar w:fldCharType="begin"/>
      </w:r>
      <w:r w:rsidR="00C17A0F" w:rsidRPr="00082B8B">
        <w:instrText xml:space="preserve"> REF _Ref515547000 \r \h  \* MERGEFORMAT </w:instrText>
      </w:r>
      <w:r w:rsidR="00C17A0F" w:rsidRPr="00082B8B">
        <w:fldChar w:fldCharType="separate"/>
      </w:r>
      <w:r w:rsidR="00EE5380">
        <w:t>9</w:t>
      </w:r>
      <w:r w:rsidR="00C17A0F" w:rsidRPr="00082B8B">
        <w:fldChar w:fldCharType="end"/>
      </w:r>
      <w:r w:rsidR="00C17A0F" w:rsidRPr="00082B8B">
        <w:t xml:space="preserve">, </w:t>
      </w:r>
      <w:r w:rsidRPr="00082B8B">
        <w:fldChar w:fldCharType="begin"/>
      </w:r>
      <w:r w:rsidRPr="00082B8B">
        <w:instrText xml:space="preserve"> REF _Ref493262230 \w \h  \* MERGEFORMAT </w:instrText>
      </w:r>
      <w:r w:rsidRPr="00082B8B">
        <w:fldChar w:fldCharType="separate"/>
      </w:r>
      <w:r w:rsidR="00EE5380">
        <w:t>10.2</w:t>
      </w:r>
      <w:r w:rsidRPr="00082B8B">
        <w:fldChar w:fldCharType="end"/>
      </w:r>
      <w:r w:rsidRPr="00082B8B">
        <w:t xml:space="preserve">, </w:t>
      </w:r>
      <w:r w:rsidRPr="00082B8B">
        <w:fldChar w:fldCharType="begin"/>
      </w:r>
      <w:r w:rsidRPr="00082B8B">
        <w:instrText xml:space="preserve"> REF _Ref493262232 \r \h  \* MERGEFORMAT </w:instrText>
      </w:r>
      <w:r w:rsidRPr="00082B8B">
        <w:fldChar w:fldCharType="separate"/>
      </w:r>
      <w:r w:rsidR="00EE5380">
        <w:t>10.3</w:t>
      </w:r>
      <w:r w:rsidRPr="00082B8B">
        <w:fldChar w:fldCharType="end"/>
      </w:r>
      <w:r w:rsidR="00437C74">
        <w:t>,</w:t>
      </w:r>
      <w:r w:rsidRPr="00082B8B">
        <w:t xml:space="preserve"> </w:t>
      </w:r>
      <w:r w:rsidR="00C61AE1">
        <w:fldChar w:fldCharType="begin"/>
      </w:r>
      <w:r w:rsidR="00C61AE1">
        <w:instrText xml:space="preserve"> REF _Ref156501337 \r \h </w:instrText>
      </w:r>
      <w:r w:rsidR="00C61AE1">
        <w:fldChar w:fldCharType="separate"/>
      </w:r>
      <w:r w:rsidR="00EE5380">
        <w:t>12</w:t>
      </w:r>
      <w:r w:rsidR="00C61AE1">
        <w:fldChar w:fldCharType="end"/>
      </w:r>
      <w:r w:rsidR="00965283">
        <w:t xml:space="preserve"> </w:t>
      </w:r>
      <w:r w:rsidRPr="00082B8B">
        <w:lastRenderedPageBreak/>
        <w:t>and any other clauses intended to survive termination or expiry, continue in force.</w:t>
      </w:r>
    </w:p>
    <w:p w14:paraId="57F47098" w14:textId="77777777" w:rsidR="00671CED" w:rsidRPr="00082B8B" w:rsidRDefault="00671CED" w:rsidP="0069120D">
      <w:pPr>
        <w:pStyle w:val="ClauseHeading"/>
        <w:numPr>
          <w:ilvl w:val="0"/>
          <w:numId w:val="2"/>
        </w:numPr>
        <w:rPr>
          <w:bCs/>
        </w:rPr>
      </w:pPr>
      <w:bookmarkStart w:id="39" w:name="_Ref404882888"/>
      <w:bookmarkStart w:id="40" w:name="_Toc405440783"/>
      <w:bookmarkStart w:id="41" w:name="_Toc437269720"/>
      <w:r w:rsidRPr="00082B8B">
        <w:t>FORCE MAJEURE</w:t>
      </w:r>
      <w:bookmarkEnd w:id="39"/>
      <w:bookmarkEnd w:id="40"/>
      <w:bookmarkEnd w:id="41"/>
    </w:p>
    <w:p w14:paraId="57905DF2" w14:textId="77777777" w:rsidR="00671CED" w:rsidRPr="00082B8B" w:rsidRDefault="00671CED" w:rsidP="0069120D">
      <w:pPr>
        <w:pStyle w:val="List2"/>
        <w:numPr>
          <w:ilvl w:val="1"/>
          <w:numId w:val="2"/>
        </w:numPr>
      </w:pPr>
      <w:bookmarkStart w:id="42" w:name="_Ref503952007"/>
      <w:bookmarkStart w:id="43" w:name="_Ref404882940"/>
      <w:r w:rsidRPr="00082B8B">
        <w:t>A party will not be liable for any failure or delay in the performance of its obligations under this Agreement to the extent such failure or delay is due to a Force Majeure Event.</w:t>
      </w:r>
    </w:p>
    <w:p w14:paraId="5870E7E0" w14:textId="68762166" w:rsidR="00671CED" w:rsidRPr="00082B8B" w:rsidRDefault="00671CED" w:rsidP="0069120D">
      <w:pPr>
        <w:pStyle w:val="ClauseHeading"/>
        <w:numPr>
          <w:ilvl w:val="0"/>
          <w:numId w:val="2"/>
        </w:numPr>
        <w:rPr>
          <w:bCs/>
        </w:rPr>
      </w:pPr>
      <w:bookmarkStart w:id="44" w:name="_Ref489019769"/>
      <w:bookmarkStart w:id="45" w:name="_Ref156501337"/>
      <w:bookmarkEnd w:id="42"/>
      <w:bookmarkEnd w:id="43"/>
      <w:r w:rsidRPr="00082B8B">
        <w:t>DISPUTES</w:t>
      </w:r>
      <w:bookmarkEnd w:id="44"/>
      <w:bookmarkEnd w:id="45"/>
    </w:p>
    <w:p w14:paraId="7E7C69D7" w14:textId="25849643" w:rsidR="00671CED" w:rsidRPr="00082B8B" w:rsidRDefault="00671CED" w:rsidP="0069120D">
      <w:pPr>
        <w:pStyle w:val="List2"/>
        <w:numPr>
          <w:ilvl w:val="1"/>
          <w:numId w:val="2"/>
        </w:numPr>
      </w:pPr>
      <w:bookmarkStart w:id="46" w:name="_Ref318487239"/>
      <w:bookmarkStart w:id="47" w:name="_Ref503532536"/>
      <w:r w:rsidRPr="00082B8B">
        <w:t xml:space="preserve">Each party must use all reasonable efforts to meet and discuss in good faith any dispute arising in </w:t>
      </w:r>
      <w:r w:rsidR="00C73C70">
        <w:t>relation to</w:t>
      </w:r>
      <w:r w:rsidRPr="00082B8B">
        <w:t xml:space="preserve"> this Agreement.</w:t>
      </w:r>
      <w:bookmarkEnd w:id="46"/>
      <w:r w:rsidRPr="00082B8B">
        <w:t xml:space="preserve">  A party must not issue any legal proceedings (other than for urgent interlocutory and/or injunctive relief) in respect of any dispute in </w:t>
      </w:r>
      <w:r w:rsidR="003A40CE">
        <w:t>relating to</w:t>
      </w:r>
      <w:r w:rsidRPr="00082B8B">
        <w:t xml:space="preserve"> this Agreement, unless it has complied with this clause </w:t>
      </w:r>
      <w:r w:rsidRPr="00082B8B">
        <w:fldChar w:fldCharType="begin"/>
      </w:r>
      <w:r w:rsidRPr="00082B8B">
        <w:instrText xml:space="preserve"> REF _Ref503532536 \r \h  \* MERGEFORMAT </w:instrText>
      </w:r>
      <w:r w:rsidRPr="00082B8B">
        <w:fldChar w:fldCharType="separate"/>
      </w:r>
      <w:r w:rsidR="00EE5380">
        <w:t>12.1</w:t>
      </w:r>
      <w:r w:rsidRPr="00082B8B">
        <w:fldChar w:fldCharType="end"/>
      </w:r>
      <w:r w:rsidRPr="00082B8B">
        <w:t>.</w:t>
      </w:r>
      <w:bookmarkEnd w:id="47"/>
    </w:p>
    <w:p w14:paraId="05F56BC6" w14:textId="77777777" w:rsidR="00671CED" w:rsidRPr="00082B8B" w:rsidRDefault="00671CED" w:rsidP="0069120D">
      <w:pPr>
        <w:pStyle w:val="ClauseHeading"/>
        <w:numPr>
          <w:ilvl w:val="0"/>
          <w:numId w:val="2"/>
        </w:numPr>
        <w:rPr>
          <w:bCs/>
        </w:rPr>
      </w:pPr>
      <w:bookmarkStart w:id="48" w:name="_Ref466555983"/>
      <w:r w:rsidRPr="00082B8B">
        <w:t>GENERAL</w:t>
      </w:r>
      <w:bookmarkEnd w:id="48"/>
    </w:p>
    <w:p w14:paraId="3334386A" w14:textId="2FE30A51" w:rsidR="00671CED" w:rsidRPr="00082B8B" w:rsidRDefault="00967E32" w:rsidP="0069120D">
      <w:pPr>
        <w:pStyle w:val="List2"/>
        <w:numPr>
          <w:ilvl w:val="1"/>
          <w:numId w:val="2"/>
        </w:numPr>
      </w:pPr>
      <w:r w:rsidRPr="00967E32">
        <w:rPr>
          <w:b/>
          <w:bCs/>
        </w:rPr>
        <w:t>Governing law and jurisdiction:</w:t>
      </w:r>
      <w:r>
        <w:t xml:space="preserve">  </w:t>
      </w:r>
      <w:r w:rsidR="00671CED" w:rsidRPr="00082B8B">
        <w:t xml:space="preserve">This Agreement </w:t>
      </w:r>
      <w:r w:rsidR="00834440">
        <w:t>is</w:t>
      </w:r>
      <w:r w:rsidR="00671CED" w:rsidRPr="00082B8B">
        <w:t xml:space="preserve"> governed by and </w:t>
      </w:r>
      <w:r w:rsidR="002565DF">
        <w:t>interpreted</w:t>
      </w:r>
      <w:r w:rsidR="002565DF" w:rsidRPr="00082B8B">
        <w:t xml:space="preserve"> </w:t>
      </w:r>
      <w:r w:rsidR="00671CED" w:rsidRPr="00082B8B">
        <w:t>in accordance with the laws of New Zealand</w:t>
      </w:r>
      <w:r w:rsidR="00F01E59">
        <w:t xml:space="preserve">. </w:t>
      </w:r>
      <w:r w:rsidR="00671CED" w:rsidRPr="00082B8B">
        <w:t xml:space="preserve"> </w:t>
      </w:r>
      <w:r w:rsidR="004E03A0">
        <w:t>T</w:t>
      </w:r>
      <w:r w:rsidR="00671CED" w:rsidRPr="00082B8B">
        <w:t xml:space="preserve">he parties submit to the non-exclusive jurisdiction of the courts of New Zealand. </w:t>
      </w:r>
    </w:p>
    <w:p w14:paraId="3D833D47" w14:textId="7FF25B91" w:rsidR="00671CED" w:rsidRDefault="00B57AAE" w:rsidP="0069120D">
      <w:pPr>
        <w:pStyle w:val="List2"/>
        <w:numPr>
          <w:ilvl w:val="1"/>
          <w:numId w:val="2"/>
        </w:numPr>
      </w:pPr>
      <w:bookmarkStart w:id="49" w:name="_Ref503949895"/>
      <w:r w:rsidRPr="00B57AAE">
        <w:rPr>
          <w:b/>
          <w:bCs/>
        </w:rPr>
        <w:t>Notices:</w:t>
      </w:r>
      <w:r>
        <w:t xml:space="preserve">  </w:t>
      </w:r>
      <w:r w:rsidR="00671CED" w:rsidRPr="00082B8B">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4A2AF9">
        <w:t>2</w:t>
      </w:r>
      <w:r w:rsidR="00671CED" w:rsidRPr="00082B8B">
        <w:t xml:space="preserve"> Business Days from the date of posting (or </w:t>
      </w:r>
      <w:r w:rsidR="004A2AF9">
        <w:t>7</w:t>
      </w:r>
      <w:r w:rsidR="004A2AF9" w:rsidRPr="00082B8B">
        <w:t xml:space="preserve"> </w:t>
      </w:r>
      <w:r w:rsidR="00671CED" w:rsidRPr="00082B8B">
        <w:t xml:space="preserve">Business Days from the date of posting if sent to or from a place outside New Zealand).  Any notice delivered in person or by email </w:t>
      </w:r>
      <w:r w:rsidR="00603D75">
        <w:t>on a non-Business Day or</w:t>
      </w:r>
      <w:r w:rsidR="00671CED" w:rsidRPr="00082B8B">
        <w:t xml:space="preserve"> after 5pm on a Business Day is deemed received on the next Business Day.</w:t>
      </w:r>
      <w:bookmarkEnd w:id="49"/>
    </w:p>
    <w:p w14:paraId="345CC8F9" w14:textId="2238E50E" w:rsidR="00A73044" w:rsidRPr="00A73044" w:rsidRDefault="00A73044" w:rsidP="0069120D">
      <w:pPr>
        <w:pStyle w:val="List2"/>
        <w:numPr>
          <w:ilvl w:val="1"/>
          <w:numId w:val="2"/>
        </w:numPr>
        <w:rPr>
          <w:b/>
          <w:bCs/>
        </w:rPr>
      </w:pPr>
      <w:r w:rsidRPr="007036A5">
        <w:rPr>
          <w:b/>
          <w:bCs/>
        </w:rPr>
        <w:t>Cumulative remedies:</w:t>
      </w:r>
      <w:r>
        <w:rPr>
          <w:b/>
          <w:bCs/>
        </w:rPr>
        <w:t xml:space="preserve">  </w:t>
      </w:r>
      <w:r>
        <w:t xml:space="preserve">The rights and remedies of </w:t>
      </w:r>
      <w:r w:rsidR="00746C82">
        <w:t>each party</w:t>
      </w:r>
      <w:r>
        <w:t xml:space="preserve"> under this Agreement are cumulative and are not exclusive of any other rights and remedies under this Agreement or at law.</w:t>
      </w:r>
    </w:p>
    <w:p w14:paraId="378EB63F" w14:textId="7601AEF1" w:rsidR="00A73044" w:rsidRPr="00A73044" w:rsidRDefault="00A73044" w:rsidP="0069120D">
      <w:pPr>
        <w:pStyle w:val="List2"/>
        <w:numPr>
          <w:ilvl w:val="1"/>
          <w:numId w:val="2"/>
        </w:numPr>
      </w:pPr>
      <w:r w:rsidRPr="00F60F93">
        <w:rPr>
          <w:b/>
          <w:bCs/>
        </w:rPr>
        <w:t>Waiver and variation:</w:t>
      </w:r>
      <w:r>
        <w:t xml:space="preserve">  </w:t>
      </w:r>
      <w:r w:rsidRPr="00082B8B">
        <w:t>No waiver of any right under this Agreement is effective unless in writing and signed by the waiving party</w:t>
      </w:r>
      <w:r w:rsidRPr="000A72AC">
        <w:t xml:space="preserve">.  </w:t>
      </w:r>
      <w:r>
        <w:t>No variation to this Agreement is effective unless in writing and signed by each party.</w:t>
      </w:r>
    </w:p>
    <w:p w14:paraId="138AB218" w14:textId="77777777" w:rsidR="00F13E90" w:rsidRDefault="00F13E90" w:rsidP="0069120D">
      <w:pPr>
        <w:pStyle w:val="List2"/>
        <w:numPr>
          <w:ilvl w:val="1"/>
          <w:numId w:val="2"/>
        </w:numPr>
      </w:pPr>
      <w:r w:rsidRPr="002778DA">
        <w:rPr>
          <w:b/>
          <w:bCs/>
        </w:rPr>
        <w:t>Parties</w:t>
      </w:r>
      <w:r>
        <w:rPr>
          <w:b/>
          <w:bCs/>
        </w:rPr>
        <w:t>’</w:t>
      </w:r>
      <w:r w:rsidRPr="002778DA">
        <w:rPr>
          <w:b/>
          <w:bCs/>
        </w:rPr>
        <w:t xml:space="preserve"> relationship:</w:t>
      </w:r>
      <w:r>
        <w:t xml:space="preserve">  </w:t>
      </w:r>
      <w:r w:rsidRPr="000A72AC">
        <w:t xml:space="preserve">The parties are independent contracting </w:t>
      </w:r>
      <w:proofErr w:type="gramStart"/>
      <w:r w:rsidRPr="000A72AC">
        <w:t>parties</w:t>
      </w:r>
      <w:proofErr w:type="gramEnd"/>
      <w:r>
        <w:t xml:space="preserve"> and no other relationship (e.g. employment) arises between them under this Agreement</w:t>
      </w:r>
      <w:r w:rsidRPr="000A72AC">
        <w:t>.  Neither party is authorised to act as agent for or to bind the other party for any purpose and must not make any contrary representation to any person.</w:t>
      </w:r>
    </w:p>
    <w:p w14:paraId="7779E43F" w14:textId="55C7BD68" w:rsidR="00671CED" w:rsidRPr="00082B8B" w:rsidRDefault="002D0533" w:rsidP="0069120D">
      <w:pPr>
        <w:pStyle w:val="List2"/>
        <w:numPr>
          <w:ilvl w:val="1"/>
          <w:numId w:val="2"/>
        </w:numPr>
      </w:pPr>
      <w:r>
        <w:rPr>
          <w:b/>
          <w:bCs/>
        </w:rPr>
        <w:t>Severability:</w:t>
      </w:r>
      <w:r>
        <w:t xml:space="preserve">  </w:t>
      </w:r>
      <w:r w:rsidR="00671CED" w:rsidRPr="00082B8B">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23D105F7" w14:textId="3A22DF24" w:rsidR="00391437" w:rsidRDefault="00A73044" w:rsidP="0069120D">
      <w:pPr>
        <w:pStyle w:val="List2"/>
        <w:numPr>
          <w:ilvl w:val="1"/>
          <w:numId w:val="2"/>
        </w:numPr>
      </w:pPr>
      <w:r>
        <w:rPr>
          <w:b/>
          <w:bCs/>
        </w:rPr>
        <w:t xml:space="preserve">Entire </w:t>
      </w:r>
      <w:r w:rsidR="00391437">
        <w:rPr>
          <w:b/>
          <w:bCs/>
        </w:rPr>
        <w:t>a</w:t>
      </w:r>
      <w:r>
        <w:rPr>
          <w:b/>
          <w:bCs/>
        </w:rPr>
        <w:t>greement:</w:t>
      </w:r>
      <w:r>
        <w:t xml:space="preserve">  </w:t>
      </w:r>
      <w:r w:rsidRPr="00082B8B">
        <w:t>T</w:t>
      </w:r>
      <w:r w:rsidR="00391437">
        <w:t>o the extent permitted by law, each party acknowledges and agrees that:</w:t>
      </w:r>
    </w:p>
    <w:p w14:paraId="0FC9F3C3" w14:textId="66D74D4E" w:rsidR="001053A8" w:rsidRPr="00645321" w:rsidRDefault="00391437" w:rsidP="0069120D">
      <w:pPr>
        <w:pStyle w:val="List2"/>
        <w:numPr>
          <w:ilvl w:val="2"/>
          <w:numId w:val="2"/>
        </w:numPr>
      </w:pPr>
      <w:r>
        <w:t>t</w:t>
      </w:r>
      <w:r w:rsidR="00A73044" w:rsidRPr="00082B8B">
        <w:t xml:space="preserve">his Agreement </w:t>
      </w:r>
      <w:r w:rsidR="009B0BB0">
        <w:t>sets out</w:t>
      </w:r>
      <w:r w:rsidR="009B0BB0" w:rsidRPr="00082B8B">
        <w:t xml:space="preserve"> </w:t>
      </w:r>
      <w:r w:rsidR="00A73044" w:rsidRPr="00082B8B">
        <w:t xml:space="preserve">the entire understanding between the parties and supersedes any prior oral or written agreement or understanding between the </w:t>
      </w:r>
      <w:r w:rsidR="00A73044" w:rsidRPr="00645321">
        <w:t>parties relating to its subject matter</w:t>
      </w:r>
      <w:r w:rsidR="001053A8" w:rsidRPr="00645321">
        <w:t>; and</w:t>
      </w:r>
    </w:p>
    <w:p w14:paraId="1D20C1C3" w14:textId="51E1BC16" w:rsidR="00782216" w:rsidRPr="00645321" w:rsidRDefault="00A73044" w:rsidP="0069120D">
      <w:pPr>
        <w:pStyle w:val="List2"/>
        <w:numPr>
          <w:ilvl w:val="2"/>
          <w:numId w:val="2"/>
        </w:numPr>
      </w:pPr>
      <w:r w:rsidRPr="00645321">
        <w:t xml:space="preserve">no representations made by </w:t>
      </w:r>
      <w:r w:rsidR="007E2F3E" w:rsidRPr="00645321">
        <w:t xml:space="preserve">the other </w:t>
      </w:r>
      <w:r w:rsidRPr="00645321">
        <w:t xml:space="preserve">party have been relied on by </w:t>
      </w:r>
      <w:r w:rsidR="00937F63" w:rsidRPr="00645321">
        <w:t>it</w:t>
      </w:r>
      <w:r w:rsidRPr="00645321">
        <w:t xml:space="preserve"> in entering into this Agreement, other than those expressly set out in this Agreement</w:t>
      </w:r>
      <w:r w:rsidR="00645321" w:rsidRPr="00645321">
        <w:t>.</w:t>
      </w:r>
    </w:p>
    <w:p w14:paraId="395A5224" w14:textId="5BF96C83" w:rsidR="00BA0E0D" w:rsidRDefault="00074B46" w:rsidP="0069120D">
      <w:pPr>
        <w:pStyle w:val="List2"/>
        <w:numPr>
          <w:ilvl w:val="1"/>
          <w:numId w:val="2"/>
        </w:numPr>
        <w:sectPr w:rsidR="00BA0E0D" w:rsidSect="002D1DC5">
          <w:type w:val="continuous"/>
          <w:pgSz w:w="11906" w:h="16838"/>
          <w:pgMar w:top="1418" w:right="851" w:bottom="851" w:left="851" w:header="454" w:footer="284" w:gutter="0"/>
          <w:cols w:num="2" w:space="708"/>
          <w:docGrid w:linePitch="360"/>
        </w:sectPr>
      </w:pPr>
      <w:r w:rsidRPr="00BA0E0D">
        <w:rPr>
          <w:b/>
          <w:bCs/>
        </w:rPr>
        <w:t>Counterparts:</w:t>
      </w:r>
      <w:r w:rsidRPr="00074B46">
        <w:t xml:space="preserve">  </w:t>
      </w:r>
      <w:r w:rsidR="00671CED" w:rsidRPr="000A72AC">
        <w:t xml:space="preserve">This Agreement may be executed in </w:t>
      </w:r>
      <w:r w:rsidR="00B15BC4">
        <w:t>2</w:t>
      </w:r>
      <w:r w:rsidR="00B15BC4" w:rsidRPr="000A72AC">
        <w:t xml:space="preserve"> </w:t>
      </w:r>
      <w:r w:rsidR="00671CED" w:rsidRPr="000A72AC">
        <w:t xml:space="preserve">or more counterparts, each of which is deemed an original and all of which constitute the </w:t>
      </w:r>
      <w:r w:rsidR="00671CED" w:rsidRPr="008B1D1B">
        <w:t>same</w:t>
      </w:r>
      <w:r w:rsidR="00671CED" w:rsidRPr="000A72AC">
        <w:t xml:space="preserve"> Agreement.  A party may enter this Agreement by signing (including electronically) and sending (including by email) a counterpart copy to the other party</w:t>
      </w:r>
      <w:r w:rsidR="00BA0E0D">
        <w:t>.</w:t>
      </w:r>
    </w:p>
    <w:p w14:paraId="206DD1F8" w14:textId="5974BF02" w:rsidR="008125BF" w:rsidRPr="00BA0E0D" w:rsidRDefault="008125BF" w:rsidP="00226609">
      <w:pPr>
        <w:pStyle w:val="List2"/>
        <w:numPr>
          <w:ilvl w:val="0"/>
          <w:numId w:val="0"/>
        </w:numPr>
        <w:rPr>
          <w:lang w:val="en-US"/>
        </w:rPr>
      </w:pPr>
    </w:p>
    <w:sectPr w:rsidR="008125BF" w:rsidRPr="00BA0E0D" w:rsidSect="002D1DC5">
      <w:type w:val="continuous"/>
      <w:pgSz w:w="11906" w:h="16838"/>
      <w:pgMar w:top="1418" w:right="85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7F8FC" w14:textId="77777777" w:rsidR="000A687B" w:rsidRDefault="000A687B" w:rsidP="00180E7A">
      <w:pPr>
        <w:spacing w:after="0" w:line="240" w:lineRule="auto"/>
      </w:pPr>
      <w:r>
        <w:separator/>
      </w:r>
    </w:p>
  </w:endnote>
  <w:endnote w:type="continuationSeparator" w:id="0">
    <w:p w14:paraId="0D262680" w14:textId="77777777" w:rsidR="000A687B" w:rsidRDefault="000A687B" w:rsidP="00180E7A">
      <w:pPr>
        <w:spacing w:after="0" w:line="240" w:lineRule="auto"/>
      </w:pPr>
      <w:r>
        <w:continuationSeparator/>
      </w:r>
    </w:p>
  </w:endnote>
  <w:endnote w:type="continuationNotice" w:id="1">
    <w:p w14:paraId="0928F03F" w14:textId="77777777" w:rsidR="000A687B" w:rsidRDefault="000A68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A95E" w14:textId="77777777" w:rsidR="00F5255A" w:rsidRDefault="00F525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C4E0" w14:textId="19322ABA" w:rsidR="00671CED" w:rsidRPr="00082B8B" w:rsidRDefault="00343727" w:rsidP="00082B8B">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-Data-Transfer-Agreement-(incoming)-v1-2024</w:t>
    </w:r>
    <w:r w:rsidR="00082B8B" w:rsidRPr="00530B12">
      <w:rPr>
        <w:rFonts w:ascii="Verdana" w:hAnsi="Verdana"/>
        <w:sz w:val="20"/>
        <w:szCs w:val="20"/>
      </w:rPr>
      <w:ptab w:relativeTo="margin" w:alignment="right" w:leader="none"/>
    </w:r>
    <w:r w:rsidR="00082B8B" w:rsidRPr="00530B12">
      <w:rPr>
        <w:rFonts w:ascii="Verdana" w:hAnsi="Verdana"/>
        <w:sz w:val="20"/>
        <w:szCs w:val="20"/>
      </w:rPr>
      <w:fldChar w:fldCharType="begin"/>
    </w:r>
    <w:r w:rsidR="00082B8B" w:rsidRPr="00530B12">
      <w:rPr>
        <w:rFonts w:ascii="Verdana" w:hAnsi="Verdana"/>
        <w:sz w:val="20"/>
        <w:szCs w:val="20"/>
      </w:rPr>
      <w:instrText xml:space="preserve"> PAGE   \* MERGEFORMAT </w:instrText>
    </w:r>
    <w:r w:rsidR="00082B8B" w:rsidRPr="00530B12">
      <w:rPr>
        <w:rFonts w:ascii="Verdana" w:hAnsi="Verdana"/>
        <w:sz w:val="20"/>
        <w:szCs w:val="20"/>
      </w:rPr>
      <w:fldChar w:fldCharType="separate"/>
    </w:r>
    <w:r w:rsidR="00082B8B" w:rsidRPr="00530B12">
      <w:rPr>
        <w:rFonts w:ascii="Verdana" w:hAnsi="Verdana"/>
        <w:sz w:val="20"/>
        <w:szCs w:val="20"/>
      </w:rPr>
      <w:t>1</w:t>
    </w:r>
    <w:r w:rsidR="00082B8B" w:rsidRPr="00530B12">
      <w:rPr>
        <w:rFonts w:ascii="Verdana" w:hAnsi="Verdan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56EB" w14:textId="7E74F628" w:rsidR="00671CED" w:rsidRPr="007C1084" w:rsidRDefault="00FF596A" w:rsidP="007C1084">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-Data-Transfer-Agreement</w:t>
    </w:r>
    <w:r w:rsidR="006101CE">
      <w:rPr>
        <w:rFonts w:ascii="Verdana" w:hAnsi="Verdana"/>
        <w:sz w:val="20"/>
        <w:szCs w:val="20"/>
      </w:rPr>
      <w:t>-(incoming)-v1-2024</w:t>
    </w:r>
    <w:r w:rsidR="007C1084" w:rsidRPr="00530B12">
      <w:rPr>
        <w:rFonts w:ascii="Verdana" w:hAnsi="Verdana"/>
        <w:sz w:val="20"/>
        <w:szCs w:val="20"/>
      </w:rPr>
      <w:ptab w:relativeTo="margin" w:alignment="right" w:leader="none"/>
    </w:r>
    <w:r w:rsidR="007C1084" w:rsidRPr="00530B12">
      <w:rPr>
        <w:rFonts w:ascii="Verdana" w:hAnsi="Verdana"/>
        <w:sz w:val="20"/>
        <w:szCs w:val="20"/>
      </w:rPr>
      <w:fldChar w:fldCharType="begin"/>
    </w:r>
    <w:r w:rsidR="007C1084" w:rsidRPr="00530B12">
      <w:rPr>
        <w:rFonts w:ascii="Verdana" w:hAnsi="Verdana"/>
        <w:sz w:val="20"/>
        <w:szCs w:val="20"/>
      </w:rPr>
      <w:instrText xml:space="preserve"> PAGE   \* MERGEFORMAT </w:instrText>
    </w:r>
    <w:r w:rsidR="007C1084" w:rsidRPr="00530B12">
      <w:rPr>
        <w:rFonts w:ascii="Verdana" w:hAnsi="Verdana"/>
        <w:sz w:val="20"/>
        <w:szCs w:val="20"/>
      </w:rPr>
      <w:fldChar w:fldCharType="separate"/>
    </w:r>
    <w:r w:rsidR="007C1084" w:rsidRPr="00530B12">
      <w:rPr>
        <w:rFonts w:ascii="Verdana" w:hAnsi="Verdana"/>
        <w:sz w:val="20"/>
        <w:szCs w:val="20"/>
      </w:rPr>
      <w:t>1</w:t>
    </w:r>
    <w:r w:rsidR="007C1084" w:rsidRPr="00530B12">
      <w:rPr>
        <w:rFonts w:ascii="Verdana" w:hAnsi="Verdana"/>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1265D7D7" w:rsidR="009E791A" w:rsidRPr="00530B12" w:rsidRDefault="003B2326">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-Data-Transfer-Agreement-(incoming)-v1-2024</w:t>
    </w:r>
    <w:r w:rsidR="009E791A" w:rsidRPr="00530B12">
      <w:rPr>
        <w:rFonts w:ascii="Verdana" w:hAnsi="Verdana"/>
        <w:sz w:val="20"/>
        <w:szCs w:val="20"/>
      </w:rPr>
      <w:ptab w:relativeTo="margin" w:alignment="center" w:leader="none"/>
    </w:r>
    <w:r w:rsidR="009E791A" w:rsidRPr="00530B12">
      <w:rPr>
        <w:rFonts w:ascii="Verdana" w:hAnsi="Verdana"/>
        <w:sz w:val="20"/>
        <w:szCs w:val="20"/>
      </w:rPr>
      <w:ptab w:relativeTo="margin" w:alignment="right" w:leader="none"/>
    </w:r>
    <w:r w:rsidR="009E791A" w:rsidRPr="00530B12">
      <w:rPr>
        <w:rFonts w:ascii="Verdana" w:hAnsi="Verdana"/>
        <w:sz w:val="20"/>
        <w:szCs w:val="20"/>
      </w:rPr>
      <w:fldChar w:fldCharType="begin"/>
    </w:r>
    <w:r w:rsidR="009E791A" w:rsidRPr="00530B12">
      <w:rPr>
        <w:rFonts w:ascii="Verdana" w:hAnsi="Verdana"/>
        <w:sz w:val="20"/>
        <w:szCs w:val="20"/>
      </w:rPr>
      <w:instrText xml:space="preserve"> PAGE   \* MERGEFORMAT </w:instrText>
    </w:r>
    <w:r w:rsidR="009E791A" w:rsidRPr="00530B12">
      <w:rPr>
        <w:rFonts w:ascii="Verdana" w:hAnsi="Verdana"/>
        <w:sz w:val="20"/>
        <w:szCs w:val="20"/>
      </w:rPr>
      <w:fldChar w:fldCharType="separate"/>
    </w:r>
    <w:r w:rsidR="009E791A" w:rsidRPr="00530B12">
      <w:rPr>
        <w:rFonts w:ascii="Verdana" w:hAnsi="Verdana"/>
        <w:sz w:val="20"/>
        <w:szCs w:val="20"/>
      </w:rPr>
      <w:t>1</w:t>
    </w:r>
    <w:r w:rsidR="009E791A" w:rsidRPr="00530B12">
      <w:rPr>
        <w:rFonts w:ascii="Verdana" w:hAnsi="Verdana"/>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867329" w:rsidRDefault="009E791A">
    <w:pPr>
      <w:pStyle w:val="Footer"/>
      <w:rPr>
        <w:rFonts w:ascii="Verdana" w:hAnsi="Verdana"/>
        <w:sz w:val="20"/>
        <w:szCs w:val="20"/>
      </w:rPr>
    </w:pPr>
    <w:r>
      <w:rPr>
        <w:rFonts w:ascii="Verdana" w:hAnsi="Verdana"/>
        <w:sz w:val="20"/>
        <w:szCs w:val="20"/>
      </w:rPr>
      <w:t>[insert template ref]</w:t>
    </w:r>
    <w:r w:rsidRPr="00867329">
      <w:rPr>
        <w:rFonts w:ascii="Verdana" w:hAnsi="Verdana"/>
        <w:sz w:val="20"/>
        <w:szCs w:val="20"/>
      </w:rPr>
      <w:ptab w:relativeTo="margin" w:alignment="center" w:leader="none"/>
    </w:r>
    <w:r w:rsidRPr="00867329">
      <w:rPr>
        <w:rFonts w:ascii="Verdana" w:hAnsi="Verdana"/>
        <w:sz w:val="20"/>
        <w:szCs w:val="20"/>
      </w:rPr>
      <w:ptab w:relativeTo="margin" w:alignment="right" w:leader="none"/>
    </w:r>
    <w:r w:rsidRPr="00FB5188">
      <w:rPr>
        <w:rFonts w:ascii="Verdana" w:hAnsi="Verdana"/>
        <w:sz w:val="20"/>
        <w:szCs w:val="20"/>
      </w:rPr>
      <w:fldChar w:fldCharType="begin"/>
    </w:r>
    <w:r w:rsidRPr="00FB5188">
      <w:rPr>
        <w:rFonts w:ascii="Verdana" w:hAnsi="Verdana"/>
        <w:sz w:val="20"/>
        <w:szCs w:val="20"/>
      </w:rPr>
      <w:instrText xml:space="preserve"> PAGE   \* MERGEFORMAT </w:instrText>
    </w:r>
    <w:r w:rsidRPr="00FB5188">
      <w:rPr>
        <w:rFonts w:ascii="Verdana" w:hAnsi="Verdana"/>
        <w:sz w:val="20"/>
        <w:szCs w:val="20"/>
      </w:rPr>
      <w:fldChar w:fldCharType="separate"/>
    </w:r>
    <w:r w:rsidRPr="00FB5188">
      <w:rPr>
        <w:rFonts w:ascii="Verdana" w:hAnsi="Verdana"/>
        <w:noProof/>
        <w:sz w:val="20"/>
        <w:szCs w:val="20"/>
      </w:rPr>
      <w:t>1</w:t>
    </w:r>
    <w:r w:rsidRPr="00FB5188">
      <w:rPr>
        <w:rFonts w:ascii="Verdana" w:hAnsi="Verdana"/>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415E" w14:textId="77777777" w:rsidR="000A687B" w:rsidRDefault="000A687B" w:rsidP="00180E7A">
      <w:pPr>
        <w:spacing w:after="0" w:line="240" w:lineRule="auto"/>
      </w:pPr>
      <w:r>
        <w:separator/>
      </w:r>
    </w:p>
  </w:footnote>
  <w:footnote w:type="continuationSeparator" w:id="0">
    <w:p w14:paraId="4DD4AA26" w14:textId="77777777" w:rsidR="000A687B" w:rsidRDefault="000A687B" w:rsidP="00180E7A">
      <w:pPr>
        <w:spacing w:after="0" w:line="240" w:lineRule="auto"/>
      </w:pPr>
      <w:r>
        <w:continuationSeparator/>
      </w:r>
    </w:p>
  </w:footnote>
  <w:footnote w:type="continuationNotice" w:id="1">
    <w:p w14:paraId="26AA615F" w14:textId="77777777" w:rsidR="000A687B" w:rsidRDefault="000A68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D072A" w14:textId="77777777" w:rsidR="00F5255A" w:rsidRDefault="00F525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A528" w14:textId="77777777" w:rsidR="00F5255A" w:rsidRDefault="00F525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2BAD" w14:textId="7279495B" w:rsidR="00F5255A" w:rsidRDefault="00F5255A" w:rsidP="00F5255A">
    <w:pPr>
      <w:pStyle w:val="Header"/>
      <w:jc w:val="right"/>
    </w:pPr>
    <w:r>
      <w:rPr>
        <w:noProof/>
      </w:rPr>
      <w:drawing>
        <wp:inline distT="0" distB="0" distL="0" distR="0" wp14:anchorId="385243DF" wp14:editId="060E6D07">
          <wp:extent cx="1876425" cy="952500"/>
          <wp:effectExtent l="0" t="0" r="0" b="0"/>
          <wp:docPr id="2634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95250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5705"/>
    <w:multiLevelType w:val="multilevel"/>
    <w:tmpl w:val="707E0402"/>
    <w:lvl w:ilvl="0">
      <w:start w:val="1"/>
      <w:numFmt w:val="decimal"/>
      <w:pStyle w:val="Parties"/>
      <w:lvlText w:val="%1"/>
      <w:lvlJc w:val="left"/>
      <w:pPr>
        <w:ind w:left="360" w:hanging="360"/>
      </w:pPr>
      <w:rPr>
        <w:rFonts w:ascii="Verdana" w:hAnsi="Verdana" w:hint="default"/>
        <w:b/>
        <w:i w:val="0"/>
        <w:caps w:val="0"/>
        <w:strike w:val="0"/>
        <w:dstrike w:val="0"/>
        <w:vanish w:val="0"/>
        <w:color w:val="000000" w:themeColor="text1"/>
        <w:spacing w:val="0"/>
        <w:sz w:val="20"/>
        <w:vertAlign w:val="baseline"/>
      </w:r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797" w:hanging="144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517" w:hanging="2160"/>
      </w:pPr>
      <w:rPr>
        <w:rFonts w:hint="default"/>
      </w:rPr>
    </w:lvl>
  </w:abstractNum>
  <w:abstractNum w:abstractNumId="1" w15:restartNumberingAfterBreak="0">
    <w:nsid w:val="130E334C"/>
    <w:multiLevelType w:val="hybridMultilevel"/>
    <w:tmpl w:val="63563E84"/>
    <w:lvl w:ilvl="0" w:tplc="A1A844FA">
      <w:start w:val="1"/>
      <w:numFmt w:val="lowerRoman"/>
      <w:lvlText w:val="%1)"/>
      <w:lvlJc w:val="right"/>
      <w:pPr>
        <w:ind w:left="1020" w:hanging="360"/>
      </w:pPr>
    </w:lvl>
    <w:lvl w:ilvl="1" w:tplc="BAE8E7C0">
      <w:start w:val="1"/>
      <w:numFmt w:val="lowerRoman"/>
      <w:lvlText w:val="%2)"/>
      <w:lvlJc w:val="right"/>
      <w:pPr>
        <w:ind w:left="1020" w:hanging="360"/>
      </w:pPr>
    </w:lvl>
    <w:lvl w:ilvl="2" w:tplc="2D4E8D20">
      <w:start w:val="1"/>
      <w:numFmt w:val="lowerRoman"/>
      <w:lvlText w:val="%3)"/>
      <w:lvlJc w:val="right"/>
      <w:pPr>
        <w:ind w:left="1020" w:hanging="360"/>
      </w:pPr>
    </w:lvl>
    <w:lvl w:ilvl="3" w:tplc="84C26E72">
      <w:start w:val="1"/>
      <w:numFmt w:val="lowerRoman"/>
      <w:lvlText w:val="%4)"/>
      <w:lvlJc w:val="right"/>
      <w:pPr>
        <w:ind w:left="1020" w:hanging="360"/>
      </w:pPr>
    </w:lvl>
    <w:lvl w:ilvl="4" w:tplc="6E58C1D0">
      <w:start w:val="1"/>
      <w:numFmt w:val="lowerRoman"/>
      <w:lvlText w:val="%5)"/>
      <w:lvlJc w:val="right"/>
      <w:pPr>
        <w:ind w:left="1020" w:hanging="360"/>
      </w:pPr>
    </w:lvl>
    <w:lvl w:ilvl="5" w:tplc="C69E1342">
      <w:start w:val="1"/>
      <w:numFmt w:val="lowerRoman"/>
      <w:lvlText w:val="%6)"/>
      <w:lvlJc w:val="right"/>
      <w:pPr>
        <w:ind w:left="1020" w:hanging="360"/>
      </w:pPr>
    </w:lvl>
    <w:lvl w:ilvl="6" w:tplc="41A6E9B2">
      <w:start w:val="1"/>
      <w:numFmt w:val="lowerRoman"/>
      <w:lvlText w:val="%7)"/>
      <w:lvlJc w:val="right"/>
      <w:pPr>
        <w:ind w:left="1020" w:hanging="360"/>
      </w:pPr>
    </w:lvl>
    <w:lvl w:ilvl="7" w:tplc="CDFA79B0">
      <w:start w:val="1"/>
      <w:numFmt w:val="lowerRoman"/>
      <w:lvlText w:val="%8)"/>
      <w:lvlJc w:val="right"/>
      <w:pPr>
        <w:ind w:left="1020" w:hanging="360"/>
      </w:pPr>
    </w:lvl>
    <w:lvl w:ilvl="8" w:tplc="CB065250">
      <w:start w:val="1"/>
      <w:numFmt w:val="lowerRoman"/>
      <w:lvlText w:val="%9)"/>
      <w:lvlJc w:val="right"/>
      <w:pPr>
        <w:ind w:left="1020" w:hanging="360"/>
      </w:pPr>
    </w:lvl>
  </w:abstractNum>
  <w:abstractNum w:abstractNumId="2" w15:restartNumberingAfterBreak="0">
    <w:nsid w:val="14CA45F3"/>
    <w:multiLevelType w:val="multilevel"/>
    <w:tmpl w:val="C3563928"/>
    <w:numStyleLink w:val="Clauses"/>
  </w:abstractNum>
  <w:abstractNum w:abstractNumId="3" w15:restartNumberingAfterBreak="0">
    <w:nsid w:val="17136FB0"/>
    <w:multiLevelType w:val="hybridMultilevel"/>
    <w:tmpl w:val="A528771A"/>
    <w:lvl w:ilvl="0" w:tplc="3DA077F4">
      <w:start w:val="1"/>
      <w:numFmt w:val="bullet"/>
      <w:lvlText w:val=""/>
      <w:lvlJc w:val="left"/>
      <w:pPr>
        <w:ind w:left="567" w:hanging="283"/>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83154D9"/>
    <w:multiLevelType w:val="hybridMultilevel"/>
    <w:tmpl w:val="C47E8F7C"/>
    <w:lvl w:ilvl="0" w:tplc="2D847174">
      <w:start w:val="1"/>
      <w:numFmt w:val="decimal"/>
      <w:lvlText w:val="%1)"/>
      <w:lvlJc w:val="left"/>
      <w:pPr>
        <w:ind w:left="720" w:hanging="360"/>
      </w:pPr>
    </w:lvl>
    <w:lvl w:ilvl="1" w:tplc="D1CAC644">
      <w:start w:val="1"/>
      <w:numFmt w:val="decimal"/>
      <w:lvlText w:val="%2)"/>
      <w:lvlJc w:val="left"/>
      <w:pPr>
        <w:ind w:left="720" w:hanging="360"/>
      </w:pPr>
    </w:lvl>
    <w:lvl w:ilvl="2" w:tplc="B4EAFFB8">
      <w:start w:val="1"/>
      <w:numFmt w:val="decimal"/>
      <w:lvlText w:val="%3)"/>
      <w:lvlJc w:val="left"/>
      <w:pPr>
        <w:ind w:left="720" w:hanging="360"/>
      </w:pPr>
    </w:lvl>
    <w:lvl w:ilvl="3" w:tplc="E9C260E8">
      <w:start w:val="1"/>
      <w:numFmt w:val="decimal"/>
      <w:lvlText w:val="%4)"/>
      <w:lvlJc w:val="left"/>
      <w:pPr>
        <w:ind w:left="720" w:hanging="360"/>
      </w:pPr>
    </w:lvl>
    <w:lvl w:ilvl="4" w:tplc="FE0A7BB4">
      <w:start w:val="1"/>
      <w:numFmt w:val="decimal"/>
      <w:lvlText w:val="%5)"/>
      <w:lvlJc w:val="left"/>
      <w:pPr>
        <w:ind w:left="720" w:hanging="360"/>
      </w:pPr>
    </w:lvl>
    <w:lvl w:ilvl="5" w:tplc="1B364862">
      <w:start w:val="1"/>
      <w:numFmt w:val="decimal"/>
      <w:lvlText w:val="%6)"/>
      <w:lvlJc w:val="left"/>
      <w:pPr>
        <w:ind w:left="720" w:hanging="360"/>
      </w:pPr>
    </w:lvl>
    <w:lvl w:ilvl="6" w:tplc="6960EB10">
      <w:start w:val="1"/>
      <w:numFmt w:val="decimal"/>
      <w:lvlText w:val="%7)"/>
      <w:lvlJc w:val="left"/>
      <w:pPr>
        <w:ind w:left="720" w:hanging="360"/>
      </w:pPr>
    </w:lvl>
    <w:lvl w:ilvl="7" w:tplc="6F7C4FC0">
      <w:start w:val="1"/>
      <w:numFmt w:val="decimal"/>
      <w:lvlText w:val="%8)"/>
      <w:lvlJc w:val="left"/>
      <w:pPr>
        <w:ind w:left="720" w:hanging="360"/>
      </w:pPr>
    </w:lvl>
    <w:lvl w:ilvl="8" w:tplc="CF28DDE8">
      <w:start w:val="1"/>
      <w:numFmt w:val="decimal"/>
      <w:lvlText w:val="%9)"/>
      <w:lvlJc w:val="left"/>
      <w:pPr>
        <w:ind w:left="720" w:hanging="360"/>
      </w:pPr>
    </w:lvl>
  </w:abstractNum>
  <w:abstractNum w:abstractNumId="5"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implelist20"/>
      <w:lvlText w:val="%1.%2"/>
      <w:lvlJc w:val="left"/>
      <w:pPr>
        <w:ind w:left="454" w:hanging="454"/>
      </w:pPr>
      <w:rPr>
        <w:rFonts w:ascii="Verdana" w:hAnsi="Verdana" w:hint="default"/>
        <w:b w:val="0"/>
        <w:i w:val="0"/>
        <w:sz w:val="20"/>
      </w:rPr>
    </w:lvl>
    <w:lvl w:ilvl="2">
      <w:start w:val="1"/>
      <w:numFmt w:val="lowerLetter"/>
      <w:pStyle w:val="Simplelist3"/>
      <w:lvlText w:val="(%3)"/>
      <w:lvlJc w:val="left"/>
      <w:pPr>
        <w:ind w:left="907" w:hanging="453"/>
      </w:pPr>
      <w:rPr>
        <w:rFonts w:ascii="Verdana" w:hAnsi="Verdana" w:hint="default"/>
        <w:b w:val="0"/>
        <w:i w:val="0"/>
        <w:color w:val="000000" w:themeColor="text1"/>
        <w:sz w:val="20"/>
      </w:rPr>
    </w:lvl>
    <w:lvl w:ilvl="3">
      <w:start w:val="1"/>
      <w:numFmt w:val="lowerRoman"/>
      <w:pStyle w:val="Simple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AA25FBA"/>
    <w:multiLevelType w:val="multilevel"/>
    <w:tmpl w:val="552C0956"/>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84F1032"/>
    <w:multiLevelType w:val="multilevel"/>
    <w:tmpl w:val="C4404C96"/>
    <w:lvl w:ilvl="0">
      <w:start w:val="1"/>
      <w:numFmt w:val="decimal"/>
      <w:lvlText w:val="%1."/>
      <w:lvlJc w:val="left"/>
      <w:pPr>
        <w:ind w:left="567" w:hanging="567"/>
      </w:pPr>
      <w:rPr>
        <w:rFonts w:ascii="Verdana" w:hAnsi="Verdana" w:hint="default"/>
        <w:b/>
        <w:i w:val="0"/>
        <w:caps w:val="0"/>
        <w:strike w:val="0"/>
        <w:dstrike w:val="0"/>
        <w:vanish w:val="0"/>
        <w:spacing w:val="0"/>
        <w:sz w:val="18"/>
        <w:vertAlign w:val="baseline"/>
      </w:rPr>
    </w:lvl>
    <w:lvl w:ilvl="1">
      <w:start w:val="1"/>
      <w:numFmt w:val="decimal"/>
      <w:lvlText w:val="%1.%2"/>
      <w:lvlJc w:val="left"/>
      <w:pPr>
        <w:ind w:left="567" w:hanging="567"/>
      </w:pPr>
      <w:rPr>
        <w:rFonts w:ascii="Verdana" w:hAnsi="Verdana" w:hint="default"/>
        <w:b w:val="0"/>
        <w:i w:val="0"/>
        <w:color w:val="000000" w:themeColor="text1"/>
        <w:sz w:val="18"/>
      </w:rPr>
    </w:lvl>
    <w:lvl w:ilvl="2">
      <w:start w:val="1"/>
      <w:numFmt w:val="lowerLetter"/>
      <w:lvlText w:val="(%3)"/>
      <w:lvlJc w:val="right"/>
      <w:pPr>
        <w:ind w:left="907" w:hanging="340"/>
      </w:pPr>
      <w:rPr>
        <w:rFonts w:ascii="Verdana" w:hAnsi="Verdana" w:hint="default"/>
        <w:b w:val="0"/>
        <w:i w:val="0"/>
        <w:sz w:val="18"/>
      </w:rPr>
    </w:lvl>
    <w:lvl w:ilvl="3">
      <w:start w:val="1"/>
      <w:numFmt w:val="lowerRoman"/>
      <w:lvlText w:val="(%4)"/>
      <w:lvlJc w:val="left"/>
      <w:pPr>
        <w:tabs>
          <w:tab w:val="num" w:pos="907"/>
        </w:tabs>
        <w:ind w:left="1247" w:hanging="340"/>
      </w:pPr>
      <w:rPr>
        <w:rFonts w:ascii="Verdana" w:hAnsi="Verdana" w:hint="default"/>
        <w:b w:val="0"/>
        <w:i w:val="0"/>
        <w:color w:val="000000" w:themeColor="text1"/>
        <w:sz w:val="18"/>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A2E5723"/>
    <w:multiLevelType w:val="multilevel"/>
    <w:tmpl w:val="FE6C1ACE"/>
    <w:numStyleLink w:val="Simplelist2"/>
  </w:abstractNum>
  <w:abstractNum w:abstractNumId="9" w15:restartNumberingAfterBreak="0">
    <w:nsid w:val="2FB60B9D"/>
    <w:multiLevelType w:val="hybridMultilevel"/>
    <w:tmpl w:val="78BE9A76"/>
    <w:lvl w:ilvl="0" w:tplc="1CD8F81A">
      <w:start w:val="1"/>
      <w:numFmt w:val="decimal"/>
      <w:lvlText w:val="%1)"/>
      <w:lvlJc w:val="left"/>
      <w:pPr>
        <w:ind w:left="1020" w:hanging="360"/>
      </w:pPr>
    </w:lvl>
    <w:lvl w:ilvl="1" w:tplc="84FAF008">
      <w:start w:val="1"/>
      <w:numFmt w:val="decimal"/>
      <w:lvlText w:val="%2)"/>
      <w:lvlJc w:val="left"/>
      <w:pPr>
        <w:ind w:left="1020" w:hanging="360"/>
      </w:pPr>
    </w:lvl>
    <w:lvl w:ilvl="2" w:tplc="0EB6CE8C">
      <w:start w:val="1"/>
      <w:numFmt w:val="decimal"/>
      <w:lvlText w:val="%3)"/>
      <w:lvlJc w:val="left"/>
      <w:pPr>
        <w:ind w:left="1020" w:hanging="360"/>
      </w:pPr>
    </w:lvl>
    <w:lvl w:ilvl="3" w:tplc="698E0346">
      <w:start w:val="1"/>
      <w:numFmt w:val="decimal"/>
      <w:lvlText w:val="%4)"/>
      <w:lvlJc w:val="left"/>
      <w:pPr>
        <w:ind w:left="1020" w:hanging="360"/>
      </w:pPr>
    </w:lvl>
    <w:lvl w:ilvl="4" w:tplc="17927DA0">
      <w:start w:val="1"/>
      <w:numFmt w:val="decimal"/>
      <w:lvlText w:val="%5)"/>
      <w:lvlJc w:val="left"/>
      <w:pPr>
        <w:ind w:left="1020" w:hanging="360"/>
      </w:pPr>
    </w:lvl>
    <w:lvl w:ilvl="5" w:tplc="CE205E54">
      <w:start w:val="1"/>
      <w:numFmt w:val="decimal"/>
      <w:lvlText w:val="%6)"/>
      <w:lvlJc w:val="left"/>
      <w:pPr>
        <w:ind w:left="1020" w:hanging="360"/>
      </w:pPr>
    </w:lvl>
    <w:lvl w:ilvl="6" w:tplc="56F455DC">
      <w:start w:val="1"/>
      <w:numFmt w:val="decimal"/>
      <w:lvlText w:val="%7)"/>
      <w:lvlJc w:val="left"/>
      <w:pPr>
        <w:ind w:left="1020" w:hanging="360"/>
      </w:pPr>
    </w:lvl>
    <w:lvl w:ilvl="7" w:tplc="4EB60F44">
      <w:start w:val="1"/>
      <w:numFmt w:val="decimal"/>
      <w:lvlText w:val="%8)"/>
      <w:lvlJc w:val="left"/>
      <w:pPr>
        <w:ind w:left="1020" w:hanging="360"/>
      </w:pPr>
    </w:lvl>
    <w:lvl w:ilvl="8" w:tplc="0DA4C748">
      <w:start w:val="1"/>
      <w:numFmt w:val="decimal"/>
      <w:lvlText w:val="%9)"/>
      <w:lvlJc w:val="left"/>
      <w:pPr>
        <w:ind w:left="1020" w:hanging="360"/>
      </w:pPr>
    </w:lvl>
  </w:abstractNum>
  <w:abstractNum w:abstractNumId="10" w15:restartNumberingAfterBreak="0">
    <w:nsid w:val="35C5060B"/>
    <w:multiLevelType w:val="multilevel"/>
    <w:tmpl w:val="F2729918"/>
    <w:lvl w:ilvl="0">
      <w:start w:val="1"/>
      <w:numFmt w:val="decimal"/>
      <w:lvlText w:val="%1."/>
      <w:lvlJc w:val="left"/>
      <w:pPr>
        <w:ind w:left="567" w:hanging="567"/>
      </w:pPr>
      <w:rPr>
        <w:rFonts w:ascii="Verdana" w:hAnsi="Verdana" w:hint="default"/>
        <w:b/>
        <w:caps/>
        <w:smallCaps w:val="0"/>
        <w:sz w:val="18"/>
      </w:rPr>
    </w:lvl>
    <w:lvl w:ilvl="1">
      <w:start w:val="1"/>
      <w:numFmt w:val="decimal"/>
      <w:lvlText w:val="%1.%2"/>
      <w:lvlJc w:val="left"/>
      <w:pPr>
        <w:ind w:left="567" w:hanging="567"/>
      </w:pPr>
      <w:rPr>
        <w:rFonts w:ascii="Verdana" w:hAnsi="Verdana" w:hint="default"/>
        <w:b w:val="0"/>
        <w:i w:val="0"/>
        <w:caps w:val="0"/>
        <w:smallCaps w:val="0"/>
        <w:color w:val="000000" w:themeColor="text1"/>
        <w:sz w:val="18"/>
      </w:rPr>
    </w:lvl>
    <w:lvl w:ilvl="2">
      <w:start w:val="1"/>
      <w:numFmt w:val="lowerLetter"/>
      <w:lvlText w:val="(%3)"/>
      <w:lvlJc w:val="left"/>
      <w:pPr>
        <w:ind w:left="907" w:hanging="340"/>
      </w:pPr>
      <w:rPr>
        <w:rFonts w:ascii="Verdana" w:hAnsi="Verdana" w:hint="default"/>
        <w:b w:val="0"/>
        <w:i w:val="0"/>
        <w:color w:val="000000" w:themeColor="text1"/>
        <w:sz w:val="18"/>
      </w:rPr>
    </w:lvl>
    <w:lvl w:ilvl="3">
      <w:start w:val="1"/>
      <w:numFmt w:val="lowerRoman"/>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D7C7287"/>
    <w:multiLevelType w:val="multilevel"/>
    <w:tmpl w:val="FE6C1ACE"/>
    <w:numStyleLink w:val="Simplelist2"/>
  </w:abstractNum>
  <w:abstractNum w:abstractNumId="12" w15:restartNumberingAfterBreak="0">
    <w:nsid w:val="4BFB2BA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EBE1B7D"/>
    <w:multiLevelType w:val="multilevel"/>
    <w:tmpl w:val="C3563928"/>
    <w:numStyleLink w:val="Clauses"/>
  </w:abstractNum>
  <w:abstractNum w:abstractNumId="14"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tentative="1">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5" w15:restartNumberingAfterBreak="0">
    <w:nsid w:val="513A6529"/>
    <w:multiLevelType w:val="hybridMultilevel"/>
    <w:tmpl w:val="6AD02000"/>
    <w:lvl w:ilvl="0" w:tplc="78781D86">
      <w:start w:val="1"/>
      <w:numFmt w:val="decimal"/>
      <w:pStyle w:val="Style1"/>
      <w:lvlText w:val="%1"/>
      <w:lvlJc w:val="left"/>
      <w:pPr>
        <w:ind w:left="1077" w:hanging="360"/>
      </w:pPr>
      <w:rPr>
        <w:rFonts w:ascii="Verdana" w:hAnsi="Verdana" w:hint="default"/>
        <w:b/>
        <w:i w:val="0"/>
        <w:color w:val="000000" w:themeColor="text1"/>
        <w:sz w:val="20"/>
      </w:rPr>
    </w:lvl>
    <w:lvl w:ilvl="1" w:tplc="14090019" w:tentative="1">
      <w:start w:val="1"/>
      <w:numFmt w:val="lowerLetter"/>
      <w:lvlText w:val="%2."/>
      <w:lvlJc w:val="left"/>
      <w:pPr>
        <w:ind w:left="1797" w:hanging="360"/>
      </w:pPr>
    </w:lvl>
    <w:lvl w:ilvl="2" w:tplc="1409001B" w:tentative="1">
      <w:start w:val="1"/>
      <w:numFmt w:val="lowerRoman"/>
      <w:lvlText w:val="%3."/>
      <w:lvlJc w:val="right"/>
      <w:pPr>
        <w:ind w:left="2517" w:hanging="180"/>
      </w:pPr>
    </w:lvl>
    <w:lvl w:ilvl="3" w:tplc="1409000F" w:tentative="1">
      <w:start w:val="1"/>
      <w:numFmt w:val="decimal"/>
      <w:lvlText w:val="%4."/>
      <w:lvlJc w:val="left"/>
      <w:pPr>
        <w:ind w:left="3237" w:hanging="360"/>
      </w:pPr>
    </w:lvl>
    <w:lvl w:ilvl="4" w:tplc="14090019" w:tentative="1">
      <w:start w:val="1"/>
      <w:numFmt w:val="lowerLetter"/>
      <w:lvlText w:val="%5."/>
      <w:lvlJc w:val="left"/>
      <w:pPr>
        <w:ind w:left="3957" w:hanging="360"/>
      </w:pPr>
    </w:lvl>
    <w:lvl w:ilvl="5" w:tplc="1409001B" w:tentative="1">
      <w:start w:val="1"/>
      <w:numFmt w:val="lowerRoman"/>
      <w:lvlText w:val="%6."/>
      <w:lvlJc w:val="right"/>
      <w:pPr>
        <w:ind w:left="4677" w:hanging="180"/>
      </w:pPr>
    </w:lvl>
    <w:lvl w:ilvl="6" w:tplc="1409000F" w:tentative="1">
      <w:start w:val="1"/>
      <w:numFmt w:val="decimal"/>
      <w:lvlText w:val="%7."/>
      <w:lvlJc w:val="left"/>
      <w:pPr>
        <w:ind w:left="5397" w:hanging="360"/>
      </w:pPr>
    </w:lvl>
    <w:lvl w:ilvl="7" w:tplc="14090019" w:tentative="1">
      <w:start w:val="1"/>
      <w:numFmt w:val="lowerLetter"/>
      <w:lvlText w:val="%8."/>
      <w:lvlJc w:val="left"/>
      <w:pPr>
        <w:ind w:left="6117" w:hanging="360"/>
      </w:pPr>
    </w:lvl>
    <w:lvl w:ilvl="8" w:tplc="1409001B" w:tentative="1">
      <w:start w:val="1"/>
      <w:numFmt w:val="lowerRoman"/>
      <w:lvlText w:val="%9."/>
      <w:lvlJc w:val="right"/>
      <w:pPr>
        <w:ind w:left="6837" w:hanging="180"/>
      </w:pPr>
    </w:lvl>
  </w:abstractNum>
  <w:abstractNum w:abstractNumId="16"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6A70118"/>
    <w:multiLevelType w:val="multilevel"/>
    <w:tmpl w:val="D1B6C25C"/>
    <w:numStyleLink w:val="ClauseNoHeader"/>
  </w:abstractNum>
  <w:abstractNum w:abstractNumId="18" w15:restartNumberingAfterBreak="0">
    <w:nsid w:val="5ADE460D"/>
    <w:multiLevelType w:val="hybridMultilevel"/>
    <w:tmpl w:val="4A68C78C"/>
    <w:lvl w:ilvl="0" w:tplc="F8F09470">
      <w:start w:val="1"/>
      <w:numFmt w:val="lowerRoman"/>
      <w:lvlText w:val="%1)"/>
      <w:lvlJc w:val="right"/>
      <w:pPr>
        <w:ind w:left="1020" w:hanging="360"/>
      </w:pPr>
    </w:lvl>
    <w:lvl w:ilvl="1" w:tplc="2938D5C0">
      <w:start w:val="1"/>
      <w:numFmt w:val="lowerRoman"/>
      <w:lvlText w:val="%2)"/>
      <w:lvlJc w:val="right"/>
      <w:pPr>
        <w:ind w:left="1020" w:hanging="360"/>
      </w:pPr>
    </w:lvl>
    <w:lvl w:ilvl="2" w:tplc="B4D26D94">
      <w:start w:val="1"/>
      <w:numFmt w:val="lowerRoman"/>
      <w:lvlText w:val="%3)"/>
      <w:lvlJc w:val="right"/>
      <w:pPr>
        <w:ind w:left="1020" w:hanging="360"/>
      </w:pPr>
    </w:lvl>
    <w:lvl w:ilvl="3" w:tplc="2B3E6C82">
      <w:start w:val="1"/>
      <w:numFmt w:val="lowerRoman"/>
      <w:lvlText w:val="%4)"/>
      <w:lvlJc w:val="right"/>
      <w:pPr>
        <w:ind w:left="1020" w:hanging="360"/>
      </w:pPr>
    </w:lvl>
    <w:lvl w:ilvl="4" w:tplc="4D3A27F2">
      <w:start w:val="1"/>
      <w:numFmt w:val="lowerRoman"/>
      <w:lvlText w:val="%5)"/>
      <w:lvlJc w:val="right"/>
      <w:pPr>
        <w:ind w:left="1020" w:hanging="360"/>
      </w:pPr>
    </w:lvl>
    <w:lvl w:ilvl="5" w:tplc="F4146876">
      <w:start w:val="1"/>
      <w:numFmt w:val="lowerRoman"/>
      <w:lvlText w:val="%6)"/>
      <w:lvlJc w:val="right"/>
      <w:pPr>
        <w:ind w:left="1020" w:hanging="360"/>
      </w:pPr>
    </w:lvl>
    <w:lvl w:ilvl="6" w:tplc="E2602C4C">
      <w:start w:val="1"/>
      <w:numFmt w:val="lowerRoman"/>
      <w:lvlText w:val="%7)"/>
      <w:lvlJc w:val="right"/>
      <w:pPr>
        <w:ind w:left="1020" w:hanging="360"/>
      </w:pPr>
    </w:lvl>
    <w:lvl w:ilvl="7" w:tplc="E0DC0636">
      <w:start w:val="1"/>
      <w:numFmt w:val="lowerRoman"/>
      <w:lvlText w:val="%8)"/>
      <w:lvlJc w:val="right"/>
      <w:pPr>
        <w:ind w:left="1020" w:hanging="360"/>
      </w:pPr>
    </w:lvl>
    <w:lvl w:ilvl="8" w:tplc="8056E01E">
      <w:start w:val="1"/>
      <w:numFmt w:val="lowerRoman"/>
      <w:lvlText w:val="%9)"/>
      <w:lvlJc w:val="right"/>
      <w:pPr>
        <w:ind w:left="1020" w:hanging="360"/>
      </w:pPr>
    </w:lvl>
  </w:abstractNum>
  <w:abstractNum w:abstractNumId="19" w15:restartNumberingAfterBreak="0">
    <w:nsid w:val="62C449FF"/>
    <w:multiLevelType w:val="hybridMultilevel"/>
    <w:tmpl w:val="17D800C6"/>
    <w:lvl w:ilvl="0" w:tplc="F42E36B4">
      <w:start w:val="1"/>
      <w:numFmt w:val="lowerRoman"/>
      <w:lvlText w:val="%1)"/>
      <w:lvlJc w:val="right"/>
      <w:pPr>
        <w:ind w:left="720" w:hanging="360"/>
      </w:pPr>
    </w:lvl>
    <w:lvl w:ilvl="1" w:tplc="1E54D730">
      <w:start w:val="1"/>
      <w:numFmt w:val="lowerRoman"/>
      <w:lvlText w:val="%2)"/>
      <w:lvlJc w:val="right"/>
      <w:pPr>
        <w:ind w:left="720" w:hanging="360"/>
      </w:pPr>
    </w:lvl>
    <w:lvl w:ilvl="2" w:tplc="DC08A8AA">
      <w:start w:val="1"/>
      <w:numFmt w:val="lowerRoman"/>
      <w:lvlText w:val="%3)"/>
      <w:lvlJc w:val="right"/>
      <w:pPr>
        <w:ind w:left="720" w:hanging="360"/>
      </w:pPr>
    </w:lvl>
    <w:lvl w:ilvl="3" w:tplc="27788E24">
      <w:start w:val="1"/>
      <w:numFmt w:val="lowerRoman"/>
      <w:lvlText w:val="%4)"/>
      <w:lvlJc w:val="right"/>
      <w:pPr>
        <w:ind w:left="720" w:hanging="360"/>
      </w:pPr>
    </w:lvl>
    <w:lvl w:ilvl="4" w:tplc="78A252CA">
      <w:start w:val="1"/>
      <w:numFmt w:val="lowerRoman"/>
      <w:lvlText w:val="%5)"/>
      <w:lvlJc w:val="right"/>
      <w:pPr>
        <w:ind w:left="720" w:hanging="360"/>
      </w:pPr>
    </w:lvl>
    <w:lvl w:ilvl="5" w:tplc="93A0E22E">
      <w:start w:val="1"/>
      <w:numFmt w:val="lowerRoman"/>
      <w:lvlText w:val="%6)"/>
      <w:lvlJc w:val="right"/>
      <w:pPr>
        <w:ind w:left="720" w:hanging="360"/>
      </w:pPr>
    </w:lvl>
    <w:lvl w:ilvl="6" w:tplc="832EED54">
      <w:start w:val="1"/>
      <w:numFmt w:val="lowerRoman"/>
      <w:lvlText w:val="%7)"/>
      <w:lvlJc w:val="right"/>
      <w:pPr>
        <w:ind w:left="720" w:hanging="360"/>
      </w:pPr>
    </w:lvl>
    <w:lvl w:ilvl="7" w:tplc="375658CA">
      <w:start w:val="1"/>
      <w:numFmt w:val="lowerRoman"/>
      <w:lvlText w:val="%8)"/>
      <w:lvlJc w:val="right"/>
      <w:pPr>
        <w:ind w:left="720" w:hanging="360"/>
      </w:pPr>
    </w:lvl>
    <w:lvl w:ilvl="8" w:tplc="9CB07AE2">
      <w:start w:val="1"/>
      <w:numFmt w:val="lowerRoman"/>
      <w:lvlText w:val="%9)"/>
      <w:lvlJc w:val="right"/>
      <w:pPr>
        <w:ind w:left="720" w:hanging="360"/>
      </w:pPr>
    </w:lvl>
  </w:abstractNum>
  <w:abstractNum w:abstractNumId="20" w15:restartNumberingAfterBreak="0">
    <w:nsid w:val="643F081A"/>
    <w:multiLevelType w:val="multilevel"/>
    <w:tmpl w:val="D1B6C25C"/>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9DE3E25"/>
    <w:multiLevelType w:val="multilevel"/>
    <w:tmpl w:val="F11C670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lowerLetter"/>
      <w:lvlText w:val="%2."/>
      <w:lvlJc w:val="left"/>
      <w:pPr>
        <w:ind w:left="1797" w:hanging="360"/>
      </w:pPr>
      <w:rPr>
        <w:rFonts w:hint="default"/>
      </w:rPr>
    </w:lvl>
    <w:lvl w:ilvl="2">
      <w:start w:val="1"/>
      <w:numFmt w:val="lowerRoman"/>
      <w:lvlText w:val="%3."/>
      <w:lvlJc w:val="right"/>
      <w:pPr>
        <w:ind w:left="2517" w:hanging="180"/>
      </w:pPr>
      <w:rPr>
        <w:rFonts w:hint="default"/>
      </w:rPr>
    </w:lvl>
    <w:lvl w:ilvl="3">
      <w:start w:val="1"/>
      <w:numFmt w:val="decimal"/>
      <w:lvlText w:val="%4."/>
      <w:lvlJc w:val="left"/>
      <w:pPr>
        <w:ind w:left="3237" w:hanging="360"/>
      </w:pPr>
      <w:rPr>
        <w:rFonts w:hint="default"/>
      </w:rPr>
    </w:lvl>
    <w:lvl w:ilvl="4">
      <w:start w:val="1"/>
      <w:numFmt w:val="lowerLetter"/>
      <w:lvlText w:val="%5."/>
      <w:lvlJc w:val="left"/>
      <w:pPr>
        <w:ind w:left="3957" w:hanging="360"/>
      </w:pPr>
      <w:rPr>
        <w:rFonts w:hint="default"/>
      </w:rPr>
    </w:lvl>
    <w:lvl w:ilvl="5">
      <w:start w:val="1"/>
      <w:numFmt w:val="lowerRoman"/>
      <w:lvlText w:val="%6."/>
      <w:lvlJc w:val="right"/>
      <w:pPr>
        <w:ind w:left="4677" w:hanging="180"/>
      </w:pPr>
      <w:rPr>
        <w:rFonts w:hint="default"/>
      </w:rPr>
    </w:lvl>
    <w:lvl w:ilvl="6">
      <w:start w:val="1"/>
      <w:numFmt w:val="decimal"/>
      <w:lvlText w:val="%7."/>
      <w:lvlJc w:val="left"/>
      <w:pPr>
        <w:ind w:left="5397" w:hanging="360"/>
      </w:pPr>
      <w:rPr>
        <w:rFonts w:hint="default"/>
      </w:rPr>
    </w:lvl>
    <w:lvl w:ilvl="7">
      <w:start w:val="1"/>
      <w:numFmt w:val="lowerLetter"/>
      <w:lvlText w:val="%8."/>
      <w:lvlJc w:val="left"/>
      <w:pPr>
        <w:ind w:left="6117" w:hanging="360"/>
      </w:pPr>
      <w:rPr>
        <w:rFonts w:hint="default"/>
      </w:rPr>
    </w:lvl>
    <w:lvl w:ilvl="8">
      <w:start w:val="1"/>
      <w:numFmt w:val="lowerRoman"/>
      <w:lvlText w:val="%9."/>
      <w:lvlJc w:val="right"/>
      <w:pPr>
        <w:ind w:left="6837" w:hanging="180"/>
      </w:pPr>
      <w:rPr>
        <w:rFonts w:hint="default"/>
      </w:rPr>
    </w:lvl>
  </w:abstractNum>
  <w:abstractNum w:abstractNumId="22" w15:restartNumberingAfterBreak="0">
    <w:nsid w:val="6AA040FE"/>
    <w:multiLevelType w:val="multilevel"/>
    <w:tmpl w:val="C3563928"/>
    <w:numStyleLink w:val="Clauses"/>
  </w:abstractNum>
  <w:abstractNum w:abstractNumId="23" w15:restartNumberingAfterBreak="0">
    <w:nsid w:val="6AE6387F"/>
    <w:multiLevelType w:val="multilevel"/>
    <w:tmpl w:val="F11C6700"/>
    <w:numStyleLink w:val="Introlist"/>
  </w:abstractNum>
  <w:abstractNum w:abstractNumId="24" w15:restartNumberingAfterBreak="0">
    <w:nsid w:val="737B0430"/>
    <w:multiLevelType w:val="multilevel"/>
    <w:tmpl w:val="D1B6C25C"/>
    <w:numStyleLink w:val="ClauseNoHeader"/>
  </w:abstractNum>
  <w:abstractNum w:abstractNumId="25" w15:restartNumberingAfterBreak="0">
    <w:nsid w:val="77B81952"/>
    <w:multiLevelType w:val="multilevel"/>
    <w:tmpl w:val="C3563928"/>
    <w:numStyleLink w:val="Clauses"/>
  </w:abstractNum>
  <w:num w:numId="1" w16cid:durableId="873661893">
    <w:abstractNumId w:val="3"/>
  </w:num>
  <w:num w:numId="2" w16cid:durableId="67458847">
    <w:abstractNumId w:val="2"/>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84547087">
    <w:abstractNumId w:val="10"/>
  </w:num>
  <w:num w:numId="4" w16cid:durableId="150024844">
    <w:abstractNumId w:val="2"/>
    <w:lvlOverride w:ilvl="0">
      <w:startOverride w:val="1"/>
      <w:lvl w:ilvl="0">
        <w:start w:val="1"/>
        <w:numFmt w:val="decimal"/>
        <w:pStyle w:val="ClauseHeading"/>
        <w:lvlText w:val="%1."/>
        <w:lvlJc w:val="left"/>
        <w:pPr>
          <w:ind w:left="567" w:hanging="567"/>
        </w:pPr>
        <w:rPr>
          <w:rFonts w:ascii="Verdana" w:hAnsi="Verdana" w:hint="default"/>
          <w:b/>
          <w:caps/>
          <w:smallCaps w:val="0"/>
          <w:sz w:val="18"/>
        </w:rPr>
      </w:lvl>
    </w:lvlOverride>
    <w:lvlOverride w:ilvl="1">
      <w:startOverride w:va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86256357">
    <w:abstractNumId w:val="4"/>
  </w:num>
  <w:num w:numId="6" w16cid:durableId="1654943758">
    <w:abstractNumId w:val="9"/>
  </w:num>
  <w:num w:numId="7" w16cid:durableId="1217552315">
    <w:abstractNumId w:val="19"/>
  </w:num>
  <w:num w:numId="8" w16cid:durableId="721752279">
    <w:abstractNumId w:val="1"/>
  </w:num>
  <w:num w:numId="9" w16cid:durableId="792330501">
    <w:abstractNumId w:val="18"/>
  </w:num>
  <w:num w:numId="10" w16cid:durableId="215355118">
    <w:abstractNumId w:val="20"/>
  </w:num>
  <w:num w:numId="11" w16cid:durableId="1759710417">
    <w:abstractNumId w:val="16"/>
  </w:num>
  <w:num w:numId="12" w16cid:durableId="2086606640">
    <w:abstractNumId w:val="14"/>
    <w:lvlOverride w:ilvl="0">
      <w:startOverride w:val="1"/>
    </w:lvlOverride>
  </w:num>
  <w:num w:numId="13" w16cid:durableId="969628140">
    <w:abstractNumId w:val="21"/>
  </w:num>
  <w:num w:numId="14" w16cid:durableId="1746875358">
    <w:abstractNumId w:val="16"/>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5" w16cid:durableId="2133746322">
    <w:abstractNumId w:val="23"/>
  </w:num>
  <w:num w:numId="16" w16cid:durableId="1184049099">
    <w:abstractNumId w:val="24"/>
    <w:lvlOverride w:ilvl="0">
      <w:lvl w:ilvl="0">
        <w:start w:val="1"/>
        <w:numFmt w:val="decimal"/>
        <w:pStyle w:val="Clausenoheader0"/>
        <w:lvlText w:val="%1."/>
        <w:lvlJc w:val="left"/>
        <w:pPr>
          <w:ind w:left="567" w:hanging="567"/>
        </w:pPr>
        <w:rPr>
          <w:rFonts w:ascii="Verdana" w:hAnsi="Verdana" w:hint="default"/>
          <w:b/>
          <w:i w:val="0"/>
          <w:color w:val="000000" w:themeColor="text1"/>
          <w:sz w:val="18"/>
        </w:rPr>
      </w:lvl>
    </w:lvlOverride>
    <w:lvlOverride w:ilvl="1">
      <w:lvl w:ilvl="1">
        <w:start w:val="1"/>
        <w:numFmt w:val="decimal"/>
        <w:pStyle w:val="NoHeaderList2"/>
        <w:lvlText w:val="%1.%2"/>
        <w:lvlJc w:val="left"/>
        <w:pPr>
          <w:ind w:left="567" w:hanging="567"/>
        </w:pPr>
        <w:rPr>
          <w:rFonts w:ascii="Verdana" w:hAnsi="Verdana" w:hint="default"/>
          <w:b w:val="0"/>
          <w:i w:val="0"/>
          <w:color w:val="000000" w:themeColor="text1"/>
          <w:sz w:val="18"/>
        </w:rPr>
      </w:lvl>
    </w:lvlOverride>
    <w:lvlOverride w:ilvl="2">
      <w:lvl w:ilvl="2">
        <w:start w:val="1"/>
        <w:numFmt w:val="lowerLetter"/>
        <w:pStyle w:val="NoHeader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NoHeader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1619946336">
    <w:abstractNumId w:val="0"/>
  </w:num>
  <w:num w:numId="18" w16cid:durableId="129786354">
    <w:abstractNumId w:val="12"/>
  </w:num>
  <w:num w:numId="19" w16cid:durableId="1098984096">
    <w:abstractNumId w:val="5"/>
  </w:num>
  <w:num w:numId="20" w16cid:durableId="2128809159">
    <w:abstractNumId w:val="11"/>
  </w:num>
  <w:num w:numId="21" w16cid:durableId="1755584329">
    <w:abstractNumId w:val="15"/>
  </w:num>
  <w:num w:numId="22" w16cid:durableId="363752629">
    <w:abstractNumId w:val="16"/>
    <w:lvlOverride w:ilvl="1">
      <w:lvl w:ilvl="1">
        <w:start w:val="1"/>
        <w:numFmt w:val="decimal"/>
        <w:pStyle w:val="List2"/>
        <w:lvlText w:val="%1.%2"/>
        <w:lvlJc w:val="left"/>
        <w:pPr>
          <w:ind w:left="567" w:hanging="567"/>
        </w:pPr>
      </w:lvl>
    </w:lvlOverride>
  </w:num>
  <w:num w:numId="23" w16cid:durableId="1788506050">
    <w:abstractNumId w:val="6"/>
  </w:num>
  <w:num w:numId="24" w16cid:durableId="1153832113">
    <w:abstractNumId w:val="8"/>
  </w:num>
  <w:num w:numId="25" w16cid:durableId="1798374476">
    <w:abstractNumId w:val="14"/>
    <w:lvlOverride w:ilvl="0">
      <w:startOverride w:val="1"/>
    </w:lvlOverride>
  </w:num>
  <w:num w:numId="26" w16cid:durableId="2084797267">
    <w:abstractNumId w:val="14"/>
    <w:lvlOverride w:ilvl="0">
      <w:startOverride w:val="1"/>
    </w:lvlOverride>
  </w:num>
  <w:num w:numId="27" w16cid:durableId="626474713">
    <w:abstractNumId w:val="8"/>
    <w:lvlOverride w:ilvl="0">
      <w:lvl w:ilvl="0">
        <w:start w:val="1"/>
        <w:numFmt w:val="decimal"/>
        <w:lvlText w:val="%1."/>
        <w:lvlJc w:val="left"/>
        <w:pPr>
          <w:ind w:left="454" w:hanging="454"/>
        </w:pPr>
        <w:rPr>
          <w:rFonts w:ascii="Verdana" w:hAnsi="Verdana" w:hint="default"/>
          <w:b/>
          <w:i w:val="0"/>
          <w:color w:val="000000" w:themeColor="text1"/>
          <w:sz w:val="20"/>
          <w:szCs w:val="20"/>
        </w:rPr>
      </w:lvl>
    </w:lvlOverride>
    <w:lvlOverride w:ilvl="1">
      <w:lvl w:ilvl="1">
        <w:start w:val="1"/>
        <w:numFmt w:val="decimal"/>
        <w:lvlText w:val="%1.%2"/>
        <w:lvlJc w:val="left"/>
        <w:pPr>
          <w:ind w:left="454" w:hanging="454"/>
        </w:pPr>
        <w:rPr>
          <w:rFonts w:ascii="Verdana" w:hAnsi="Verdana" w:hint="default"/>
          <w:b w:val="0"/>
          <w:i w:val="0"/>
          <w:sz w:val="20"/>
          <w:szCs w:val="20"/>
        </w:rPr>
      </w:lvl>
    </w:lvlOverride>
    <w:lvlOverride w:ilvl="2">
      <w:lvl w:ilvl="2">
        <w:start w:val="1"/>
        <w:numFmt w:val="lowerLetter"/>
        <w:lvlText w:val="(%3)"/>
        <w:lvlJc w:val="left"/>
        <w:pPr>
          <w:ind w:left="907" w:hanging="453"/>
        </w:pPr>
        <w:rPr>
          <w:rFonts w:ascii="Verdana" w:hAnsi="Verdana" w:hint="default"/>
          <w:b w:val="0"/>
          <w:i w:val="0"/>
          <w:color w:val="000000" w:themeColor="text1"/>
          <w:sz w:val="20"/>
          <w:szCs w:val="20"/>
        </w:rPr>
      </w:lvl>
    </w:lvlOverride>
  </w:num>
  <w:num w:numId="28" w16cid:durableId="1005865627">
    <w:abstractNumId w:val="8"/>
    <w:lvlOverride w:ilvl="0">
      <w:lvl w:ilvl="0">
        <w:start w:val="1"/>
        <w:numFmt w:val="decimal"/>
        <w:lvlText w:val="%1."/>
        <w:lvlJc w:val="left"/>
        <w:pPr>
          <w:ind w:left="454" w:hanging="454"/>
        </w:pPr>
        <w:rPr>
          <w:rFonts w:ascii="Verdana" w:hAnsi="Verdana" w:hint="default"/>
          <w:b/>
          <w:i w:val="0"/>
          <w:color w:val="000000" w:themeColor="text1"/>
          <w:sz w:val="20"/>
          <w:szCs w:val="20"/>
        </w:rPr>
      </w:lvl>
    </w:lvlOverride>
    <w:lvlOverride w:ilvl="1">
      <w:lvl w:ilvl="1">
        <w:start w:val="1"/>
        <w:numFmt w:val="decimal"/>
        <w:lvlText w:val="%1.%2"/>
        <w:lvlJc w:val="left"/>
        <w:pPr>
          <w:ind w:left="454" w:hanging="454"/>
        </w:pPr>
        <w:rPr>
          <w:rFonts w:ascii="Verdana" w:hAnsi="Verdana" w:hint="default"/>
          <w:b w:val="0"/>
          <w:i w:val="0"/>
          <w:sz w:val="20"/>
          <w:szCs w:val="20"/>
        </w:rPr>
      </w:lvl>
    </w:lvlOverride>
    <w:lvlOverride w:ilvl="2">
      <w:lvl w:ilvl="2">
        <w:start w:val="1"/>
        <w:numFmt w:val="lowerLetter"/>
        <w:lvlText w:val="(%3)"/>
        <w:lvlJc w:val="left"/>
        <w:pPr>
          <w:ind w:left="907" w:hanging="453"/>
        </w:pPr>
        <w:rPr>
          <w:rFonts w:ascii="Verdana" w:hAnsi="Verdana" w:hint="default"/>
          <w:b w:val="0"/>
          <w:i w:val="0"/>
          <w:color w:val="000000" w:themeColor="text1"/>
          <w:sz w:val="20"/>
          <w:szCs w:val="20"/>
        </w:rPr>
      </w:lvl>
    </w:lvlOverride>
  </w:num>
  <w:num w:numId="29" w16cid:durableId="1867400748">
    <w:abstractNumId w:val="8"/>
    <w:lvlOverride w:ilvl="0">
      <w:lvl w:ilvl="0">
        <w:start w:val="1"/>
        <w:numFmt w:val="decimal"/>
        <w:lvlText w:val="%1."/>
        <w:lvlJc w:val="left"/>
        <w:pPr>
          <w:ind w:left="454" w:hanging="454"/>
        </w:pPr>
        <w:rPr>
          <w:rFonts w:ascii="Verdana" w:hAnsi="Verdana" w:hint="default"/>
          <w:b/>
          <w:i w:val="0"/>
          <w:color w:val="000000" w:themeColor="text1"/>
          <w:sz w:val="20"/>
          <w:szCs w:val="20"/>
        </w:rPr>
      </w:lvl>
    </w:lvlOverride>
    <w:lvlOverride w:ilvl="1">
      <w:lvl w:ilvl="1">
        <w:start w:val="1"/>
        <w:numFmt w:val="decimal"/>
        <w:lvlText w:val="%1.%2"/>
        <w:lvlJc w:val="left"/>
        <w:pPr>
          <w:ind w:left="454" w:hanging="454"/>
        </w:pPr>
        <w:rPr>
          <w:rFonts w:ascii="Verdana" w:hAnsi="Verdana" w:hint="default"/>
          <w:b w:val="0"/>
          <w:i w:val="0"/>
          <w:sz w:val="20"/>
          <w:szCs w:val="20"/>
        </w:rPr>
      </w:lvl>
    </w:lvlOverride>
    <w:lvlOverride w:ilvl="2">
      <w:lvl w:ilvl="2">
        <w:start w:val="1"/>
        <w:numFmt w:val="lowerLetter"/>
        <w:lvlText w:val="(%3)"/>
        <w:lvlJc w:val="left"/>
        <w:pPr>
          <w:ind w:left="907" w:hanging="453"/>
        </w:pPr>
        <w:rPr>
          <w:rFonts w:ascii="Verdana" w:hAnsi="Verdana" w:hint="default"/>
          <w:b w:val="0"/>
          <w:i w:val="0"/>
          <w:color w:val="000000" w:themeColor="text1"/>
          <w:sz w:val="20"/>
          <w:szCs w:val="20"/>
        </w:rPr>
      </w:lvl>
    </w:lvlOverride>
  </w:num>
  <w:num w:numId="30" w16cid:durableId="1032340700">
    <w:abstractNumId w:val="8"/>
    <w:lvlOverride w:ilvl="0">
      <w:lvl w:ilvl="0">
        <w:start w:val="1"/>
        <w:numFmt w:val="decimal"/>
        <w:lvlText w:val="%1."/>
        <w:lvlJc w:val="left"/>
        <w:pPr>
          <w:ind w:left="454" w:hanging="454"/>
        </w:pPr>
        <w:rPr>
          <w:rFonts w:ascii="Verdana" w:hAnsi="Verdana" w:hint="default"/>
          <w:b/>
          <w:i w:val="0"/>
          <w:caps w:val="0"/>
          <w:color w:val="000000" w:themeColor="text1"/>
          <w:sz w:val="20"/>
          <w:szCs w:val="20"/>
        </w:rPr>
      </w:lvl>
    </w:lvlOverride>
    <w:lvlOverride w:ilvl="1">
      <w:lvl w:ilvl="1">
        <w:start w:val="1"/>
        <w:numFmt w:val="decimal"/>
        <w:lvlText w:val="%1.%2"/>
        <w:lvlJc w:val="left"/>
        <w:pPr>
          <w:ind w:left="454" w:hanging="454"/>
        </w:pPr>
        <w:rPr>
          <w:rFonts w:ascii="Verdana" w:hAnsi="Verdana" w:hint="default"/>
          <w:b w:val="0"/>
          <w:i w:val="0"/>
          <w:sz w:val="20"/>
          <w:szCs w:val="20"/>
        </w:rPr>
      </w:lvl>
    </w:lvlOverride>
    <w:lvlOverride w:ilvl="2">
      <w:lvl w:ilvl="2">
        <w:start w:val="1"/>
        <w:numFmt w:val="lowerLetter"/>
        <w:lvlText w:val="(%3)"/>
        <w:lvlJc w:val="left"/>
        <w:pPr>
          <w:ind w:left="907" w:hanging="453"/>
        </w:pPr>
        <w:rPr>
          <w:rFonts w:ascii="Verdana" w:hAnsi="Verdana" w:hint="default"/>
          <w:b w:val="0"/>
          <w:i w:val="0"/>
          <w:color w:val="000000" w:themeColor="text1"/>
          <w:sz w:val="20"/>
          <w:szCs w:val="20"/>
        </w:rPr>
      </w:lvl>
    </w:lvlOverride>
    <w:lvlOverride w:ilvl="3">
      <w:lvl w:ilvl="3">
        <w:start w:val="1"/>
        <w:numFmt w:val="lowerRoman"/>
        <w:lvlText w:val="(%4)"/>
        <w:lvlJc w:val="left"/>
        <w:pPr>
          <w:ind w:left="1247" w:hanging="34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1090545919">
    <w:abstractNumId w:val="14"/>
  </w:num>
  <w:num w:numId="32" w16cid:durableId="1359547803">
    <w:abstractNumId w:val="7"/>
  </w:num>
  <w:num w:numId="33" w16cid:durableId="1186603198">
    <w:abstractNumId w:val="13"/>
  </w:num>
  <w:num w:numId="34" w16cid:durableId="15184234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28203693">
    <w:abstractNumId w:val="25"/>
  </w:num>
  <w:num w:numId="36" w16cid:durableId="21383742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46705342">
    <w:abstractNumId w:val="17"/>
  </w:num>
  <w:num w:numId="38" w16cid:durableId="89131357">
    <w:abstractNumId w:val="22"/>
  </w:num>
  <w:num w:numId="39" w16cid:durableId="185738216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29904292">
    <w:abstractNumId w:val="24"/>
    <w:lvlOverride w:ilvl="0">
      <w:startOverride w:val="1"/>
      <w:lvl w:ilvl="0">
        <w:start w:val="1"/>
        <w:numFmt w:val="decimal"/>
        <w:pStyle w:val="Clausenoheader0"/>
        <w:lvlText w:val="%1."/>
        <w:lvlJc w:val="left"/>
        <w:pPr>
          <w:ind w:left="567" w:hanging="567"/>
        </w:pPr>
        <w:rPr>
          <w:rFonts w:ascii="Verdana" w:hAnsi="Verdana" w:hint="default"/>
          <w:b/>
          <w:i w:val="0"/>
          <w:color w:val="000000" w:themeColor="text1"/>
          <w:sz w:val="18"/>
        </w:rPr>
      </w:lvl>
    </w:lvlOverride>
    <w:lvlOverride w:ilvl="1">
      <w:startOverride w:val="1"/>
      <w:lvl w:ilvl="1">
        <w:start w:val="1"/>
        <w:numFmt w:val="decimal"/>
        <w:pStyle w:val="NoHeaderList2"/>
        <w:lvlText w:val="%1.%2"/>
        <w:lvlJc w:val="left"/>
        <w:pPr>
          <w:ind w:left="567" w:hanging="567"/>
        </w:pPr>
        <w:rPr>
          <w:rFonts w:ascii="Verdana" w:hAnsi="Verdana" w:hint="default"/>
          <w:b w:val="0"/>
          <w:i w:val="0"/>
          <w:color w:val="000000" w:themeColor="text1"/>
          <w:sz w:val="18"/>
        </w:rPr>
      </w:lvl>
    </w:lvlOverride>
    <w:lvlOverride w:ilvl="2">
      <w:startOverride w:val="1"/>
      <w:lvl w:ilvl="2">
        <w:start w:val="1"/>
        <w:numFmt w:val="lowerLetter"/>
        <w:pStyle w:val="NoHeaderList3"/>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pStyle w:val="NoHeaderList4"/>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1" w16cid:durableId="1010447381">
    <w:abstractNumId w:val="16"/>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42" w16cid:durableId="1651788497">
    <w:abstractNumId w:val="24"/>
    <w:lvlOverride w:ilvl="0">
      <w:lvl w:ilvl="0">
        <w:start w:val="1"/>
        <w:numFmt w:val="decimal"/>
        <w:pStyle w:val="Clausenoheader0"/>
        <w:lvlText w:val="%1."/>
        <w:lvlJc w:val="left"/>
        <w:pPr>
          <w:ind w:left="567" w:hanging="567"/>
        </w:pPr>
        <w:rPr>
          <w:rFonts w:ascii="Verdana" w:hAnsi="Verdana" w:hint="default"/>
          <w:b/>
          <w:i w:val="0"/>
          <w:color w:val="000000" w:themeColor="text1"/>
          <w:sz w:val="18"/>
        </w:rPr>
      </w:lvl>
    </w:lvlOverride>
    <w:lvlOverride w:ilvl="1">
      <w:lvl w:ilvl="1">
        <w:start w:val="1"/>
        <w:numFmt w:val="decimal"/>
        <w:pStyle w:val="NoHeaderList2"/>
        <w:lvlText w:val="%1.%2"/>
        <w:lvlJc w:val="left"/>
        <w:pPr>
          <w:ind w:left="567" w:hanging="567"/>
        </w:pPr>
        <w:rPr>
          <w:rFonts w:ascii="Verdana" w:hAnsi="Verdana" w:hint="default"/>
          <w:b w:val="0"/>
          <w:i w:val="0"/>
          <w:color w:val="000000" w:themeColor="text1"/>
          <w:sz w:val="18"/>
        </w:rPr>
      </w:lvl>
    </w:lvlOverride>
    <w:lvlOverride w:ilvl="2">
      <w:lvl w:ilvl="2">
        <w:start w:val="1"/>
        <w:numFmt w:val="lowerLetter"/>
        <w:pStyle w:val="NoHeader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NoHeader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NotTrackFormatting/>
  <w:defaultTabStop w:val="720"/>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268C"/>
    <w:rsid w:val="000043FB"/>
    <w:rsid w:val="000049F5"/>
    <w:rsid w:val="00006787"/>
    <w:rsid w:val="00012114"/>
    <w:rsid w:val="00013753"/>
    <w:rsid w:val="0001432A"/>
    <w:rsid w:val="00014544"/>
    <w:rsid w:val="00014E7C"/>
    <w:rsid w:val="000173EA"/>
    <w:rsid w:val="0001779E"/>
    <w:rsid w:val="00017D1E"/>
    <w:rsid w:val="000202DB"/>
    <w:rsid w:val="00020815"/>
    <w:rsid w:val="000216CE"/>
    <w:rsid w:val="00021E57"/>
    <w:rsid w:val="0002309A"/>
    <w:rsid w:val="00025F7E"/>
    <w:rsid w:val="000328D9"/>
    <w:rsid w:val="00032930"/>
    <w:rsid w:val="00033105"/>
    <w:rsid w:val="0003350D"/>
    <w:rsid w:val="00035538"/>
    <w:rsid w:val="00035F39"/>
    <w:rsid w:val="000419F6"/>
    <w:rsid w:val="00042D24"/>
    <w:rsid w:val="0004416F"/>
    <w:rsid w:val="00044555"/>
    <w:rsid w:val="00045002"/>
    <w:rsid w:val="00045068"/>
    <w:rsid w:val="00052B47"/>
    <w:rsid w:val="0005325E"/>
    <w:rsid w:val="00053542"/>
    <w:rsid w:val="000569DD"/>
    <w:rsid w:val="00064341"/>
    <w:rsid w:val="00065368"/>
    <w:rsid w:val="00066F94"/>
    <w:rsid w:val="0007056D"/>
    <w:rsid w:val="0007060A"/>
    <w:rsid w:val="000713FE"/>
    <w:rsid w:val="00072F12"/>
    <w:rsid w:val="00074B46"/>
    <w:rsid w:val="00076911"/>
    <w:rsid w:val="00076A4C"/>
    <w:rsid w:val="00076D27"/>
    <w:rsid w:val="000802D2"/>
    <w:rsid w:val="00080F54"/>
    <w:rsid w:val="000815B8"/>
    <w:rsid w:val="00081BDD"/>
    <w:rsid w:val="00082B8B"/>
    <w:rsid w:val="00083A30"/>
    <w:rsid w:val="00084096"/>
    <w:rsid w:val="00084645"/>
    <w:rsid w:val="00085A46"/>
    <w:rsid w:val="00087889"/>
    <w:rsid w:val="00090C6F"/>
    <w:rsid w:val="00091204"/>
    <w:rsid w:val="00091398"/>
    <w:rsid w:val="0009195F"/>
    <w:rsid w:val="00093325"/>
    <w:rsid w:val="00093B80"/>
    <w:rsid w:val="00095CCB"/>
    <w:rsid w:val="00095CEC"/>
    <w:rsid w:val="00096B07"/>
    <w:rsid w:val="00097793"/>
    <w:rsid w:val="000979E6"/>
    <w:rsid w:val="00097FF9"/>
    <w:rsid w:val="000A32D9"/>
    <w:rsid w:val="000A346F"/>
    <w:rsid w:val="000A687B"/>
    <w:rsid w:val="000A6906"/>
    <w:rsid w:val="000A703D"/>
    <w:rsid w:val="000A7E90"/>
    <w:rsid w:val="000B054F"/>
    <w:rsid w:val="000B125B"/>
    <w:rsid w:val="000B16C9"/>
    <w:rsid w:val="000B17FD"/>
    <w:rsid w:val="000B5917"/>
    <w:rsid w:val="000B5B0A"/>
    <w:rsid w:val="000B7479"/>
    <w:rsid w:val="000B779E"/>
    <w:rsid w:val="000C3B5B"/>
    <w:rsid w:val="000D09C2"/>
    <w:rsid w:val="000D0E13"/>
    <w:rsid w:val="000D1D7F"/>
    <w:rsid w:val="000D2C1D"/>
    <w:rsid w:val="000D49D2"/>
    <w:rsid w:val="000D547E"/>
    <w:rsid w:val="000E0614"/>
    <w:rsid w:val="000E074A"/>
    <w:rsid w:val="000E38DB"/>
    <w:rsid w:val="000E6657"/>
    <w:rsid w:val="000F0177"/>
    <w:rsid w:val="000F0DC0"/>
    <w:rsid w:val="000F13C0"/>
    <w:rsid w:val="000F1DED"/>
    <w:rsid w:val="000F2154"/>
    <w:rsid w:val="000F2533"/>
    <w:rsid w:val="000F2CA6"/>
    <w:rsid w:val="000F3209"/>
    <w:rsid w:val="000F54E1"/>
    <w:rsid w:val="000F6299"/>
    <w:rsid w:val="000F7036"/>
    <w:rsid w:val="000F763A"/>
    <w:rsid w:val="000F7743"/>
    <w:rsid w:val="0010027D"/>
    <w:rsid w:val="001026C8"/>
    <w:rsid w:val="001027B0"/>
    <w:rsid w:val="00103703"/>
    <w:rsid w:val="00104689"/>
    <w:rsid w:val="001053A8"/>
    <w:rsid w:val="0010668B"/>
    <w:rsid w:val="00106CF8"/>
    <w:rsid w:val="00107582"/>
    <w:rsid w:val="00112217"/>
    <w:rsid w:val="001156EF"/>
    <w:rsid w:val="0012510F"/>
    <w:rsid w:val="001259A5"/>
    <w:rsid w:val="00126163"/>
    <w:rsid w:val="00126B14"/>
    <w:rsid w:val="0012715D"/>
    <w:rsid w:val="00132F28"/>
    <w:rsid w:val="00133B70"/>
    <w:rsid w:val="00134C9C"/>
    <w:rsid w:val="00135812"/>
    <w:rsid w:val="00135F31"/>
    <w:rsid w:val="001405BA"/>
    <w:rsid w:val="00140727"/>
    <w:rsid w:val="00140A7A"/>
    <w:rsid w:val="00141AC6"/>
    <w:rsid w:val="00144ECB"/>
    <w:rsid w:val="001456B7"/>
    <w:rsid w:val="0014699C"/>
    <w:rsid w:val="001470A9"/>
    <w:rsid w:val="00151CBF"/>
    <w:rsid w:val="0015306E"/>
    <w:rsid w:val="001543A2"/>
    <w:rsid w:val="001550B9"/>
    <w:rsid w:val="00155D88"/>
    <w:rsid w:val="00156188"/>
    <w:rsid w:val="001605FD"/>
    <w:rsid w:val="0016216A"/>
    <w:rsid w:val="00162A29"/>
    <w:rsid w:val="00162F5F"/>
    <w:rsid w:val="0016306C"/>
    <w:rsid w:val="00163843"/>
    <w:rsid w:val="001647FC"/>
    <w:rsid w:val="00164A54"/>
    <w:rsid w:val="00165080"/>
    <w:rsid w:val="0016671D"/>
    <w:rsid w:val="00166B6F"/>
    <w:rsid w:val="001718BC"/>
    <w:rsid w:val="0017231D"/>
    <w:rsid w:val="001750CF"/>
    <w:rsid w:val="00175BA8"/>
    <w:rsid w:val="00175CB4"/>
    <w:rsid w:val="00180E7A"/>
    <w:rsid w:val="00182CA1"/>
    <w:rsid w:val="00183823"/>
    <w:rsid w:val="00184D77"/>
    <w:rsid w:val="00185197"/>
    <w:rsid w:val="00187ACB"/>
    <w:rsid w:val="00187AD7"/>
    <w:rsid w:val="00190C88"/>
    <w:rsid w:val="001966F1"/>
    <w:rsid w:val="00197CFE"/>
    <w:rsid w:val="001A1191"/>
    <w:rsid w:val="001A4799"/>
    <w:rsid w:val="001A47C1"/>
    <w:rsid w:val="001A5BE4"/>
    <w:rsid w:val="001A72E6"/>
    <w:rsid w:val="001A7809"/>
    <w:rsid w:val="001A79BF"/>
    <w:rsid w:val="001B07B6"/>
    <w:rsid w:val="001B0D39"/>
    <w:rsid w:val="001B2641"/>
    <w:rsid w:val="001B2AED"/>
    <w:rsid w:val="001B3025"/>
    <w:rsid w:val="001B37DA"/>
    <w:rsid w:val="001B4914"/>
    <w:rsid w:val="001B682D"/>
    <w:rsid w:val="001B6E7F"/>
    <w:rsid w:val="001C3092"/>
    <w:rsid w:val="001C3D35"/>
    <w:rsid w:val="001C4ED7"/>
    <w:rsid w:val="001C73DF"/>
    <w:rsid w:val="001C741F"/>
    <w:rsid w:val="001C7619"/>
    <w:rsid w:val="001D1158"/>
    <w:rsid w:val="001D5EBF"/>
    <w:rsid w:val="001D730F"/>
    <w:rsid w:val="001E1859"/>
    <w:rsid w:val="001E28C1"/>
    <w:rsid w:val="001E34F6"/>
    <w:rsid w:val="001E3ECE"/>
    <w:rsid w:val="001E404C"/>
    <w:rsid w:val="001E4391"/>
    <w:rsid w:val="001F2973"/>
    <w:rsid w:val="001F33A8"/>
    <w:rsid w:val="001F4068"/>
    <w:rsid w:val="001F40E6"/>
    <w:rsid w:val="001F4477"/>
    <w:rsid w:val="001F4DAC"/>
    <w:rsid w:val="001F68CC"/>
    <w:rsid w:val="001F7F64"/>
    <w:rsid w:val="00200302"/>
    <w:rsid w:val="002023A7"/>
    <w:rsid w:val="002031D9"/>
    <w:rsid w:val="00206917"/>
    <w:rsid w:val="00207218"/>
    <w:rsid w:val="00207A4B"/>
    <w:rsid w:val="00210065"/>
    <w:rsid w:val="00212F51"/>
    <w:rsid w:val="00213A11"/>
    <w:rsid w:val="0021519A"/>
    <w:rsid w:val="00215263"/>
    <w:rsid w:val="0021540F"/>
    <w:rsid w:val="002229DF"/>
    <w:rsid w:val="002236BB"/>
    <w:rsid w:val="00223963"/>
    <w:rsid w:val="00224592"/>
    <w:rsid w:val="00226609"/>
    <w:rsid w:val="00226C88"/>
    <w:rsid w:val="00226FA9"/>
    <w:rsid w:val="002327C5"/>
    <w:rsid w:val="00232866"/>
    <w:rsid w:val="00234499"/>
    <w:rsid w:val="00236C1F"/>
    <w:rsid w:val="002401F7"/>
    <w:rsid w:val="00240E77"/>
    <w:rsid w:val="002422D7"/>
    <w:rsid w:val="0024348A"/>
    <w:rsid w:val="002434A6"/>
    <w:rsid w:val="002436E2"/>
    <w:rsid w:val="0024613A"/>
    <w:rsid w:val="002469E6"/>
    <w:rsid w:val="00252304"/>
    <w:rsid w:val="00254DBB"/>
    <w:rsid w:val="00254F20"/>
    <w:rsid w:val="00255A14"/>
    <w:rsid w:val="00255FC3"/>
    <w:rsid w:val="002565DF"/>
    <w:rsid w:val="00257131"/>
    <w:rsid w:val="00257983"/>
    <w:rsid w:val="002616E4"/>
    <w:rsid w:val="0026199D"/>
    <w:rsid w:val="002623B6"/>
    <w:rsid w:val="00262F93"/>
    <w:rsid w:val="002635C4"/>
    <w:rsid w:val="0026531F"/>
    <w:rsid w:val="002654E0"/>
    <w:rsid w:val="002723E8"/>
    <w:rsid w:val="0027290D"/>
    <w:rsid w:val="00274123"/>
    <w:rsid w:val="00274329"/>
    <w:rsid w:val="002778DA"/>
    <w:rsid w:val="002801BD"/>
    <w:rsid w:val="00282099"/>
    <w:rsid w:val="0028248B"/>
    <w:rsid w:val="0028266E"/>
    <w:rsid w:val="002834F6"/>
    <w:rsid w:val="00283576"/>
    <w:rsid w:val="002861B0"/>
    <w:rsid w:val="002950A2"/>
    <w:rsid w:val="002A0FB0"/>
    <w:rsid w:val="002A1D13"/>
    <w:rsid w:val="002A2BE0"/>
    <w:rsid w:val="002A3B7B"/>
    <w:rsid w:val="002A46D2"/>
    <w:rsid w:val="002A4B7F"/>
    <w:rsid w:val="002A4F8E"/>
    <w:rsid w:val="002A6F68"/>
    <w:rsid w:val="002B45B9"/>
    <w:rsid w:val="002B54A3"/>
    <w:rsid w:val="002B7FB8"/>
    <w:rsid w:val="002C025F"/>
    <w:rsid w:val="002C06E6"/>
    <w:rsid w:val="002C1F03"/>
    <w:rsid w:val="002C2862"/>
    <w:rsid w:val="002C2EF8"/>
    <w:rsid w:val="002C397E"/>
    <w:rsid w:val="002C70B5"/>
    <w:rsid w:val="002D0533"/>
    <w:rsid w:val="002D08AE"/>
    <w:rsid w:val="002D0E09"/>
    <w:rsid w:val="002D1342"/>
    <w:rsid w:val="002D1DC5"/>
    <w:rsid w:val="002D20A5"/>
    <w:rsid w:val="002D3C68"/>
    <w:rsid w:val="002D5820"/>
    <w:rsid w:val="002E073A"/>
    <w:rsid w:val="002E21EA"/>
    <w:rsid w:val="002E2A66"/>
    <w:rsid w:val="002E361A"/>
    <w:rsid w:val="002E5DFD"/>
    <w:rsid w:val="002F0A3D"/>
    <w:rsid w:val="002F150D"/>
    <w:rsid w:val="002F2054"/>
    <w:rsid w:val="002F5B19"/>
    <w:rsid w:val="002F7589"/>
    <w:rsid w:val="00301CB7"/>
    <w:rsid w:val="00304546"/>
    <w:rsid w:val="003059B3"/>
    <w:rsid w:val="00305C89"/>
    <w:rsid w:val="003061EA"/>
    <w:rsid w:val="00306202"/>
    <w:rsid w:val="003062F5"/>
    <w:rsid w:val="00306615"/>
    <w:rsid w:val="003123F2"/>
    <w:rsid w:val="003125A7"/>
    <w:rsid w:val="00313F51"/>
    <w:rsid w:val="003153BE"/>
    <w:rsid w:val="003157FC"/>
    <w:rsid w:val="00315AA0"/>
    <w:rsid w:val="003163BA"/>
    <w:rsid w:val="00316771"/>
    <w:rsid w:val="003175E1"/>
    <w:rsid w:val="003229B7"/>
    <w:rsid w:val="00322FF2"/>
    <w:rsid w:val="003237B4"/>
    <w:rsid w:val="003250C8"/>
    <w:rsid w:val="00325A07"/>
    <w:rsid w:val="00325AE6"/>
    <w:rsid w:val="003265B1"/>
    <w:rsid w:val="0032792E"/>
    <w:rsid w:val="00331FCE"/>
    <w:rsid w:val="00332CFB"/>
    <w:rsid w:val="00334055"/>
    <w:rsid w:val="0033502E"/>
    <w:rsid w:val="0033733F"/>
    <w:rsid w:val="00340D8E"/>
    <w:rsid w:val="00341794"/>
    <w:rsid w:val="003424AC"/>
    <w:rsid w:val="003424E1"/>
    <w:rsid w:val="0034294D"/>
    <w:rsid w:val="00343727"/>
    <w:rsid w:val="00344750"/>
    <w:rsid w:val="00345579"/>
    <w:rsid w:val="003463CE"/>
    <w:rsid w:val="00346E18"/>
    <w:rsid w:val="0035084D"/>
    <w:rsid w:val="00350853"/>
    <w:rsid w:val="00350E30"/>
    <w:rsid w:val="0035159F"/>
    <w:rsid w:val="003523E6"/>
    <w:rsid w:val="003546B1"/>
    <w:rsid w:val="00355BB0"/>
    <w:rsid w:val="00355E64"/>
    <w:rsid w:val="00357F5A"/>
    <w:rsid w:val="00360428"/>
    <w:rsid w:val="00361961"/>
    <w:rsid w:val="00362C21"/>
    <w:rsid w:val="003641FA"/>
    <w:rsid w:val="00364F3E"/>
    <w:rsid w:val="0036611D"/>
    <w:rsid w:val="003670A1"/>
    <w:rsid w:val="00372512"/>
    <w:rsid w:val="00375ECD"/>
    <w:rsid w:val="00376978"/>
    <w:rsid w:val="00376F5D"/>
    <w:rsid w:val="003775CB"/>
    <w:rsid w:val="00381066"/>
    <w:rsid w:val="0038241F"/>
    <w:rsid w:val="00386E07"/>
    <w:rsid w:val="00387C49"/>
    <w:rsid w:val="00387E6B"/>
    <w:rsid w:val="0039064D"/>
    <w:rsid w:val="003906CA"/>
    <w:rsid w:val="00391437"/>
    <w:rsid w:val="003918B3"/>
    <w:rsid w:val="00392308"/>
    <w:rsid w:val="00393DD9"/>
    <w:rsid w:val="0039408A"/>
    <w:rsid w:val="00395996"/>
    <w:rsid w:val="003959C1"/>
    <w:rsid w:val="003976FB"/>
    <w:rsid w:val="003A15C1"/>
    <w:rsid w:val="003A26F3"/>
    <w:rsid w:val="003A3540"/>
    <w:rsid w:val="003A40CE"/>
    <w:rsid w:val="003A47E8"/>
    <w:rsid w:val="003A50B6"/>
    <w:rsid w:val="003A5EDD"/>
    <w:rsid w:val="003A5FAA"/>
    <w:rsid w:val="003A74DB"/>
    <w:rsid w:val="003A7A1E"/>
    <w:rsid w:val="003B05BA"/>
    <w:rsid w:val="003B1407"/>
    <w:rsid w:val="003B1A33"/>
    <w:rsid w:val="003B2326"/>
    <w:rsid w:val="003B40D1"/>
    <w:rsid w:val="003B5ABC"/>
    <w:rsid w:val="003C1D92"/>
    <w:rsid w:val="003C2852"/>
    <w:rsid w:val="003C3519"/>
    <w:rsid w:val="003C41C5"/>
    <w:rsid w:val="003C4668"/>
    <w:rsid w:val="003C5B38"/>
    <w:rsid w:val="003C7892"/>
    <w:rsid w:val="003C78AE"/>
    <w:rsid w:val="003D1DB3"/>
    <w:rsid w:val="003D45A4"/>
    <w:rsid w:val="003D45B8"/>
    <w:rsid w:val="003D5459"/>
    <w:rsid w:val="003D727D"/>
    <w:rsid w:val="003D795D"/>
    <w:rsid w:val="003D7EE1"/>
    <w:rsid w:val="003E3903"/>
    <w:rsid w:val="003E3BF3"/>
    <w:rsid w:val="003E4078"/>
    <w:rsid w:val="003E46AA"/>
    <w:rsid w:val="003E5707"/>
    <w:rsid w:val="003E66E4"/>
    <w:rsid w:val="003E66EB"/>
    <w:rsid w:val="003F01C3"/>
    <w:rsid w:val="003F3DDD"/>
    <w:rsid w:val="003F4565"/>
    <w:rsid w:val="003F6C60"/>
    <w:rsid w:val="00400A17"/>
    <w:rsid w:val="00401AD3"/>
    <w:rsid w:val="004024D5"/>
    <w:rsid w:val="00402F63"/>
    <w:rsid w:val="004032CE"/>
    <w:rsid w:val="00403D75"/>
    <w:rsid w:val="00407E34"/>
    <w:rsid w:val="004117FD"/>
    <w:rsid w:val="00412040"/>
    <w:rsid w:val="00412401"/>
    <w:rsid w:val="00412B14"/>
    <w:rsid w:val="00413773"/>
    <w:rsid w:val="004155AA"/>
    <w:rsid w:val="004155AE"/>
    <w:rsid w:val="00416947"/>
    <w:rsid w:val="004176C4"/>
    <w:rsid w:val="00420398"/>
    <w:rsid w:val="004203CC"/>
    <w:rsid w:val="004214B1"/>
    <w:rsid w:val="004219FF"/>
    <w:rsid w:val="00424757"/>
    <w:rsid w:val="00424D89"/>
    <w:rsid w:val="00430E94"/>
    <w:rsid w:val="004312F6"/>
    <w:rsid w:val="00432174"/>
    <w:rsid w:val="00432212"/>
    <w:rsid w:val="00432B20"/>
    <w:rsid w:val="00437C74"/>
    <w:rsid w:val="0044099F"/>
    <w:rsid w:val="004417FE"/>
    <w:rsid w:val="00441FE8"/>
    <w:rsid w:val="004438F3"/>
    <w:rsid w:val="00443BBF"/>
    <w:rsid w:val="00443EE7"/>
    <w:rsid w:val="00443F85"/>
    <w:rsid w:val="00443FDF"/>
    <w:rsid w:val="00445CBE"/>
    <w:rsid w:val="00446606"/>
    <w:rsid w:val="004528DF"/>
    <w:rsid w:val="00452F06"/>
    <w:rsid w:val="004550FD"/>
    <w:rsid w:val="00455114"/>
    <w:rsid w:val="00456379"/>
    <w:rsid w:val="00456915"/>
    <w:rsid w:val="00456C55"/>
    <w:rsid w:val="00460D60"/>
    <w:rsid w:val="0046235B"/>
    <w:rsid w:val="00462719"/>
    <w:rsid w:val="004639A3"/>
    <w:rsid w:val="00463E0D"/>
    <w:rsid w:val="00466EA4"/>
    <w:rsid w:val="00467B5E"/>
    <w:rsid w:val="00470A4C"/>
    <w:rsid w:val="00472F52"/>
    <w:rsid w:val="00473C3E"/>
    <w:rsid w:val="0047409D"/>
    <w:rsid w:val="00476E4D"/>
    <w:rsid w:val="004913EC"/>
    <w:rsid w:val="00491400"/>
    <w:rsid w:val="00491C93"/>
    <w:rsid w:val="00491E5F"/>
    <w:rsid w:val="004955C4"/>
    <w:rsid w:val="00495E84"/>
    <w:rsid w:val="00496262"/>
    <w:rsid w:val="00496F7C"/>
    <w:rsid w:val="004A2AF9"/>
    <w:rsid w:val="004A3E74"/>
    <w:rsid w:val="004A40D5"/>
    <w:rsid w:val="004A446C"/>
    <w:rsid w:val="004A4CD1"/>
    <w:rsid w:val="004A4CF8"/>
    <w:rsid w:val="004A5660"/>
    <w:rsid w:val="004A5DB8"/>
    <w:rsid w:val="004A60BE"/>
    <w:rsid w:val="004A610D"/>
    <w:rsid w:val="004B011B"/>
    <w:rsid w:val="004B0AEC"/>
    <w:rsid w:val="004B3642"/>
    <w:rsid w:val="004B3B22"/>
    <w:rsid w:val="004B4DF3"/>
    <w:rsid w:val="004B6DCB"/>
    <w:rsid w:val="004B72BE"/>
    <w:rsid w:val="004C09A0"/>
    <w:rsid w:val="004C12F3"/>
    <w:rsid w:val="004C391B"/>
    <w:rsid w:val="004C44AF"/>
    <w:rsid w:val="004C5A6F"/>
    <w:rsid w:val="004C5C3E"/>
    <w:rsid w:val="004C7A22"/>
    <w:rsid w:val="004C7CBA"/>
    <w:rsid w:val="004D0FFB"/>
    <w:rsid w:val="004D406C"/>
    <w:rsid w:val="004D6A8F"/>
    <w:rsid w:val="004D7170"/>
    <w:rsid w:val="004E03A0"/>
    <w:rsid w:val="004E4642"/>
    <w:rsid w:val="004E48F9"/>
    <w:rsid w:val="004E5D81"/>
    <w:rsid w:val="004F046A"/>
    <w:rsid w:val="004F12E5"/>
    <w:rsid w:val="004F2066"/>
    <w:rsid w:val="004F26A4"/>
    <w:rsid w:val="004F4C54"/>
    <w:rsid w:val="004F57DD"/>
    <w:rsid w:val="005003F0"/>
    <w:rsid w:val="00500A7F"/>
    <w:rsid w:val="00503494"/>
    <w:rsid w:val="00503D19"/>
    <w:rsid w:val="00504D34"/>
    <w:rsid w:val="00512236"/>
    <w:rsid w:val="0051555B"/>
    <w:rsid w:val="00515691"/>
    <w:rsid w:val="00515EFB"/>
    <w:rsid w:val="00520A9D"/>
    <w:rsid w:val="005211E5"/>
    <w:rsid w:val="00522741"/>
    <w:rsid w:val="0052308E"/>
    <w:rsid w:val="00523F32"/>
    <w:rsid w:val="00524949"/>
    <w:rsid w:val="0052526E"/>
    <w:rsid w:val="0052748E"/>
    <w:rsid w:val="0052775D"/>
    <w:rsid w:val="0053074C"/>
    <w:rsid w:val="00530B12"/>
    <w:rsid w:val="0053108D"/>
    <w:rsid w:val="00531208"/>
    <w:rsid w:val="00531B7A"/>
    <w:rsid w:val="00531C67"/>
    <w:rsid w:val="00532810"/>
    <w:rsid w:val="005330E7"/>
    <w:rsid w:val="00533EC2"/>
    <w:rsid w:val="00535B56"/>
    <w:rsid w:val="0053643A"/>
    <w:rsid w:val="005375B6"/>
    <w:rsid w:val="005409BE"/>
    <w:rsid w:val="00541680"/>
    <w:rsid w:val="00541A2C"/>
    <w:rsid w:val="005454D8"/>
    <w:rsid w:val="00546A3A"/>
    <w:rsid w:val="005507F6"/>
    <w:rsid w:val="00552A3D"/>
    <w:rsid w:val="005532BB"/>
    <w:rsid w:val="005540EA"/>
    <w:rsid w:val="0055463F"/>
    <w:rsid w:val="00554B0D"/>
    <w:rsid w:val="00556AD6"/>
    <w:rsid w:val="00556E8C"/>
    <w:rsid w:val="005579A6"/>
    <w:rsid w:val="005615E9"/>
    <w:rsid w:val="00561E3A"/>
    <w:rsid w:val="00563913"/>
    <w:rsid w:val="00563FEE"/>
    <w:rsid w:val="0056656D"/>
    <w:rsid w:val="0056728E"/>
    <w:rsid w:val="00567EF6"/>
    <w:rsid w:val="00570594"/>
    <w:rsid w:val="0057083F"/>
    <w:rsid w:val="0057149D"/>
    <w:rsid w:val="00573DDB"/>
    <w:rsid w:val="00574D37"/>
    <w:rsid w:val="005758DD"/>
    <w:rsid w:val="00575993"/>
    <w:rsid w:val="005759FB"/>
    <w:rsid w:val="005778F7"/>
    <w:rsid w:val="005803FF"/>
    <w:rsid w:val="0058076C"/>
    <w:rsid w:val="00580CFA"/>
    <w:rsid w:val="00580D69"/>
    <w:rsid w:val="0058134A"/>
    <w:rsid w:val="00582821"/>
    <w:rsid w:val="005843BB"/>
    <w:rsid w:val="00584F56"/>
    <w:rsid w:val="0058529D"/>
    <w:rsid w:val="005877F3"/>
    <w:rsid w:val="00592051"/>
    <w:rsid w:val="00597601"/>
    <w:rsid w:val="005A3518"/>
    <w:rsid w:val="005A4A47"/>
    <w:rsid w:val="005A52D0"/>
    <w:rsid w:val="005A6DB9"/>
    <w:rsid w:val="005B12E3"/>
    <w:rsid w:val="005B237C"/>
    <w:rsid w:val="005B3421"/>
    <w:rsid w:val="005B397C"/>
    <w:rsid w:val="005B3E44"/>
    <w:rsid w:val="005B5333"/>
    <w:rsid w:val="005B72B4"/>
    <w:rsid w:val="005C0841"/>
    <w:rsid w:val="005C08CA"/>
    <w:rsid w:val="005C0EA4"/>
    <w:rsid w:val="005C1541"/>
    <w:rsid w:val="005C2C92"/>
    <w:rsid w:val="005C4767"/>
    <w:rsid w:val="005D3DB0"/>
    <w:rsid w:val="005D4E6F"/>
    <w:rsid w:val="005D56B9"/>
    <w:rsid w:val="005E377C"/>
    <w:rsid w:val="005E4F65"/>
    <w:rsid w:val="005E647C"/>
    <w:rsid w:val="005E6AE4"/>
    <w:rsid w:val="005E7525"/>
    <w:rsid w:val="005F2248"/>
    <w:rsid w:val="005F6431"/>
    <w:rsid w:val="006009F7"/>
    <w:rsid w:val="00600BEB"/>
    <w:rsid w:val="00603089"/>
    <w:rsid w:val="0060389B"/>
    <w:rsid w:val="00603D75"/>
    <w:rsid w:val="00605760"/>
    <w:rsid w:val="0060593F"/>
    <w:rsid w:val="00605A03"/>
    <w:rsid w:val="00607840"/>
    <w:rsid w:val="006101CE"/>
    <w:rsid w:val="006113E1"/>
    <w:rsid w:val="006126F4"/>
    <w:rsid w:val="00612785"/>
    <w:rsid w:val="00615379"/>
    <w:rsid w:val="00620D7F"/>
    <w:rsid w:val="006216C3"/>
    <w:rsid w:val="00622787"/>
    <w:rsid w:val="00623929"/>
    <w:rsid w:val="00627A9F"/>
    <w:rsid w:val="00630E33"/>
    <w:rsid w:val="006310C9"/>
    <w:rsid w:val="0063207E"/>
    <w:rsid w:val="006322C5"/>
    <w:rsid w:val="00632411"/>
    <w:rsid w:val="00633F4C"/>
    <w:rsid w:val="006340E0"/>
    <w:rsid w:val="00635DDA"/>
    <w:rsid w:val="006371E2"/>
    <w:rsid w:val="0063746F"/>
    <w:rsid w:val="006447A8"/>
    <w:rsid w:val="00645321"/>
    <w:rsid w:val="0064567D"/>
    <w:rsid w:val="006457EF"/>
    <w:rsid w:val="00647759"/>
    <w:rsid w:val="006521BE"/>
    <w:rsid w:val="006546B5"/>
    <w:rsid w:val="00654B97"/>
    <w:rsid w:val="00654D6C"/>
    <w:rsid w:val="00655250"/>
    <w:rsid w:val="00655CAF"/>
    <w:rsid w:val="00656FE3"/>
    <w:rsid w:val="00657757"/>
    <w:rsid w:val="00661E69"/>
    <w:rsid w:val="006627FD"/>
    <w:rsid w:val="00662DDB"/>
    <w:rsid w:val="006634F5"/>
    <w:rsid w:val="0066385B"/>
    <w:rsid w:val="00663F34"/>
    <w:rsid w:val="006715B4"/>
    <w:rsid w:val="00671CED"/>
    <w:rsid w:val="00672057"/>
    <w:rsid w:val="0067264D"/>
    <w:rsid w:val="00672FD8"/>
    <w:rsid w:val="006752C9"/>
    <w:rsid w:val="006756E4"/>
    <w:rsid w:val="00676153"/>
    <w:rsid w:val="00677565"/>
    <w:rsid w:val="00677B79"/>
    <w:rsid w:val="00677C5F"/>
    <w:rsid w:val="00677FF0"/>
    <w:rsid w:val="00682306"/>
    <w:rsid w:val="00682775"/>
    <w:rsid w:val="006828EB"/>
    <w:rsid w:val="00682A28"/>
    <w:rsid w:val="006832C1"/>
    <w:rsid w:val="0068451D"/>
    <w:rsid w:val="00685CE0"/>
    <w:rsid w:val="0069105C"/>
    <w:rsid w:val="0069120D"/>
    <w:rsid w:val="00692B81"/>
    <w:rsid w:val="00693388"/>
    <w:rsid w:val="006937C6"/>
    <w:rsid w:val="00693C07"/>
    <w:rsid w:val="00696837"/>
    <w:rsid w:val="00696D99"/>
    <w:rsid w:val="00696DF8"/>
    <w:rsid w:val="006A0E93"/>
    <w:rsid w:val="006A2636"/>
    <w:rsid w:val="006A268D"/>
    <w:rsid w:val="006A3CE2"/>
    <w:rsid w:val="006A41AF"/>
    <w:rsid w:val="006A7EDF"/>
    <w:rsid w:val="006A7FDC"/>
    <w:rsid w:val="006B08F5"/>
    <w:rsid w:val="006B178A"/>
    <w:rsid w:val="006B2A32"/>
    <w:rsid w:val="006B2B3A"/>
    <w:rsid w:val="006B36B0"/>
    <w:rsid w:val="006B4D29"/>
    <w:rsid w:val="006B53A1"/>
    <w:rsid w:val="006B7B6D"/>
    <w:rsid w:val="006C102F"/>
    <w:rsid w:val="006C5BDE"/>
    <w:rsid w:val="006C7334"/>
    <w:rsid w:val="006D049A"/>
    <w:rsid w:val="006D0CF3"/>
    <w:rsid w:val="006D2AC0"/>
    <w:rsid w:val="006D3A6B"/>
    <w:rsid w:val="006D42E1"/>
    <w:rsid w:val="006D46DC"/>
    <w:rsid w:val="006E1AAC"/>
    <w:rsid w:val="006E3A65"/>
    <w:rsid w:val="006E54D2"/>
    <w:rsid w:val="006E608B"/>
    <w:rsid w:val="006E6535"/>
    <w:rsid w:val="006E6A91"/>
    <w:rsid w:val="006E7FDB"/>
    <w:rsid w:val="006F3415"/>
    <w:rsid w:val="006F4C4F"/>
    <w:rsid w:val="006F5285"/>
    <w:rsid w:val="006F67F7"/>
    <w:rsid w:val="006F7460"/>
    <w:rsid w:val="006F7CFA"/>
    <w:rsid w:val="00700595"/>
    <w:rsid w:val="00700F44"/>
    <w:rsid w:val="00701918"/>
    <w:rsid w:val="007036A5"/>
    <w:rsid w:val="00703D9B"/>
    <w:rsid w:val="00703FE4"/>
    <w:rsid w:val="0070485D"/>
    <w:rsid w:val="007048DF"/>
    <w:rsid w:val="007137B6"/>
    <w:rsid w:val="00713FAB"/>
    <w:rsid w:val="00715DB0"/>
    <w:rsid w:val="007163E8"/>
    <w:rsid w:val="00717C07"/>
    <w:rsid w:val="00720281"/>
    <w:rsid w:val="0072258F"/>
    <w:rsid w:val="00722703"/>
    <w:rsid w:val="00726EBB"/>
    <w:rsid w:val="007313D9"/>
    <w:rsid w:val="007318A4"/>
    <w:rsid w:val="00733DF0"/>
    <w:rsid w:val="00735CDD"/>
    <w:rsid w:val="00735EDD"/>
    <w:rsid w:val="00742A06"/>
    <w:rsid w:val="00742D29"/>
    <w:rsid w:val="00744915"/>
    <w:rsid w:val="00744F48"/>
    <w:rsid w:val="0074660A"/>
    <w:rsid w:val="00746C82"/>
    <w:rsid w:val="00750DC9"/>
    <w:rsid w:val="00751687"/>
    <w:rsid w:val="0075351D"/>
    <w:rsid w:val="00753E94"/>
    <w:rsid w:val="00754E95"/>
    <w:rsid w:val="00760344"/>
    <w:rsid w:val="00762311"/>
    <w:rsid w:val="00763835"/>
    <w:rsid w:val="00766E8F"/>
    <w:rsid w:val="00767108"/>
    <w:rsid w:val="00773742"/>
    <w:rsid w:val="00780EBF"/>
    <w:rsid w:val="00781ED3"/>
    <w:rsid w:val="00782216"/>
    <w:rsid w:val="00783554"/>
    <w:rsid w:val="00785283"/>
    <w:rsid w:val="00786683"/>
    <w:rsid w:val="00786CBD"/>
    <w:rsid w:val="007914D0"/>
    <w:rsid w:val="007920D9"/>
    <w:rsid w:val="007939C5"/>
    <w:rsid w:val="00793E11"/>
    <w:rsid w:val="00794B55"/>
    <w:rsid w:val="007953A9"/>
    <w:rsid w:val="007960F9"/>
    <w:rsid w:val="00796818"/>
    <w:rsid w:val="00796DFC"/>
    <w:rsid w:val="00797A45"/>
    <w:rsid w:val="00797B70"/>
    <w:rsid w:val="007A1E9A"/>
    <w:rsid w:val="007A3894"/>
    <w:rsid w:val="007A42FD"/>
    <w:rsid w:val="007A6641"/>
    <w:rsid w:val="007A7794"/>
    <w:rsid w:val="007B06FA"/>
    <w:rsid w:val="007B088C"/>
    <w:rsid w:val="007B1208"/>
    <w:rsid w:val="007B13F7"/>
    <w:rsid w:val="007B17A1"/>
    <w:rsid w:val="007B37DF"/>
    <w:rsid w:val="007B43E2"/>
    <w:rsid w:val="007B4D2E"/>
    <w:rsid w:val="007B5BE7"/>
    <w:rsid w:val="007B5FF0"/>
    <w:rsid w:val="007B7227"/>
    <w:rsid w:val="007B7605"/>
    <w:rsid w:val="007C0474"/>
    <w:rsid w:val="007C1084"/>
    <w:rsid w:val="007C149F"/>
    <w:rsid w:val="007C1C8A"/>
    <w:rsid w:val="007C2714"/>
    <w:rsid w:val="007C3E7A"/>
    <w:rsid w:val="007C78D3"/>
    <w:rsid w:val="007C7AAE"/>
    <w:rsid w:val="007C7E89"/>
    <w:rsid w:val="007D12F6"/>
    <w:rsid w:val="007D1569"/>
    <w:rsid w:val="007D1A9C"/>
    <w:rsid w:val="007D222A"/>
    <w:rsid w:val="007D3C57"/>
    <w:rsid w:val="007D4610"/>
    <w:rsid w:val="007D5517"/>
    <w:rsid w:val="007D5F40"/>
    <w:rsid w:val="007D7F50"/>
    <w:rsid w:val="007E03E2"/>
    <w:rsid w:val="007E1754"/>
    <w:rsid w:val="007E2323"/>
    <w:rsid w:val="007E2F3E"/>
    <w:rsid w:val="007E32D8"/>
    <w:rsid w:val="007E3C81"/>
    <w:rsid w:val="007E65C5"/>
    <w:rsid w:val="007E759A"/>
    <w:rsid w:val="007F03B0"/>
    <w:rsid w:val="007F130C"/>
    <w:rsid w:val="007F54EC"/>
    <w:rsid w:val="007F5EDC"/>
    <w:rsid w:val="007F6984"/>
    <w:rsid w:val="00800FDA"/>
    <w:rsid w:val="00801959"/>
    <w:rsid w:val="00801C66"/>
    <w:rsid w:val="00803FA4"/>
    <w:rsid w:val="00804DD5"/>
    <w:rsid w:val="0081027F"/>
    <w:rsid w:val="008125BF"/>
    <w:rsid w:val="008139C8"/>
    <w:rsid w:val="008147A2"/>
    <w:rsid w:val="008173B9"/>
    <w:rsid w:val="008173C5"/>
    <w:rsid w:val="00821C3E"/>
    <w:rsid w:val="008221F5"/>
    <w:rsid w:val="00822943"/>
    <w:rsid w:val="00822C49"/>
    <w:rsid w:val="008234FA"/>
    <w:rsid w:val="00825A7E"/>
    <w:rsid w:val="00826838"/>
    <w:rsid w:val="0082778D"/>
    <w:rsid w:val="00833298"/>
    <w:rsid w:val="008339D5"/>
    <w:rsid w:val="00834440"/>
    <w:rsid w:val="008348AF"/>
    <w:rsid w:val="00835F25"/>
    <w:rsid w:val="00837284"/>
    <w:rsid w:val="0084068A"/>
    <w:rsid w:val="0085194D"/>
    <w:rsid w:val="00852B33"/>
    <w:rsid w:val="00852C24"/>
    <w:rsid w:val="00852CE8"/>
    <w:rsid w:val="00854ABA"/>
    <w:rsid w:val="008551BD"/>
    <w:rsid w:val="008566AF"/>
    <w:rsid w:val="0086093B"/>
    <w:rsid w:val="008609C2"/>
    <w:rsid w:val="00864A61"/>
    <w:rsid w:val="00864AAB"/>
    <w:rsid w:val="00867139"/>
    <w:rsid w:val="00867329"/>
    <w:rsid w:val="008714F9"/>
    <w:rsid w:val="00871C8E"/>
    <w:rsid w:val="008721F5"/>
    <w:rsid w:val="008736F9"/>
    <w:rsid w:val="00873EC5"/>
    <w:rsid w:val="00874C73"/>
    <w:rsid w:val="00874FCC"/>
    <w:rsid w:val="00876FB3"/>
    <w:rsid w:val="00876FB9"/>
    <w:rsid w:val="008775C8"/>
    <w:rsid w:val="0088023D"/>
    <w:rsid w:val="00880AFA"/>
    <w:rsid w:val="00881032"/>
    <w:rsid w:val="00881172"/>
    <w:rsid w:val="00882FB1"/>
    <w:rsid w:val="00883085"/>
    <w:rsid w:val="00883B72"/>
    <w:rsid w:val="008879BD"/>
    <w:rsid w:val="00890321"/>
    <w:rsid w:val="00893897"/>
    <w:rsid w:val="00893C7F"/>
    <w:rsid w:val="00894456"/>
    <w:rsid w:val="00894F81"/>
    <w:rsid w:val="00896315"/>
    <w:rsid w:val="008969AE"/>
    <w:rsid w:val="00896EC1"/>
    <w:rsid w:val="008A1E48"/>
    <w:rsid w:val="008A20D4"/>
    <w:rsid w:val="008A2303"/>
    <w:rsid w:val="008A3BAB"/>
    <w:rsid w:val="008B069A"/>
    <w:rsid w:val="008B1D1B"/>
    <w:rsid w:val="008B22AC"/>
    <w:rsid w:val="008B276B"/>
    <w:rsid w:val="008B5A09"/>
    <w:rsid w:val="008B6732"/>
    <w:rsid w:val="008B7AAC"/>
    <w:rsid w:val="008C036C"/>
    <w:rsid w:val="008C0C90"/>
    <w:rsid w:val="008C5467"/>
    <w:rsid w:val="008C6DBA"/>
    <w:rsid w:val="008C71B4"/>
    <w:rsid w:val="008D024B"/>
    <w:rsid w:val="008D02B8"/>
    <w:rsid w:val="008D34BD"/>
    <w:rsid w:val="008D35B7"/>
    <w:rsid w:val="008D4133"/>
    <w:rsid w:val="008D43C9"/>
    <w:rsid w:val="008D44F2"/>
    <w:rsid w:val="008E13BD"/>
    <w:rsid w:val="008E2311"/>
    <w:rsid w:val="008E3E7E"/>
    <w:rsid w:val="008E7791"/>
    <w:rsid w:val="008E788F"/>
    <w:rsid w:val="008F2332"/>
    <w:rsid w:val="008F2682"/>
    <w:rsid w:val="008F3C9D"/>
    <w:rsid w:val="008F40FE"/>
    <w:rsid w:val="008F5140"/>
    <w:rsid w:val="008F542E"/>
    <w:rsid w:val="008F71D1"/>
    <w:rsid w:val="009008B5"/>
    <w:rsid w:val="00900D9C"/>
    <w:rsid w:val="00901969"/>
    <w:rsid w:val="00902006"/>
    <w:rsid w:val="00903BEB"/>
    <w:rsid w:val="00904AFA"/>
    <w:rsid w:val="00904F49"/>
    <w:rsid w:val="00906D82"/>
    <w:rsid w:val="00907BE0"/>
    <w:rsid w:val="00907F61"/>
    <w:rsid w:val="009109BE"/>
    <w:rsid w:val="0091160D"/>
    <w:rsid w:val="009125B9"/>
    <w:rsid w:val="00913A7B"/>
    <w:rsid w:val="00913AAB"/>
    <w:rsid w:val="00913B1A"/>
    <w:rsid w:val="00914D20"/>
    <w:rsid w:val="009152B6"/>
    <w:rsid w:val="0091569B"/>
    <w:rsid w:val="00915AB2"/>
    <w:rsid w:val="009163B6"/>
    <w:rsid w:val="00916F2F"/>
    <w:rsid w:val="009175E4"/>
    <w:rsid w:val="00917CED"/>
    <w:rsid w:val="00922687"/>
    <w:rsid w:val="00922F2B"/>
    <w:rsid w:val="00925E05"/>
    <w:rsid w:val="00926497"/>
    <w:rsid w:val="00926811"/>
    <w:rsid w:val="009276CF"/>
    <w:rsid w:val="00930AA7"/>
    <w:rsid w:val="00933727"/>
    <w:rsid w:val="00936EF0"/>
    <w:rsid w:val="00937F63"/>
    <w:rsid w:val="009433E8"/>
    <w:rsid w:val="009437F2"/>
    <w:rsid w:val="00944208"/>
    <w:rsid w:val="00944E56"/>
    <w:rsid w:val="009450D3"/>
    <w:rsid w:val="00945C59"/>
    <w:rsid w:val="009462C7"/>
    <w:rsid w:val="00946874"/>
    <w:rsid w:val="009530BB"/>
    <w:rsid w:val="0095420B"/>
    <w:rsid w:val="00955A26"/>
    <w:rsid w:val="00955C83"/>
    <w:rsid w:val="00957B41"/>
    <w:rsid w:val="0096029C"/>
    <w:rsid w:val="0096066C"/>
    <w:rsid w:val="0096187A"/>
    <w:rsid w:val="00963207"/>
    <w:rsid w:val="0096328F"/>
    <w:rsid w:val="009632E0"/>
    <w:rsid w:val="00963EE2"/>
    <w:rsid w:val="00965283"/>
    <w:rsid w:val="00965792"/>
    <w:rsid w:val="00965914"/>
    <w:rsid w:val="00967D10"/>
    <w:rsid w:val="00967E32"/>
    <w:rsid w:val="00970F6B"/>
    <w:rsid w:val="00971265"/>
    <w:rsid w:val="00977E86"/>
    <w:rsid w:val="009826FF"/>
    <w:rsid w:val="00987777"/>
    <w:rsid w:val="00991B6F"/>
    <w:rsid w:val="00991C9A"/>
    <w:rsid w:val="00992504"/>
    <w:rsid w:val="00992A12"/>
    <w:rsid w:val="00993414"/>
    <w:rsid w:val="009938D3"/>
    <w:rsid w:val="00995A53"/>
    <w:rsid w:val="009973AD"/>
    <w:rsid w:val="009A2B2F"/>
    <w:rsid w:val="009A2D87"/>
    <w:rsid w:val="009A2DD9"/>
    <w:rsid w:val="009A36AF"/>
    <w:rsid w:val="009A4423"/>
    <w:rsid w:val="009A55DD"/>
    <w:rsid w:val="009A656D"/>
    <w:rsid w:val="009A6B08"/>
    <w:rsid w:val="009B0BB0"/>
    <w:rsid w:val="009B0C12"/>
    <w:rsid w:val="009B1035"/>
    <w:rsid w:val="009B194B"/>
    <w:rsid w:val="009B1983"/>
    <w:rsid w:val="009B19C3"/>
    <w:rsid w:val="009B1B94"/>
    <w:rsid w:val="009B1FD0"/>
    <w:rsid w:val="009B3D68"/>
    <w:rsid w:val="009C07E5"/>
    <w:rsid w:val="009C0A73"/>
    <w:rsid w:val="009C2737"/>
    <w:rsid w:val="009C409A"/>
    <w:rsid w:val="009C663B"/>
    <w:rsid w:val="009D0D88"/>
    <w:rsid w:val="009D0EED"/>
    <w:rsid w:val="009D3F18"/>
    <w:rsid w:val="009D58B1"/>
    <w:rsid w:val="009D5EC3"/>
    <w:rsid w:val="009E1326"/>
    <w:rsid w:val="009E159A"/>
    <w:rsid w:val="009E3678"/>
    <w:rsid w:val="009E5475"/>
    <w:rsid w:val="009E791A"/>
    <w:rsid w:val="009E7FD7"/>
    <w:rsid w:val="009F05B0"/>
    <w:rsid w:val="009F1B7D"/>
    <w:rsid w:val="009F2344"/>
    <w:rsid w:val="009F40E9"/>
    <w:rsid w:val="009F4257"/>
    <w:rsid w:val="009F6506"/>
    <w:rsid w:val="009F71F6"/>
    <w:rsid w:val="00A02668"/>
    <w:rsid w:val="00A03FFB"/>
    <w:rsid w:val="00A04451"/>
    <w:rsid w:val="00A05104"/>
    <w:rsid w:val="00A05F1F"/>
    <w:rsid w:val="00A1059E"/>
    <w:rsid w:val="00A11917"/>
    <w:rsid w:val="00A13360"/>
    <w:rsid w:val="00A14193"/>
    <w:rsid w:val="00A15674"/>
    <w:rsid w:val="00A1623B"/>
    <w:rsid w:val="00A16AD9"/>
    <w:rsid w:val="00A17705"/>
    <w:rsid w:val="00A17DBC"/>
    <w:rsid w:val="00A2064A"/>
    <w:rsid w:val="00A21939"/>
    <w:rsid w:val="00A22037"/>
    <w:rsid w:val="00A22B0B"/>
    <w:rsid w:val="00A234B5"/>
    <w:rsid w:val="00A235FE"/>
    <w:rsid w:val="00A27C6A"/>
    <w:rsid w:val="00A316E8"/>
    <w:rsid w:val="00A31CEC"/>
    <w:rsid w:val="00A33B60"/>
    <w:rsid w:val="00A34257"/>
    <w:rsid w:val="00A37F70"/>
    <w:rsid w:val="00A404E1"/>
    <w:rsid w:val="00A41D4E"/>
    <w:rsid w:val="00A42858"/>
    <w:rsid w:val="00A43E7E"/>
    <w:rsid w:val="00A46970"/>
    <w:rsid w:val="00A50891"/>
    <w:rsid w:val="00A5359C"/>
    <w:rsid w:val="00A53ADC"/>
    <w:rsid w:val="00A54656"/>
    <w:rsid w:val="00A55887"/>
    <w:rsid w:val="00A57A37"/>
    <w:rsid w:val="00A57D7C"/>
    <w:rsid w:val="00A60508"/>
    <w:rsid w:val="00A62BB5"/>
    <w:rsid w:val="00A646D5"/>
    <w:rsid w:val="00A65834"/>
    <w:rsid w:val="00A676FC"/>
    <w:rsid w:val="00A7025D"/>
    <w:rsid w:val="00A71CBA"/>
    <w:rsid w:val="00A71E0D"/>
    <w:rsid w:val="00A73044"/>
    <w:rsid w:val="00A74340"/>
    <w:rsid w:val="00A74AC6"/>
    <w:rsid w:val="00A77057"/>
    <w:rsid w:val="00A77DBC"/>
    <w:rsid w:val="00A82230"/>
    <w:rsid w:val="00A838A5"/>
    <w:rsid w:val="00A86998"/>
    <w:rsid w:val="00A9070C"/>
    <w:rsid w:val="00A9234C"/>
    <w:rsid w:val="00A926DB"/>
    <w:rsid w:val="00A92E94"/>
    <w:rsid w:val="00A9320C"/>
    <w:rsid w:val="00A93886"/>
    <w:rsid w:val="00A9417B"/>
    <w:rsid w:val="00A941D4"/>
    <w:rsid w:val="00A95F94"/>
    <w:rsid w:val="00A973F9"/>
    <w:rsid w:val="00A97DAD"/>
    <w:rsid w:val="00AA5A11"/>
    <w:rsid w:val="00AB0AA4"/>
    <w:rsid w:val="00AB0D21"/>
    <w:rsid w:val="00AB2249"/>
    <w:rsid w:val="00AB5271"/>
    <w:rsid w:val="00AB5F81"/>
    <w:rsid w:val="00AB62C4"/>
    <w:rsid w:val="00AB77D9"/>
    <w:rsid w:val="00AB7F5F"/>
    <w:rsid w:val="00AC12BC"/>
    <w:rsid w:val="00AC18A9"/>
    <w:rsid w:val="00AC1DE5"/>
    <w:rsid w:val="00AC3B43"/>
    <w:rsid w:val="00AC439A"/>
    <w:rsid w:val="00AC4E0B"/>
    <w:rsid w:val="00AC5FDC"/>
    <w:rsid w:val="00AD11DA"/>
    <w:rsid w:val="00AD13C5"/>
    <w:rsid w:val="00AD302D"/>
    <w:rsid w:val="00AD38A1"/>
    <w:rsid w:val="00AD4486"/>
    <w:rsid w:val="00AD4893"/>
    <w:rsid w:val="00AD4CDE"/>
    <w:rsid w:val="00AD4FFA"/>
    <w:rsid w:val="00AD5B4D"/>
    <w:rsid w:val="00AE0AA2"/>
    <w:rsid w:val="00AE164D"/>
    <w:rsid w:val="00AE2CDA"/>
    <w:rsid w:val="00AE2F56"/>
    <w:rsid w:val="00AE5210"/>
    <w:rsid w:val="00AE715E"/>
    <w:rsid w:val="00AF0D02"/>
    <w:rsid w:val="00AF1479"/>
    <w:rsid w:val="00AF1594"/>
    <w:rsid w:val="00AF7137"/>
    <w:rsid w:val="00B01443"/>
    <w:rsid w:val="00B01AF9"/>
    <w:rsid w:val="00B02D5E"/>
    <w:rsid w:val="00B02E4D"/>
    <w:rsid w:val="00B0580F"/>
    <w:rsid w:val="00B074F6"/>
    <w:rsid w:val="00B0780A"/>
    <w:rsid w:val="00B10696"/>
    <w:rsid w:val="00B106B6"/>
    <w:rsid w:val="00B11936"/>
    <w:rsid w:val="00B139CA"/>
    <w:rsid w:val="00B14D17"/>
    <w:rsid w:val="00B15BC4"/>
    <w:rsid w:val="00B1616A"/>
    <w:rsid w:val="00B20142"/>
    <w:rsid w:val="00B212B2"/>
    <w:rsid w:val="00B229F1"/>
    <w:rsid w:val="00B235BE"/>
    <w:rsid w:val="00B2474E"/>
    <w:rsid w:val="00B24C80"/>
    <w:rsid w:val="00B25BE5"/>
    <w:rsid w:val="00B26833"/>
    <w:rsid w:val="00B273C9"/>
    <w:rsid w:val="00B2748C"/>
    <w:rsid w:val="00B3218D"/>
    <w:rsid w:val="00B33536"/>
    <w:rsid w:val="00B35282"/>
    <w:rsid w:val="00B35CC6"/>
    <w:rsid w:val="00B407D6"/>
    <w:rsid w:val="00B417C3"/>
    <w:rsid w:val="00B43061"/>
    <w:rsid w:val="00B454C8"/>
    <w:rsid w:val="00B45D18"/>
    <w:rsid w:val="00B46147"/>
    <w:rsid w:val="00B46B32"/>
    <w:rsid w:val="00B4781A"/>
    <w:rsid w:val="00B47C8F"/>
    <w:rsid w:val="00B53031"/>
    <w:rsid w:val="00B535D1"/>
    <w:rsid w:val="00B56BDB"/>
    <w:rsid w:val="00B57302"/>
    <w:rsid w:val="00B57AAE"/>
    <w:rsid w:val="00B6034E"/>
    <w:rsid w:val="00B66B36"/>
    <w:rsid w:val="00B675ED"/>
    <w:rsid w:val="00B70693"/>
    <w:rsid w:val="00B72DD2"/>
    <w:rsid w:val="00B7388C"/>
    <w:rsid w:val="00B75210"/>
    <w:rsid w:val="00B758BF"/>
    <w:rsid w:val="00B75C9A"/>
    <w:rsid w:val="00B77747"/>
    <w:rsid w:val="00B809A8"/>
    <w:rsid w:val="00B81702"/>
    <w:rsid w:val="00B81E33"/>
    <w:rsid w:val="00B83437"/>
    <w:rsid w:val="00B8429A"/>
    <w:rsid w:val="00B866E1"/>
    <w:rsid w:val="00B87903"/>
    <w:rsid w:val="00B91A10"/>
    <w:rsid w:val="00B9223A"/>
    <w:rsid w:val="00B925C3"/>
    <w:rsid w:val="00B93CF1"/>
    <w:rsid w:val="00B94F10"/>
    <w:rsid w:val="00B97CB8"/>
    <w:rsid w:val="00BA0397"/>
    <w:rsid w:val="00BA0E0D"/>
    <w:rsid w:val="00BA248D"/>
    <w:rsid w:val="00BA2877"/>
    <w:rsid w:val="00BA2B51"/>
    <w:rsid w:val="00BA4622"/>
    <w:rsid w:val="00BA7690"/>
    <w:rsid w:val="00BA77BA"/>
    <w:rsid w:val="00BA7E3B"/>
    <w:rsid w:val="00BB07C1"/>
    <w:rsid w:val="00BB10BD"/>
    <w:rsid w:val="00BB1DFA"/>
    <w:rsid w:val="00BB20FA"/>
    <w:rsid w:val="00BB311F"/>
    <w:rsid w:val="00BC1869"/>
    <w:rsid w:val="00BC4761"/>
    <w:rsid w:val="00BC478C"/>
    <w:rsid w:val="00BC69D2"/>
    <w:rsid w:val="00BD1175"/>
    <w:rsid w:val="00BD1D77"/>
    <w:rsid w:val="00BD3224"/>
    <w:rsid w:val="00BD5134"/>
    <w:rsid w:val="00BE1EA6"/>
    <w:rsid w:val="00BE390E"/>
    <w:rsid w:val="00BE70EA"/>
    <w:rsid w:val="00BF28F9"/>
    <w:rsid w:val="00BF29A5"/>
    <w:rsid w:val="00BF2F72"/>
    <w:rsid w:val="00BF6C6E"/>
    <w:rsid w:val="00BF71CC"/>
    <w:rsid w:val="00C007C9"/>
    <w:rsid w:val="00C06DED"/>
    <w:rsid w:val="00C102E4"/>
    <w:rsid w:val="00C11359"/>
    <w:rsid w:val="00C117EB"/>
    <w:rsid w:val="00C1214B"/>
    <w:rsid w:val="00C12749"/>
    <w:rsid w:val="00C12C0B"/>
    <w:rsid w:val="00C12E9C"/>
    <w:rsid w:val="00C1324A"/>
    <w:rsid w:val="00C13B4C"/>
    <w:rsid w:val="00C1659E"/>
    <w:rsid w:val="00C17A0F"/>
    <w:rsid w:val="00C17A88"/>
    <w:rsid w:val="00C20560"/>
    <w:rsid w:val="00C20736"/>
    <w:rsid w:val="00C224E0"/>
    <w:rsid w:val="00C22A0F"/>
    <w:rsid w:val="00C23D96"/>
    <w:rsid w:val="00C240A9"/>
    <w:rsid w:val="00C2792F"/>
    <w:rsid w:val="00C37606"/>
    <w:rsid w:val="00C37E41"/>
    <w:rsid w:val="00C417A4"/>
    <w:rsid w:val="00C432C8"/>
    <w:rsid w:val="00C43D0E"/>
    <w:rsid w:val="00C44D42"/>
    <w:rsid w:val="00C458C5"/>
    <w:rsid w:val="00C46206"/>
    <w:rsid w:val="00C52301"/>
    <w:rsid w:val="00C53E98"/>
    <w:rsid w:val="00C61A23"/>
    <w:rsid w:val="00C61AE1"/>
    <w:rsid w:val="00C6248B"/>
    <w:rsid w:val="00C63AA8"/>
    <w:rsid w:val="00C641E7"/>
    <w:rsid w:val="00C65B8F"/>
    <w:rsid w:val="00C66334"/>
    <w:rsid w:val="00C6685F"/>
    <w:rsid w:val="00C669DE"/>
    <w:rsid w:val="00C67696"/>
    <w:rsid w:val="00C7220C"/>
    <w:rsid w:val="00C72958"/>
    <w:rsid w:val="00C72EA0"/>
    <w:rsid w:val="00C73C70"/>
    <w:rsid w:val="00C74F54"/>
    <w:rsid w:val="00C752BB"/>
    <w:rsid w:val="00C75F84"/>
    <w:rsid w:val="00C763AA"/>
    <w:rsid w:val="00C8157E"/>
    <w:rsid w:val="00C81BA8"/>
    <w:rsid w:val="00C81C27"/>
    <w:rsid w:val="00C8392C"/>
    <w:rsid w:val="00C839B0"/>
    <w:rsid w:val="00C85714"/>
    <w:rsid w:val="00C8576C"/>
    <w:rsid w:val="00C8619B"/>
    <w:rsid w:val="00C86491"/>
    <w:rsid w:val="00C86661"/>
    <w:rsid w:val="00C87082"/>
    <w:rsid w:val="00C87B47"/>
    <w:rsid w:val="00C906F7"/>
    <w:rsid w:val="00C945E4"/>
    <w:rsid w:val="00C95F54"/>
    <w:rsid w:val="00C95F85"/>
    <w:rsid w:val="00C96867"/>
    <w:rsid w:val="00C96AE8"/>
    <w:rsid w:val="00C974C7"/>
    <w:rsid w:val="00CA1CE8"/>
    <w:rsid w:val="00CA49E6"/>
    <w:rsid w:val="00CA4D6E"/>
    <w:rsid w:val="00CA61E4"/>
    <w:rsid w:val="00CB07F6"/>
    <w:rsid w:val="00CB0B81"/>
    <w:rsid w:val="00CB2304"/>
    <w:rsid w:val="00CB2EDC"/>
    <w:rsid w:val="00CB41AA"/>
    <w:rsid w:val="00CB4BF5"/>
    <w:rsid w:val="00CB6B76"/>
    <w:rsid w:val="00CB748D"/>
    <w:rsid w:val="00CC0BFF"/>
    <w:rsid w:val="00CC0F53"/>
    <w:rsid w:val="00CC25CD"/>
    <w:rsid w:val="00CC3BF3"/>
    <w:rsid w:val="00CC3C29"/>
    <w:rsid w:val="00CC3E96"/>
    <w:rsid w:val="00CC4680"/>
    <w:rsid w:val="00CC75C5"/>
    <w:rsid w:val="00CD1334"/>
    <w:rsid w:val="00CD289D"/>
    <w:rsid w:val="00CD2B41"/>
    <w:rsid w:val="00CD58D2"/>
    <w:rsid w:val="00CD685D"/>
    <w:rsid w:val="00CD6AC3"/>
    <w:rsid w:val="00CD70D9"/>
    <w:rsid w:val="00CE00CD"/>
    <w:rsid w:val="00CE0E27"/>
    <w:rsid w:val="00CE4DCF"/>
    <w:rsid w:val="00CE570C"/>
    <w:rsid w:val="00CE60D4"/>
    <w:rsid w:val="00CE6E40"/>
    <w:rsid w:val="00CE727E"/>
    <w:rsid w:val="00CF2EB3"/>
    <w:rsid w:val="00CF3A57"/>
    <w:rsid w:val="00CF47F2"/>
    <w:rsid w:val="00CF592A"/>
    <w:rsid w:val="00CF603E"/>
    <w:rsid w:val="00CF68DF"/>
    <w:rsid w:val="00D01A43"/>
    <w:rsid w:val="00D031AF"/>
    <w:rsid w:val="00D0555B"/>
    <w:rsid w:val="00D056FD"/>
    <w:rsid w:val="00D07A71"/>
    <w:rsid w:val="00D106A8"/>
    <w:rsid w:val="00D117AA"/>
    <w:rsid w:val="00D11C86"/>
    <w:rsid w:val="00D12F2D"/>
    <w:rsid w:val="00D149A4"/>
    <w:rsid w:val="00D161D7"/>
    <w:rsid w:val="00D16513"/>
    <w:rsid w:val="00D236D2"/>
    <w:rsid w:val="00D24526"/>
    <w:rsid w:val="00D24E02"/>
    <w:rsid w:val="00D264B0"/>
    <w:rsid w:val="00D26A7A"/>
    <w:rsid w:val="00D26BAA"/>
    <w:rsid w:val="00D315A5"/>
    <w:rsid w:val="00D32135"/>
    <w:rsid w:val="00D339A4"/>
    <w:rsid w:val="00D35C22"/>
    <w:rsid w:val="00D35D06"/>
    <w:rsid w:val="00D40054"/>
    <w:rsid w:val="00D43FEB"/>
    <w:rsid w:val="00D442AD"/>
    <w:rsid w:val="00D44333"/>
    <w:rsid w:val="00D45A96"/>
    <w:rsid w:val="00D46306"/>
    <w:rsid w:val="00D52761"/>
    <w:rsid w:val="00D5324B"/>
    <w:rsid w:val="00D55218"/>
    <w:rsid w:val="00D5590D"/>
    <w:rsid w:val="00D55FA4"/>
    <w:rsid w:val="00D60F46"/>
    <w:rsid w:val="00D612EB"/>
    <w:rsid w:val="00D6320C"/>
    <w:rsid w:val="00D635D1"/>
    <w:rsid w:val="00D653C2"/>
    <w:rsid w:val="00D67744"/>
    <w:rsid w:val="00D67838"/>
    <w:rsid w:val="00D67D33"/>
    <w:rsid w:val="00D67DED"/>
    <w:rsid w:val="00D7367B"/>
    <w:rsid w:val="00D745CE"/>
    <w:rsid w:val="00D747CD"/>
    <w:rsid w:val="00D77771"/>
    <w:rsid w:val="00D77781"/>
    <w:rsid w:val="00D77D58"/>
    <w:rsid w:val="00D80074"/>
    <w:rsid w:val="00D8069C"/>
    <w:rsid w:val="00D80CD3"/>
    <w:rsid w:val="00D830DA"/>
    <w:rsid w:val="00D837C0"/>
    <w:rsid w:val="00D870F8"/>
    <w:rsid w:val="00D91670"/>
    <w:rsid w:val="00D92C42"/>
    <w:rsid w:val="00D92DFB"/>
    <w:rsid w:val="00D936A6"/>
    <w:rsid w:val="00D93D0D"/>
    <w:rsid w:val="00D9429F"/>
    <w:rsid w:val="00D97134"/>
    <w:rsid w:val="00DA0087"/>
    <w:rsid w:val="00DA4366"/>
    <w:rsid w:val="00DA4500"/>
    <w:rsid w:val="00DA518D"/>
    <w:rsid w:val="00DA51FE"/>
    <w:rsid w:val="00DA5A80"/>
    <w:rsid w:val="00DA5AF3"/>
    <w:rsid w:val="00DA6265"/>
    <w:rsid w:val="00DA663D"/>
    <w:rsid w:val="00DA73C4"/>
    <w:rsid w:val="00DB238B"/>
    <w:rsid w:val="00DB2D46"/>
    <w:rsid w:val="00DB5D5F"/>
    <w:rsid w:val="00DB616E"/>
    <w:rsid w:val="00DB61B9"/>
    <w:rsid w:val="00DB69C2"/>
    <w:rsid w:val="00DC029C"/>
    <w:rsid w:val="00DC0845"/>
    <w:rsid w:val="00DC1A8C"/>
    <w:rsid w:val="00DC6003"/>
    <w:rsid w:val="00DD2502"/>
    <w:rsid w:val="00DD2BCA"/>
    <w:rsid w:val="00DD367F"/>
    <w:rsid w:val="00DD4383"/>
    <w:rsid w:val="00DD43F5"/>
    <w:rsid w:val="00DD510D"/>
    <w:rsid w:val="00DD5115"/>
    <w:rsid w:val="00DD5B3C"/>
    <w:rsid w:val="00DD68BF"/>
    <w:rsid w:val="00DD691B"/>
    <w:rsid w:val="00DD7163"/>
    <w:rsid w:val="00DE0836"/>
    <w:rsid w:val="00DE0D0D"/>
    <w:rsid w:val="00DE18B6"/>
    <w:rsid w:val="00DE3B86"/>
    <w:rsid w:val="00DE4C3C"/>
    <w:rsid w:val="00DE5C7C"/>
    <w:rsid w:val="00DE75FB"/>
    <w:rsid w:val="00DF323C"/>
    <w:rsid w:val="00DF3366"/>
    <w:rsid w:val="00DF49EB"/>
    <w:rsid w:val="00E005C8"/>
    <w:rsid w:val="00E0077B"/>
    <w:rsid w:val="00E007DE"/>
    <w:rsid w:val="00E00A27"/>
    <w:rsid w:val="00E01BDB"/>
    <w:rsid w:val="00E02086"/>
    <w:rsid w:val="00E03954"/>
    <w:rsid w:val="00E0460C"/>
    <w:rsid w:val="00E07940"/>
    <w:rsid w:val="00E079D6"/>
    <w:rsid w:val="00E07C7D"/>
    <w:rsid w:val="00E1132B"/>
    <w:rsid w:val="00E13FBB"/>
    <w:rsid w:val="00E14AA8"/>
    <w:rsid w:val="00E15887"/>
    <w:rsid w:val="00E15D96"/>
    <w:rsid w:val="00E16F6B"/>
    <w:rsid w:val="00E2141D"/>
    <w:rsid w:val="00E2489C"/>
    <w:rsid w:val="00E24F49"/>
    <w:rsid w:val="00E255A6"/>
    <w:rsid w:val="00E264B4"/>
    <w:rsid w:val="00E26AA9"/>
    <w:rsid w:val="00E278F2"/>
    <w:rsid w:val="00E33251"/>
    <w:rsid w:val="00E333B0"/>
    <w:rsid w:val="00E3361C"/>
    <w:rsid w:val="00E338D2"/>
    <w:rsid w:val="00E35DBA"/>
    <w:rsid w:val="00E40EF8"/>
    <w:rsid w:val="00E42CC3"/>
    <w:rsid w:val="00E44B71"/>
    <w:rsid w:val="00E44C06"/>
    <w:rsid w:val="00E44D4D"/>
    <w:rsid w:val="00E45930"/>
    <w:rsid w:val="00E47793"/>
    <w:rsid w:val="00E51B72"/>
    <w:rsid w:val="00E53994"/>
    <w:rsid w:val="00E53A8F"/>
    <w:rsid w:val="00E5429F"/>
    <w:rsid w:val="00E558CF"/>
    <w:rsid w:val="00E55F10"/>
    <w:rsid w:val="00E60D55"/>
    <w:rsid w:val="00E60FB8"/>
    <w:rsid w:val="00E613CC"/>
    <w:rsid w:val="00E61BC2"/>
    <w:rsid w:val="00E61EC8"/>
    <w:rsid w:val="00E62CAE"/>
    <w:rsid w:val="00E630CE"/>
    <w:rsid w:val="00E63BCF"/>
    <w:rsid w:val="00E660B7"/>
    <w:rsid w:val="00E678BB"/>
    <w:rsid w:val="00E67FDE"/>
    <w:rsid w:val="00E70411"/>
    <w:rsid w:val="00E70E85"/>
    <w:rsid w:val="00E71C63"/>
    <w:rsid w:val="00E75021"/>
    <w:rsid w:val="00E756B0"/>
    <w:rsid w:val="00E76E4E"/>
    <w:rsid w:val="00E77259"/>
    <w:rsid w:val="00E80577"/>
    <w:rsid w:val="00E80CFE"/>
    <w:rsid w:val="00E81785"/>
    <w:rsid w:val="00E8569D"/>
    <w:rsid w:val="00E9086D"/>
    <w:rsid w:val="00E92461"/>
    <w:rsid w:val="00E936BF"/>
    <w:rsid w:val="00E94393"/>
    <w:rsid w:val="00E96876"/>
    <w:rsid w:val="00EA0DE1"/>
    <w:rsid w:val="00EA0E34"/>
    <w:rsid w:val="00EA1204"/>
    <w:rsid w:val="00EA13C4"/>
    <w:rsid w:val="00EA4CCD"/>
    <w:rsid w:val="00EA673D"/>
    <w:rsid w:val="00EA6A43"/>
    <w:rsid w:val="00EA6F45"/>
    <w:rsid w:val="00EA7A16"/>
    <w:rsid w:val="00EB14AE"/>
    <w:rsid w:val="00EB3779"/>
    <w:rsid w:val="00EC3452"/>
    <w:rsid w:val="00EC3916"/>
    <w:rsid w:val="00EC47F1"/>
    <w:rsid w:val="00EC526A"/>
    <w:rsid w:val="00EC6F79"/>
    <w:rsid w:val="00ED1C3E"/>
    <w:rsid w:val="00ED2983"/>
    <w:rsid w:val="00ED4162"/>
    <w:rsid w:val="00ED4D4E"/>
    <w:rsid w:val="00ED65DF"/>
    <w:rsid w:val="00ED7B30"/>
    <w:rsid w:val="00EE3E60"/>
    <w:rsid w:val="00EE478C"/>
    <w:rsid w:val="00EE4803"/>
    <w:rsid w:val="00EE5380"/>
    <w:rsid w:val="00EE7CBD"/>
    <w:rsid w:val="00EF2580"/>
    <w:rsid w:val="00EF2ACC"/>
    <w:rsid w:val="00EF4658"/>
    <w:rsid w:val="00EF4CDC"/>
    <w:rsid w:val="00F01E59"/>
    <w:rsid w:val="00F020AB"/>
    <w:rsid w:val="00F0348B"/>
    <w:rsid w:val="00F04B80"/>
    <w:rsid w:val="00F05429"/>
    <w:rsid w:val="00F0558D"/>
    <w:rsid w:val="00F072BF"/>
    <w:rsid w:val="00F07BCE"/>
    <w:rsid w:val="00F114FF"/>
    <w:rsid w:val="00F11579"/>
    <w:rsid w:val="00F1385F"/>
    <w:rsid w:val="00F13E90"/>
    <w:rsid w:val="00F161DD"/>
    <w:rsid w:val="00F16F44"/>
    <w:rsid w:val="00F205A0"/>
    <w:rsid w:val="00F21012"/>
    <w:rsid w:val="00F22AF6"/>
    <w:rsid w:val="00F23EEF"/>
    <w:rsid w:val="00F23F47"/>
    <w:rsid w:val="00F3124D"/>
    <w:rsid w:val="00F3695D"/>
    <w:rsid w:val="00F36CC8"/>
    <w:rsid w:val="00F371AF"/>
    <w:rsid w:val="00F40FC8"/>
    <w:rsid w:val="00F42C82"/>
    <w:rsid w:val="00F435DF"/>
    <w:rsid w:val="00F43ACD"/>
    <w:rsid w:val="00F4403F"/>
    <w:rsid w:val="00F52130"/>
    <w:rsid w:val="00F5255A"/>
    <w:rsid w:val="00F53EFF"/>
    <w:rsid w:val="00F540B2"/>
    <w:rsid w:val="00F553EE"/>
    <w:rsid w:val="00F60540"/>
    <w:rsid w:val="00F60F93"/>
    <w:rsid w:val="00F61FDC"/>
    <w:rsid w:val="00F6306D"/>
    <w:rsid w:val="00F63474"/>
    <w:rsid w:val="00F64888"/>
    <w:rsid w:val="00F6585E"/>
    <w:rsid w:val="00F67F1E"/>
    <w:rsid w:val="00F712C4"/>
    <w:rsid w:val="00F7325C"/>
    <w:rsid w:val="00F734BB"/>
    <w:rsid w:val="00F807DB"/>
    <w:rsid w:val="00F8210B"/>
    <w:rsid w:val="00F8257D"/>
    <w:rsid w:val="00F826A4"/>
    <w:rsid w:val="00F83708"/>
    <w:rsid w:val="00F83C1C"/>
    <w:rsid w:val="00F8707A"/>
    <w:rsid w:val="00F906D3"/>
    <w:rsid w:val="00F91FF5"/>
    <w:rsid w:val="00F92310"/>
    <w:rsid w:val="00F92D8E"/>
    <w:rsid w:val="00F930C1"/>
    <w:rsid w:val="00F95981"/>
    <w:rsid w:val="00F971E6"/>
    <w:rsid w:val="00F9720D"/>
    <w:rsid w:val="00FA02C2"/>
    <w:rsid w:val="00FA4331"/>
    <w:rsid w:val="00FA54AB"/>
    <w:rsid w:val="00FB0495"/>
    <w:rsid w:val="00FB156E"/>
    <w:rsid w:val="00FB2B27"/>
    <w:rsid w:val="00FB41EC"/>
    <w:rsid w:val="00FB4D42"/>
    <w:rsid w:val="00FB5188"/>
    <w:rsid w:val="00FB6AA4"/>
    <w:rsid w:val="00FB7498"/>
    <w:rsid w:val="00FC1DE2"/>
    <w:rsid w:val="00FC2E3B"/>
    <w:rsid w:val="00FC459D"/>
    <w:rsid w:val="00FC47E4"/>
    <w:rsid w:val="00FC4DA8"/>
    <w:rsid w:val="00FC5486"/>
    <w:rsid w:val="00FC5777"/>
    <w:rsid w:val="00FC682D"/>
    <w:rsid w:val="00FC7830"/>
    <w:rsid w:val="00FD4132"/>
    <w:rsid w:val="00FD4A2B"/>
    <w:rsid w:val="00FD5573"/>
    <w:rsid w:val="00FD5E6B"/>
    <w:rsid w:val="00FD7B29"/>
    <w:rsid w:val="00FE0E8F"/>
    <w:rsid w:val="00FE2D3E"/>
    <w:rsid w:val="00FE3DCE"/>
    <w:rsid w:val="00FE4D9F"/>
    <w:rsid w:val="00FE5785"/>
    <w:rsid w:val="00FE5F79"/>
    <w:rsid w:val="00FF1031"/>
    <w:rsid w:val="00FF2CD0"/>
    <w:rsid w:val="00FF334E"/>
    <w:rsid w:val="00FF41FF"/>
    <w:rsid w:val="00FF42A8"/>
    <w:rsid w:val="00FF5843"/>
    <w:rsid w:val="00FF593A"/>
    <w:rsid w:val="00FF596A"/>
    <w:rsid w:val="00FF65BA"/>
    <w:rsid w:val="00FF742D"/>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AA220D24-F08C-4E5F-B823-96AC4B11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A8"/>
    <w:pPr>
      <w:spacing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175BA8"/>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175BA8"/>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175BA8"/>
    <w:pPr>
      <w:numPr>
        <w:numId w:val="31"/>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175BA8"/>
    <w:pPr>
      <w:numPr>
        <w:ilvl w:val="1"/>
      </w:numPr>
      <w:outlineLvl w:val="3"/>
    </w:pPr>
  </w:style>
  <w:style w:type="paragraph" w:styleId="Heading5">
    <w:name w:val="heading 5"/>
    <w:basedOn w:val="Normal"/>
    <w:next w:val="Normal"/>
    <w:link w:val="Heading5Char"/>
    <w:uiPriority w:val="9"/>
    <w:unhideWhenUsed/>
    <w:rsid w:val="00175B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75BA8"/>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175BA8"/>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175BA8"/>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175BA8"/>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175BA8"/>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175BA8"/>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175BA8"/>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175BA8"/>
    <w:rPr>
      <w:rFonts w:ascii="Arial" w:eastAsia="Times New Roman" w:hAnsi="Arial" w:cs="Arial"/>
      <w:kern w:val="0"/>
      <w:sz w:val="18"/>
      <w:szCs w:val="18"/>
    </w:rPr>
  </w:style>
  <w:style w:type="paragraph" w:styleId="BodyText">
    <w:name w:val="Body Text"/>
    <w:basedOn w:val="Normal"/>
    <w:link w:val="BodyTextChar"/>
    <w:uiPriority w:val="1"/>
    <w:rsid w:val="00175BA8"/>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175BA8"/>
    <w:rPr>
      <w:rFonts w:ascii="Calibri" w:eastAsiaTheme="minorEastAsia" w:hAnsi="Calibri" w:cs="Calibri"/>
      <w:kern w:val="0"/>
      <w:sz w:val="24"/>
      <w:szCs w:val="24"/>
      <w:lang w:eastAsia="en-NZ"/>
    </w:rPr>
  </w:style>
  <w:style w:type="table" w:styleId="TableGrid">
    <w:name w:val="Table Grid"/>
    <w:basedOn w:val="TableNormal"/>
    <w:uiPriority w:val="59"/>
    <w:rsid w:val="00175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75B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5BA8"/>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175BA8"/>
    <w:pPr>
      <w:widowControl w:val="0"/>
      <w:numPr>
        <w:numId w:val="15"/>
      </w:numPr>
    </w:pPr>
    <w:rPr>
      <w:rFonts w:eastAsiaTheme="minorEastAsia" w:cs="Arial"/>
      <w:kern w:val="0"/>
      <w:szCs w:val="20"/>
    </w:rPr>
  </w:style>
  <w:style w:type="character" w:customStyle="1" w:styleId="ListIntroductionChar">
    <w:name w:val="List Introduction Char"/>
    <w:basedOn w:val="DefaultParagraphFont"/>
    <w:link w:val="ListIntroduction"/>
    <w:rsid w:val="00175BA8"/>
    <w:rPr>
      <w:rFonts w:ascii="Verdana" w:eastAsiaTheme="minorEastAsia" w:hAnsi="Verdana" w:cs="Arial"/>
      <w:color w:val="000000" w:themeColor="text1"/>
      <w:kern w:val="0"/>
      <w:sz w:val="20"/>
      <w:szCs w:val="20"/>
    </w:rPr>
  </w:style>
  <w:style w:type="paragraph" w:styleId="List">
    <w:name w:val="List"/>
    <w:basedOn w:val="Normal"/>
    <w:uiPriority w:val="99"/>
    <w:unhideWhenUsed/>
    <w:rsid w:val="00175BA8"/>
    <w:pPr>
      <w:ind w:left="283" w:hanging="283"/>
      <w:contextualSpacing/>
    </w:pPr>
  </w:style>
  <w:style w:type="paragraph" w:customStyle="1" w:styleId="ClauseHeading">
    <w:name w:val="Clause Heading"/>
    <w:link w:val="ClauseHeadingChar"/>
    <w:qFormat/>
    <w:rsid w:val="00175BA8"/>
    <w:pPr>
      <w:keepNext/>
      <w:numPr>
        <w:numId w:val="4"/>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175BA8"/>
    <w:rPr>
      <w:rFonts w:ascii="Verdana" w:hAnsi="Verdana"/>
      <w:b/>
      <w:caps/>
      <w:color w:val="000000" w:themeColor="text1"/>
      <w:sz w:val="18"/>
    </w:rPr>
  </w:style>
  <w:style w:type="paragraph" w:styleId="ListParagraph">
    <w:name w:val="List Paragraph"/>
    <w:basedOn w:val="Normal"/>
    <w:uiPriority w:val="1"/>
    <w:rsid w:val="00175BA8"/>
    <w:pPr>
      <w:ind w:left="720"/>
      <w:contextualSpacing/>
    </w:pPr>
  </w:style>
  <w:style w:type="paragraph" w:styleId="List2">
    <w:name w:val="List 2"/>
    <w:basedOn w:val="Normal"/>
    <w:link w:val="List2Char"/>
    <w:uiPriority w:val="99"/>
    <w:unhideWhenUsed/>
    <w:qFormat/>
    <w:rsid w:val="00175BA8"/>
    <w:pPr>
      <w:numPr>
        <w:ilvl w:val="1"/>
        <w:numId w:val="4"/>
      </w:numPr>
      <w:spacing w:after="120" w:line="80" w:lineRule="atLeast"/>
      <w:outlineLvl w:val="2"/>
    </w:pPr>
    <w:rPr>
      <w:sz w:val="18"/>
    </w:rPr>
  </w:style>
  <w:style w:type="character" w:customStyle="1" w:styleId="List2Char">
    <w:name w:val="List 2 Char"/>
    <w:basedOn w:val="DefaultParagraphFont"/>
    <w:link w:val="List2"/>
    <w:uiPriority w:val="99"/>
    <w:rsid w:val="00175BA8"/>
    <w:rPr>
      <w:rFonts w:ascii="Verdana" w:hAnsi="Verdana"/>
      <w:color w:val="000000" w:themeColor="text1"/>
      <w:sz w:val="18"/>
    </w:rPr>
  </w:style>
  <w:style w:type="paragraph" w:customStyle="1" w:styleId="Clausenonumber">
    <w:name w:val="Clause no number"/>
    <w:basedOn w:val="Normal"/>
    <w:link w:val="ClausenonumberChar"/>
    <w:qFormat/>
    <w:rsid w:val="00175BA8"/>
    <w:pPr>
      <w:spacing w:after="120" w:line="80" w:lineRule="atLeast"/>
      <w:ind w:left="567"/>
    </w:pPr>
    <w:rPr>
      <w:sz w:val="18"/>
    </w:rPr>
  </w:style>
  <w:style w:type="character" w:customStyle="1" w:styleId="ClausenonumberChar">
    <w:name w:val="Clause no number Char"/>
    <w:basedOn w:val="List2Char"/>
    <w:link w:val="Clausenonumber"/>
    <w:rsid w:val="00175BA8"/>
    <w:rPr>
      <w:rFonts w:ascii="Verdana" w:hAnsi="Verdana"/>
      <w:color w:val="000000" w:themeColor="text1"/>
      <w:sz w:val="18"/>
    </w:rPr>
  </w:style>
  <w:style w:type="numbering" w:customStyle="1" w:styleId="Clauses">
    <w:name w:val="Clauses"/>
    <w:uiPriority w:val="99"/>
    <w:rsid w:val="00175BA8"/>
    <w:pPr>
      <w:numPr>
        <w:numId w:val="11"/>
      </w:numPr>
    </w:pPr>
  </w:style>
  <w:style w:type="paragraph" w:customStyle="1" w:styleId="GeneralTermsheading">
    <w:name w:val="General Terms heading"/>
    <w:link w:val="GeneralTermsheadingChar"/>
    <w:qFormat/>
    <w:rsid w:val="00175BA8"/>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175BA8"/>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175BA8"/>
    <w:pPr>
      <w:numPr>
        <w:ilvl w:val="2"/>
      </w:numPr>
      <w:outlineLvl w:val="3"/>
    </w:pPr>
  </w:style>
  <w:style w:type="paragraph" w:styleId="List4">
    <w:name w:val="List 4"/>
    <w:basedOn w:val="List3"/>
    <w:link w:val="List4Char"/>
    <w:uiPriority w:val="99"/>
    <w:unhideWhenUsed/>
    <w:qFormat/>
    <w:rsid w:val="00175BA8"/>
    <w:pPr>
      <w:numPr>
        <w:ilvl w:val="3"/>
      </w:numPr>
      <w:outlineLvl w:val="4"/>
    </w:pPr>
  </w:style>
  <w:style w:type="paragraph" w:customStyle="1" w:styleId="Parties">
    <w:name w:val="Parties"/>
    <w:basedOn w:val="Normal"/>
    <w:link w:val="PartiesChar"/>
    <w:qFormat/>
    <w:rsid w:val="00175BA8"/>
    <w:pPr>
      <w:numPr>
        <w:numId w:val="17"/>
      </w:numPr>
      <w:ind w:left="567" w:hanging="567"/>
    </w:pPr>
    <w:rPr>
      <w:rFonts w:eastAsiaTheme="minorEastAsia" w:cs="Arial"/>
      <w:kern w:val="0"/>
      <w:szCs w:val="20"/>
    </w:rPr>
  </w:style>
  <w:style w:type="character" w:customStyle="1" w:styleId="PartiesChar">
    <w:name w:val="Parties Char"/>
    <w:basedOn w:val="ListIntroductionChar"/>
    <w:link w:val="Parties"/>
    <w:rsid w:val="00175BA8"/>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175BA8"/>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175BA8"/>
  </w:style>
  <w:style w:type="paragraph" w:customStyle="1" w:styleId="Style1">
    <w:name w:val="Style1"/>
    <w:basedOn w:val="Normal"/>
    <w:next w:val="ListIntroduction"/>
    <w:link w:val="Style1Char"/>
    <w:rsid w:val="00175BA8"/>
    <w:pPr>
      <w:widowControl w:val="0"/>
      <w:numPr>
        <w:numId w:val="21"/>
      </w:numPr>
    </w:pPr>
    <w:rPr>
      <w:rFonts w:eastAsiaTheme="minorEastAsia" w:cs="Arial"/>
      <w:kern w:val="0"/>
      <w:szCs w:val="20"/>
    </w:rPr>
  </w:style>
  <w:style w:type="character" w:customStyle="1" w:styleId="Style1Char">
    <w:name w:val="Style1 Char"/>
    <w:basedOn w:val="ListIntroductionChar"/>
    <w:link w:val="Style1"/>
    <w:rsid w:val="00175BA8"/>
    <w:rPr>
      <w:rFonts w:ascii="Verdana" w:eastAsiaTheme="minorEastAsia" w:hAnsi="Verdana" w:cs="Arial"/>
      <w:color w:val="000000" w:themeColor="text1"/>
      <w:kern w:val="0"/>
      <w:sz w:val="20"/>
      <w:szCs w:val="20"/>
    </w:rPr>
  </w:style>
  <w:style w:type="paragraph" w:customStyle="1" w:styleId="TableParagraph">
    <w:name w:val="Table Paragraph"/>
    <w:basedOn w:val="Normal"/>
    <w:uiPriority w:val="1"/>
    <w:rsid w:val="00175BA8"/>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175BA8"/>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175BA8"/>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175BA8"/>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175BA8"/>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175BA8"/>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175BA8"/>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175BA8"/>
    <w:rPr>
      <w:color w:val="0563C1" w:themeColor="hyperlink"/>
      <w:u w:val="single"/>
    </w:rPr>
  </w:style>
  <w:style w:type="paragraph" w:customStyle="1" w:styleId="NormalBold">
    <w:name w:val="Normal Bold"/>
    <w:basedOn w:val="Normal"/>
    <w:link w:val="NormalBoldChar"/>
    <w:qFormat/>
    <w:rsid w:val="00175BA8"/>
    <w:rPr>
      <w:b/>
    </w:rPr>
  </w:style>
  <w:style w:type="paragraph" w:styleId="Revision">
    <w:name w:val="Revision"/>
    <w:hidden/>
    <w:uiPriority w:val="99"/>
    <w:semiHidden/>
    <w:rsid w:val="00175BA8"/>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175BA8"/>
    <w:rPr>
      <w:rFonts w:ascii="Verdana" w:hAnsi="Verdana"/>
      <w:b/>
      <w:color w:val="000000" w:themeColor="text1"/>
      <w:sz w:val="20"/>
    </w:rPr>
  </w:style>
  <w:style w:type="character" w:styleId="CommentReference">
    <w:name w:val="annotation reference"/>
    <w:basedOn w:val="DefaultParagraphFont"/>
    <w:uiPriority w:val="99"/>
    <w:unhideWhenUsed/>
    <w:rsid w:val="00175BA8"/>
    <w:rPr>
      <w:rFonts w:cs="Times New Roman"/>
      <w:sz w:val="16"/>
    </w:rPr>
  </w:style>
  <w:style w:type="paragraph" w:styleId="NoSpacing">
    <w:name w:val="No Spacing"/>
    <w:uiPriority w:val="1"/>
    <w:qFormat/>
    <w:rsid w:val="00175BA8"/>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175BA8"/>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175BA8"/>
    <w:rPr>
      <w:rFonts w:ascii="Verdana" w:eastAsiaTheme="minorEastAsia" w:hAnsi="Verdana" w:cs="Times New Roman"/>
      <w:b/>
      <w:bCs/>
      <w:color w:val="000000" w:themeColor="text1"/>
      <w:kern w:val="0"/>
      <w:sz w:val="20"/>
      <w:szCs w:val="20"/>
    </w:rPr>
  </w:style>
  <w:style w:type="paragraph" w:customStyle="1" w:styleId="TableText">
    <w:name w:val="Table Text"/>
    <w:basedOn w:val="Normal"/>
    <w:link w:val="TableTextChar"/>
    <w:qFormat/>
    <w:rsid w:val="00175BA8"/>
    <w:pPr>
      <w:jc w:val="left"/>
    </w:pPr>
    <w:rPr>
      <w:bCs/>
    </w:rPr>
  </w:style>
  <w:style w:type="paragraph" w:customStyle="1" w:styleId="Tabletextbold">
    <w:name w:val="Table text bold"/>
    <w:basedOn w:val="TableText"/>
    <w:link w:val="TabletextboldChar"/>
    <w:qFormat/>
    <w:rsid w:val="00175BA8"/>
    <w:rPr>
      <w:b/>
      <w:bCs w:val="0"/>
    </w:rPr>
  </w:style>
  <w:style w:type="character" w:customStyle="1" w:styleId="TableTextChar">
    <w:name w:val="Table Text Char"/>
    <w:basedOn w:val="DefaultParagraphFont"/>
    <w:link w:val="TableText"/>
    <w:rsid w:val="00175BA8"/>
    <w:rPr>
      <w:rFonts w:ascii="Verdana" w:hAnsi="Verdana"/>
      <w:bCs/>
      <w:color w:val="000000" w:themeColor="text1"/>
      <w:sz w:val="20"/>
    </w:rPr>
  </w:style>
  <w:style w:type="character" w:customStyle="1" w:styleId="TabletextboldChar">
    <w:name w:val="Table text bold Char"/>
    <w:basedOn w:val="TableTextChar"/>
    <w:link w:val="Tabletextbold"/>
    <w:rsid w:val="00175BA8"/>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175BA8"/>
    <w:rPr>
      <w:color w:val="605E5C"/>
      <w:shd w:val="clear" w:color="auto" w:fill="E1DFDD"/>
    </w:rPr>
  </w:style>
  <w:style w:type="numbering" w:customStyle="1" w:styleId="Introlist">
    <w:name w:val="Intro list"/>
    <w:uiPriority w:val="99"/>
    <w:rsid w:val="00175BA8"/>
    <w:pPr>
      <w:numPr>
        <w:numId w:val="13"/>
      </w:numPr>
    </w:pPr>
  </w:style>
  <w:style w:type="paragraph" w:customStyle="1" w:styleId="pf0">
    <w:name w:val="pf0"/>
    <w:basedOn w:val="Normal"/>
    <w:rsid w:val="00874FCC"/>
    <w:pPr>
      <w:spacing w:before="100" w:beforeAutospacing="1" w:after="100" w:afterAutospacing="1" w:line="240" w:lineRule="auto"/>
      <w:jc w:val="left"/>
    </w:pPr>
    <w:rPr>
      <w:rFonts w:ascii="Times New Roman" w:eastAsia="Times New Roman" w:hAnsi="Times New Roman" w:cs="Times New Roman"/>
      <w:color w:val="auto"/>
      <w:kern w:val="0"/>
      <w:sz w:val="24"/>
      <w:szCs w:val="24"/>
      <w:lang w:eastAsia="en-NZ"/>
      <w14:ligatures w14:val="none"/>
    </w:rPr>
  </w:style>
  <w:style w:type="character" w:customStyle="1" w:styleId="cf11">
    <w:name w:val="cf11"/>
    <w:basedOn w:val="DefaultParagraphFont"/>
    <w:rsid w:val="00874FCC"/>
    <w:rPr>
      <w:rFonts w:ascii="Segoe UI" w:hAnsi="Segoe UI" w:cs="Segoe UI" w:hint="default"/>
      <w:color w:val="4D4D4D"/>
      <w:sz w:val="18"/>
      <w:szCs w:val="18"/>
    </w:rPr>
  </w:style>
  <w:style w:type="character" w:customStyle="1" w:styleId="cf21">
    <w:name w:val="cf21"/>
    <w:basedOn w:val="DefaultParagraphFont"/>
    <w:rsid w:val="00874FCC"/>
    <w:rPr>
      <w:rFonts w:ascii="Segoe UI" w:hAnsi="Segoe UI" w:cs="Segoe UI" w:hint="default"/>
      <w:b/>
      <w:bCs/>
      <w:color w:val="4D4D4D"/>
      <w:sz w:val="18"/>
      <w:szCs w:val="18"/>
    </w:rPr>
  </w:style>
  <w:style w:type="paragraph" w:customStyle="1" w:styleId="Clausenoheader0">
    <w:name w:val="Clause no header"/>
    <w:link w:val="ClausenoheaderChar"/>
    <w:qFormat/>
    <w:rsid w:val="00175BA8"/>
    <w:pPr>
      <w:keepNext/>
      <w:numPr>
        <w:numId w:val="40"/>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175BA8"/>
    <w:rPr>
      <w:rFonts w:ascii="Verdana" w:hAnsi="Verdana"/>
      <w:color w:val="000000" w:themeColor="text1"/>
      <w:sz w:val="18"/>
      <w:lang w:val="en-US"/>
    </w:rPr>
  </w:style>
  <w:style w:type="numbering" w:customStyle="1" w:styleId="Simpleclause">
    <w:name w:val="Simple clause"/>
    <w:uiPriority w:val="99"/>
    <w:rsid w:val="00175BA8"/>
    <w:pPr>
      <w:numPr>
        <w:numId w:val="18"/>
      </w:numPr>
    </w:pPr>
  </w:style>
  <w:style w:type="numbering" w:customStyle="1" w:styleId="Simplelist2">
    <w:name w:val="Simple list 2"/>
    <w:basedOn w:val="Simpleclause"/>
    <w:uiPriority w:val="99"/>
    <w:rsid w:val="00175BA8"/>
    <w:pPr>
      <w:numPr>
        <w:numId w:val="19"/>
      </w:numPr>
    </w:pPr>
  </w:style>
  <w:style w:type="paragraph" w:customStyle="1" w:styleId="simplelist20">
    <w:name w:val="simple list 2"/>
    <w:basedOn w:val="Clausenoheader0"/>
    <w:link w:val="simplelist2Char"/>
    <w:qFormat/>
    <w:rsid w:val="00175BA8"/>
    <w:pPr>
      <w:numPr>
        <w:ilvl w:val="1"/>
        <w:numId w:val="20"/>
      </w:numPr>
    </w:pPr>
    <w:rPr>
      <w:sz w:val="20"/>
    </w:rPr>
  </w:style>
  <w:style w:type="character" w:customStyle="1" w:styleId="simplelist2Char">
    <w:name w:val="simple list 2 Char"/>
    <w:basedOn w:val="ClausenoheaderChar"/>
    <w:link w:val="simplelist20"/>
    <w:rsid w:val="00175BA8"/>
    <w:rPr>
      <w:rFonts w:ascii="Verdana" w:hAnsi="Verdana"/>
      <w:color w:val="000000" w:themeColor="text1"/>
      <w:sz w:val="20"/>
      <w:lang w:val="en-US"/>
    </w:rPr>
  </w:style>
  <w:style w:type="paragraph" w:customStyle="1" w:styleId="Simplelist3">
    <w:name w:val="Simple list 3"/>
    <w:basedOn w:val="simplelist20"/>
    <w:link w:val="Simplelist3Char"/>
    <w:qFormat/>
    <w:rsid w:val="00175BA8"/>
    <w:pPr>
      <w:numPr>
        <w:ilvl w:val="2"/>
      </w:numPr>
    </w:pPr>
  </w:style>
  <w:style w:type="character" w:customStyle="1" w:styleId="Simplelist3Char">
    <w:name w:val="Simple list 3 Char"/>
    <w:basedOn w:val="simplelist2Char"/>
    <w:link w:val="Simplelist3"/>
    <w:rsid w:val="00175BA8"/>
    <w:rPr>
      <w:rFonts w:ascii="Verdana" w:hAnsi="Verdana"/>
      <w:color w:val="000000" w:themeColor="text1"/>
      <w:sz w:val="20"/>
      <w:lang w:val="en-US"/>
    </w:rPr>
  </w:style>
  <w:style w:type="paragraph" w:customStyle="1" w:styleId="Simplelist4">
    <w:name w:val="Simple list 4"/>
    <w:basedOn w:val="Simplelist3"/>
    <w:link w:val="Simplelist4Char"/>
    <w:qFormat/>
    <w:rsid w:val="00175BA8"/>
    <w:pPr>
      <w:numPr>
        <w:ilvl w:val="3"/>
      </w:numPr>
    </w:pPr>
  </w:style>
  <w:style w:type="character" w:customStyle="1" w:styleId="Simplelist4Char">
    <w:name w:val="Simple list 4 Char"/>
    <w:basedOn w:val="Simplelist3Char"/>
    <w:link w:val="Simplelist4"/>
    <w:rsid w:val="00175BA8"/>
    <w:rPr>
      <w:rFonts w:ascii="Verdana" w:hAnsi="Verdana"/>
      <w:color w:val="000000" w:themeColor="text1"/>
      <w:sz w:val="20"/>
      <w:lang w:val="en-US"/>
    </w:rPr>
  </w:style>
  <w:style w:type="table" w:styleId="GridTable5Dark-Accent5">
    <w:name w:val="Grid Table 5 Dark Accent 5"/>
    <w:basedOn w:val="TableNormal"/>
    <w:uiPriority w:val="50"/>
    <w:rsid w:val="00175B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175BA8"/>
    <w:rPr>
      <w:color w:val="2B579A"/>
      <w:shd w:val="clear" w:color="auto" w:fill="E1DFDD"/>
    </w:rPr>
  </w:style>
  <w:style w:type="table" w:customStyle="1" w:styleId="Schedules">
    <w:name w:val="Schedules"/>
    <w:basedOn w:val="TableNormal"/>
    <w:uiPriority w:val="99"/>
    <w:rsid w:val="00175BA8"/>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customStyle="1" w:styleId="SpecialTermsclauseheading">
    <w:name w:val="SpecialTerms clause heading"/>
    <w:link w:val="SpecialTermsclauseheadingChar"/>
    <w:qFormat/>
    <w:rsid w:val="00175BA8"/>
    <w:pPr>
      <w:keepNext/>
      <w:numPr>
        <w:numId w:val="20"/>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175BA8"/>
    <w:rPr>
      <w:rFonts w:ascii="Verdana" w:hAnsi="Verdana"/>
      <w:b/>
      <w:bCs/>
      <w:color w:val="000000" w:themeColor="text1"/>
      <w:sz w:val="20"/>
      <w:szCs w:val="20"/>
      <w:lang w:val="en-US"/>
    </w:rPr>
  </w:style>
  <w:style w:type="numbering" w:customStyle="1" w:styleId="ClauseNoHeader">
    <w:name w:val="Clause No Header"/>
    <w:uiPriority w:val="99"/>
    <w:rsid w:val="00175BA8"/>
    <w:pPr>
      <w:numPr>
        <w:numId w:val="10"/>
      </w:numPr>
    </w:pPr>
  </w:style>
  <w:style w:type="paragraph" w:customStyle="1" w:styleId="NoHeaderList2">
    <w:name w:val="No Header List 2"/>
    <w:basedOn w:val="List2"/>
    <w:link w:val="NoHeaderList2Char"/>
    <w:qFormat/>
    <w:rsid w:val="00175BA8"/>
    <w:pPr>
      <w:numPr>
        <w:numId w:val="40"/>
      </w:numPr>
    </w:pPr>
  </w:style>
  <w:style w:type="character" w:customStyle="1" w:styleId="NoHeaderList2Char">
    <w:name w:val="No Header List 2 Char"/>
    <w:basedOn w:val="List2Char"/>
    <w:link w:val="NoHeaderList2"/>
    <w:rsid w:val="00175BA8"/>
    <w:rPr>
      <w:rFonts w:ascii="Verdana" w:hAnsi="Verdana"/>
      <w:color w:val="000000" w:themeColor="text1"/>
      <w:sz w:val="18"/>
    </w:rPr>
  </w:style>
  <w:style w:type="paragraph" w:customStyle="1" w:styleId="NoHeaderList3">
    <w:name w:val="No Header List 3"/>
    <w:basedOn w:val="List3"/>
    <w:link w:val="NoHeaderList3Char"/>
    <w:qFormat/>
    <w:rsid w:val="00175BA8"/>
    <w:pPr>
      <w:numPr>
        <w:numId w:val="40"/>
      </w:numPr>
    </w:pPr>
  </w:style>
  <w:style w:type="character" w:customStyle="1" w:styleId="List3Char">
    <w:name w:val="List 3 Char"/>
    <w:basedOn w:val="List2Char"/>
    <w:link w:val="List3"/>
    <w:uiPriority w:val="99"/>
    <w:rsid w:val="00175BA8"/>
    <w:rPr>
      <w:rFonts w:ascii="Verdana" w:hAnsi="Verdana"/>
      <w:color w:val="000000" w:themeColor="text1"/>
      <w:sz w:val="18"/>
    </w:rPr>
  </w:style>
  <w:style w:type="character" w:customStyle="1" w:styleId="NoHeaderList3Char">
    <w:name w:val="No Header List 3 Char"/>
    <w:basedOn w:val="List3Char"/>
    <w:link w:val="NoHeaderList3"/>
    <w:rsid w:val="00175BA8"/>
    <w:rPr>
      <w:rFonts w:ascii="Verdana" w:hAnsi="Verdana"/>
      <w:color w:val="000000" w:themeColor="text1"/>
      <w:sz w:val="18"/>
    </w:rPr>
  </w:style>
  <w:style w:type="paragraph" w:customStyle="1" w:styleId="NoHeaderList4">
    <w:name w:val="No Header List 4"/>
    <w:basedOn w:val="List4"/>
    <w:link w:val="NoHeaderList4Char"/>
    <w:qFormat/>
    <w:rsid w:val="00175BA8"/>
    <w:pPr>
      <w:numPr>
        <w:numId w:val="40"/>
      </w:numPr>
    </w:pPr>
  </w:style>
  <w:style w:type="character" w:customStyle="1" w:styleId="List4Char">
    <w:name w:val="List 4 Char"/>
    <w:basedOn w:val="List3Char"/>
    <w:link w:val="List4"/>
    <w:uiPriority w:val="99"/>
    <w:rsid w:val="00175BA8"/>
    <w:rPr>
      <w:rFonts w:ascii="Verdana" w:hAnsi="Verdana"/>
      <w:color w:val="000000" w:themeColor="text1"/>
      <w:sz w:val="18"/>
    </w:rPr>
  </w:style>
  <w:style w:type="character" w:customStyle="1" w:styleId="NoHeaderList4Char">
    <w:name w:val="No Header List 4 Char"/>
    <w:basedOn w:val="List4Char"/>
    <w:link w:val="NoHeaderList4"/>
    <w:rsid w:val="00175BA8"/>
    <w:rPr>
      <w:rFonts w:ascii="Verdana" w:hAnsi="Verdana"/>
      <w:color w:val="000000" w:themeColor="text1"/>
      <w:sz w:val="18"/>
    </w:rPr>
  </w:style>
  <w:style w:type="table" w:customStyle="1" w:styleId="ContractDetailsTable">
    <w:name w:val="Contract Details Table"/>
    <w:basedOn w:val="TableNormal"/>
    <w:uiPriority w:val="99"/>
    <w:rsid w:val="00175BA8"/>
    <w:pPr>
      <w:spacing w:after="0" w:line="240" w:lineRule="auto"/>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contracts@auckland.ac.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lg977\AppData\Roaming\Microsoft\Templates\Contract%20Template\Template%20v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c5e9cd7a-283a-407b-9b45-84d2c2056e08"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SharedWithUsers xmlns="46045d71-c37b-49f9-824c-3c0250386da4">
      <UserInfo>
        <DisplayName/>
        <AccountId xsi:nil="true"/>
        <AccountType/>
      </UserInfo>
    </SharedWithUsers>
    <MediaLengthInSeconds xmlns="9fbfc688-d600-411b-bc3a-d1485d95ae30" xsi:nil="true"/>
    <_Flow_SignoffStatus xmlns="9fbfc688-d600-411b-bc3a-d1485d95ae3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customXml/itemProps2.xml><?xml version="1.0" encoding="utf-8"?>
<ds:datastoreItem xmlns:ds="http://schemas.openxmlformats.org/officeDocument/2006/customXml" ds:itemID="{6C69745D-72D1-4F9C-BBD6-F07F31A5C193}">
  <ds:schemaRefs>
    <ds:schemaRef ds:uri="Microsoft.SharePoint.Taxonomy.ContentTypeSync"/>
  </ds:schemaRefs>
</ds:datastoreItem>
</file>

<file path=customXml/itemProps3.xml><?xml version="1.0" encoding="utf-8"?>
<ds:datastoreItem xmlns:ds="http://schemas.openxmlformats.org/officeDocument/2006/customXml" ds:itemID="{9792C778-3C5D-48DB-B0A9-E417004DDB9E}">
  <ds:schemaRefs>
    <ds:schemaRef ds:uri="http://schemas.microsoft.com/sharepoint/v3/contenttype/forms"/>
  </ds:schemaRefs>
</ds:datastoreItem>
</file>

<file path=customXml/itemProps4.xml><?xml version="1.0" encoding="utf-8"?>
<ds:datastoreItem xmlns:ds="http://schemas.openxmlformats.org/officeDocument/2006/customXml" ds:itemID="{CC825125-375E-4DBA-8FEE-21F3A7645E0F}">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5.xml><?xml version="1.0" encoding="utf-8"?>
<ds:datastoreItem xmlns:ds="http://schemas.openxmlformats.org/officeDocument/2006/customXml" ds:itemID="{41E2874F-BCEB-41D4-BE16-4B2DB8A06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Template v3.dotx</Template>
  <TotalTime>7</TotalTime>
  <Pages>9</Pages>
  <Words>3310</Words>
  <Characters>17775</Characters>
  <Application>Microsoft Office Word</Application>
  <DocSecurity>0</DocSecurity>
  <Lines>592</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12</cp:revision>
  <cp:lastPrinted>2024-03-06T02:14:00Z</cp:lastPrinted>
  <dcterms:created xsi:type="dcterms:W3CDTF">2024-06-12T21:55:00Z</dcterms:created>
  <dcterms:modified xsi:type="dcterms:W3CDTF">2026-04-15T03:32:00Z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_dlc_DocIdItemGuid">
    <vt:lpwstr>c4ff957a-5042-461b-9d45-167f84fc9d85</vt:lpwstr>
  </property>
  <property fmtid="{D5CDD505-2E9C-101B-9397-08002B2CF9AE}" pid="10" name="MediaServiceImageTags">
    <vt:lpwstr/>
  </property>
  <property fmtid="{D5CDD505-2E9C-101B-9397-08002B2CF9AE}" pid="11" name="Order">
    <vt:r8>491800</vt:r8>
  </property>
</Properties>
</file>